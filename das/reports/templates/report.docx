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C7599D" w14:textId="77777777" w:rsidR="00280C4A" w:rsidRPr="004251B0" w:rsidRDefault="00B258F2" w:rsidP="00213594">
      <w:pPr>
        <w:jc w:val="center"/>
        <w:rPr>
          <w:rFonts w:ascii="Cambria" w:hAnsi="Cambria"/>
          <w:b/>
          <w:sz w:val="22"/>
          <w:szCs w:val="22"/>
        </w:rPr>
      </w:pPr>
      <w:r w:rsidRPr="004251B0">
        <w:rPr>
          <w:rFonts w:ascii="Cambria" w:hAnsi="Cambria"/>
          <w:b/>
          <w:sz w:val="22"/>
          <w:szCs w:val="22"/>
        </w:rPr>
        <w:t>Daily</w:t>
      </w:r>
      <w:r w:rsidR="00EB724C" w:rsidRPr="004251B0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="00B9081D" w:rsidRPr="004251B0">
        <w:rPr>
          <w:rFonts w:ascii="Cambria" w:hAnsi="Cambria"/>
          <w:b/>
          <w:sz w:val="22"/>
          <w:szCs w:val="22"/>
        </w:rPr>
        <w:t>Sitrep</w:t>
      </w:r>
      <w:proofErr w:type="spellEnd"/>
      <w:r w:rsidR="00DD38DB" w:rsidRPr="004251B0">
        <w:rPr>
          <w:rFonts w:ascii="Cambria" w:hAnsi="Cambria"/>
          <w:b/>
          <w:sz w:val="22"/>
          <w:szCs w:val="22"/>
        </w:rPr>
        <w:t xml:space="preserve">: </w:t>
      </w:r>
      <w:r w:rsidR="00F64A0C">
        <w:rPr>
          <w:rFonts w:ascii="Cambria" w:hAnsi="Cambria"/>
          <w:b/>
          <w:sz w:val="24"/>
          <w:szCs w:val="24"/>
        </w:rPr>
        <w:t>{{</w:t>
      </w:r>
      <w:proofErr w:type="spellStart"/>
      <w:r w:rsidR="00F64A0C">
        <w:rPr>
          <w:rFonts w:ascii="Cambria" w:hAnsi="Cambria"/>
          <w:b/>
          <w:sz w:val="24"/>
          <w:szCs w:val="24"/>
        </w:rPr>
        <w:t>report_date</w:t>
      </w:r>
      <w:proofErr w:type="spellEnd"/>
      <w:r w:rsidR="00F64A0C">
        <w:rPr>
          <w:rFonts w:ascii="Cambria" w:hAnsi="Cambria"/>
          <w:b/>
          <w:sz w:val="24"/>
          <w:szCs w:val="24"/>
        </w:rPr>
        <w:t>}}</w:t>
      </w:r>
    </w:p>
    <w:tbl>
      <w:tblPr>
        <w:tblW w:w="873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4F6228"/>
        <w:tblLook w:val="04A0" w:firstRow="1" w:lastRow="0" w:firstColumn="1" w:lastColumn="0" w:noHBand="0" w:noVBand="1"/>
      </w:tblPr>
      <w:tblGrid>
        <w:gridCol w:w="8730"/>
      </w:tblGrid>
      <w:tr w:rsidR="006A7C8E" w:rsidRPr="004251B0" w14:paraId="01BCA59A" w14:textId="77777777" w:rsidTr="00AA525B">
        <w:tc>
          <w:tcPr>
            <w:tcW w:w="8730" w:type="dxa"/>
            <w:shd w:val="clear" w:color="auto" w:fill="4F6228"/>
            <w:hideMark/>
          </w:tcPr>
          <w:p w14:paraId="7EC5B4F9" w14:textId="77777777" w:rsidR="006A7C8E" w:rsidRPr="004251B0" w:rsidRDefault="006A7C8E" w:rsidP="00B31C6E">
            <w:pPr>
              <w:spacing w:after="0"/>
              <w:jc w:val="center"/>
              <w:rPr>
                <w:rFonts w:ascii="Cambria" w:hAnsi="Cambria"/>
                <w:color w:val="EEECE1"/>
                <w:sz w:val="22"/>
                <w:szCs w:val="22"/>
              </w:rPr>
            </w:pPr>
            <w:r w:rsidRPr="004251B0">
              <w:rPr>
                <w:rFonts w:ascii="Cambria" w:hAnsi="Cambria"/>
                <w:color w:val="EEECE1"/>
                <w:sz w:val="22"/>
                <w:szCs w:val="22"/>
              </w:rPr>
              <w:t>WILDLIFE</w:t>
            </w:r>
          </w:p>
        </w:tc>
      </w:tr>
    </w:tbl>
    <w:p w14:paraId="3D29C336" w14:textId="36F85E36" w:rsidR="007E71B3" w:rsidRPr="004251B0" w:rsidRDefault="00E87D0D" w:rsidP="00960D86">
      <w:pPr>
        <w:rPr>
          <w:rFonts w:ascii="Cambria" w:hAnsi="Cambria"/>
          <w:sz w:val="22"/>
          <w:szCs w:val="22"/>
        </w:rPr>
      </w:pPr>
      <w:r w:rsidRPr="004251B0">
        <w:rPr>
          <w:rFonts w:ascii="Cambria" w:hAnsi="Cambria"/>
          <w:b/>
          <w:color w:val="000000"/>
          <w:sz w:val="22"/>
          <w:szCs w:val="22"/>
        </w:rPr>
        <w:t>Total</w:t>
      </w:r>
      <w:r w:rsidRPr="004251B0">
        <w:rPr>
          <w:rFonts w:ascii="Cambria" w:hAnsi="Cambria"/>
          <w:b/>
          <w:sz w:val="22"/>
          <w:szCs w:val="22"/>
        </w:rPr>
        <w:t xml:space="preserve"> Number of Rhi</w:t>
      </w:r>
      <w:r w:rsidR="00CC542B" w:rsidRPr="004251B0">
        <w:rPr>
          <w:rFonts w:ascii="Cambria" w:hAnsi="Cambria"/>
          <w:b/>
          <w:sz w:val="22"/>
          <w:szCs w:val="22"/>
        </w:rPr>
        <w:t>no o</w:t>
      </w:r>
      <w:r w:rsidR="00EA1AFF" w:rsidRPr="004251B0">
        <w:rPr>
          <w:rFonts w:ascii="Cambria" w:hAnsi="Cambria"/>
          <w:b/>
          <w:sz w:val="22"/>
          <w:szCs w:val="22"/>
        </w:rPr>
        <w:t>n Lewa:</w:t>
      </w:r>
      <w:r w:rsidR="00EA1AFF" w:rsidRPr="004251B0">
        <w:rPr>
          <w:rFonts w:ascii="Cambria" w:hAnsi="Cambria"/>
          <w:sz w:val="22"/>
          <w:szCs w:val="22"/>
        </w:rPr>
        <w:t xml:space="preserve"> </w:t>
      </w:r>
      <w:r w:rsidR="00EA1AFF" w:rsidRPr="004251B0">
        <w:rPr>
          <w:rFonts w:ascii="Cambria" w:hAnsi="Cambria"/>
          <w:b/>
          <w:sz w:val="22"/>
          <w:szCs w:val="22"/>
        </w:rPr>
        <w:t>Black</w:t>
      </w:r>
      <w:r w:rsidR="00473FE2" w:rsidRPr="004251B0">
        <w:rPr>
          <w:rFonts w:ascii="Cambria" w:hAnsi="Cambria"/>
          <w:b/>
          <w:sz w:val="22"/>
          <w:szCs w:val="22"/>
        </w:rPr>
        <w:t xml:space="preserve"> = </w:t>
      </w:r>
      <w:r w:rsidR="00F64A0C">
        <w:rPr>
          <w:rFonts w:ascii="Cambria" w:hAnsi="Cambria"/>
          <w:b/>
          <w:sz w:val="22"/>
          <w:szCs w:val="22"/>
        </w:rPr>
        <w:t>{{</w:t>
      </w:r>
      <w:proofErr w:type="spellStart"/>
      <w:r w:rsidR="00F64A0C">
        <w:rPr>
          <w:rFonts w:ascii="Cambria" w:hAnsi="Cambria"/>
          <w:b/>
          <w:sz w:val="22"/>
          <w:szCs w:val="22"/>
        </w:rPr>
        <w:t>total_rhino_black</w:t>
      </w:r>
      <w:proofErr w:type="spellEnd"/>
      <w:r w:rsidR="00F64A0C">
        <w:rPr>
          <w:rFonts w:ascii="Cambria" w:hAnsi="Cambria"/>
          <w:b/>
          <w:sz w:val="22"/>
          <w:szCs w:val="22"/>
        </w:rPr>
        <w:t>}}</w:t>
      </w:r>
      <w:r w:rsidR="00362C8A" w:rsidRPr="004251B0">
        <w:rPr>
          <w:rFonts w:ascii="Cambria" w:hAnsi="Cambria"/>
          <w:b/>
          <w:sz w:val="22"/>
          <w:szCs w:val="22"/>
        </w:rPr>
        <w:t>;</w:t>
      </w:r>
      <w:r w:rsidR="00DD5B7E" w:rsidRPr="004251B0">
        <w:rPr>
          <w:rFonts w:ascii="Cambria" w:hAnsi="Cambria"/>
          <w:b/>
          <w:sz w:val="22"/>
          <w:szCs w:val="22"/>
        </w:rPr>
        <w:t xml:space="preserve"> White</w:t>
      </w:r>
      <w:r w:rsidR="00473FE2" w:rsidRPr="004251B0">
        <w:rPr>
          <w:rFonts w:ascii="Cambria" w:hAnsi="Cambria"/>
          <w:b/>
          <w:sz w:val="22"/>
          <w:szCs w:val="22"/>
        </w:rPr>
        <w:t xml:space="preserve"> = </w:t>
      </w:r>
      <w:r w:rsidR="00F64A0C">
        <w:rPr>
          <w:rFonts w:ascii="Cambria" w:hAnsi="Cambria"/>
          <w:b/>
          <w:sz w:val="22"/>
          <w:szCs w:val="22"/>
        </w:rPr>
        <w:t>{{</w:t>
      </w:r>
      <w:proofErr w:type="spellStart"/>
      <w:r w:rsidR="00F64A0C">
        <w:rPr>
          <w:rFonts w:ascii="Cambria" w:hAnsi="Cambria"/>
          <w:b/>
          <w:sz w:val="22"/>
          <w:szCs w:val="22"/>
        </w:rPr>
        <w:t>total_rhino_white</w:t>
      </w:r>
      <w:proofErr w:type="spellEnd"/>
      <w:r w:rsidR="00BF115E">
        <w:rPr>
          <w:rFonts w:ascii="Cambria" w:hAnsi="Cambria"/>
          <w:sz w:val="22"/>
          <w:szCs w:val="22"/>
        </w:rPr>
        <w:t>}}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2581"/>
      </w:tblGrid>
      <w:tr w:rsidR="006A7C8E" w:rsidRPr="004251B0" w14:paraId="64EDBCED" w14:textId="77777777" w:rsidTr="000F6D16">
        <w:trPr>
          <w:trHeight w:val="323"/>
        </w:trPr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BBB59"/>
            <w:hideMark/>
          </w:tcPr>
          <w:p w14:paraId="0632C64A" w14:textId="77777777" w:rsidR="006A7C8E" w:rsidRPr="004251B0" w:rsidRDefault="00354199" w:rsidP="00960D86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4251B0">
              <w:rPr>
                <w:rFonts w:ascii="Calibri" w:hAnsi="Calibri"/>
                <w:b/>
                <w:sz w:val="22"/>
                <w:szCs w:val="22"/>
              </w:rPr>
              <w:t xml:space="preserve">Rhino </w:t>
            </w:r>
            <w:r w:rsidR="00473FE2" w:rsidRPr="004251B0">
              <w:rPr>
                <w:rFonts w:ascii="Calibri" w:hAnsi="Calibri"/>
                <w:b/>
                <w:sz w:val="22"/>
                <w:szCs w:val="22"/>
              </w:rPr>
              <w:t>s</w:t>
            </w:r>
            <w:r w:rsidRPr="004251B0">
              <w:rPr>
                <w:rFonts w:ascii="Calibri" w:hAnsi="Calibri"/>
                <w:b/>
                <w:sz w:val="22"/>
                <w:szCs w:val="22"/>
              </w:rPr>
              <w:t xml:space="preserve">ightings </w:t>
            </w:r>
            <w:r w:rsidR="006A7C8E" w:rsidRPr="004251B0">
              <w:rPr>
                <w:rFonts w:ascii="Calibri" w:hAnsi="Calibri"/>
                <w:b/>
                <w:sz w:val="22"/>
                <w:szCs w:val="22"/>
              </w:rPr>
              <w:t>today</w:t>
            </w:r>
          </w:p>
        </w:tc>
      </w:tr>
      <w:tr w:rsidR="00D622B3" w:rsidRPr="004251B0" w14:paraId="7242DE38" w14:textId="77777777" w:rsidTr="006E2F10">
        <w:trPr>
          <w:trHeight w:val="324"/>
        </w:trPr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FC9092" w14:textId="60D21E64" w:rsidR="00D622B3" w:rsidRDefault="00D622B3" w:rsidP="007E0C39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{%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tr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for </w:t>
            </w:r>
            <w:r w:rsidR="00F718D5">
              <w:rPr>
                <w:rFonts w:ascii="Calibri" w:hAnsi="Calibri"/>
                <w:sz w:val="22"/>
                <w:szCs w:val="22"/>
              </w:rPr>
              <w:t xml:space="preserve">item in </w:t>
            </w:r>
            <w:proofErr w:type="spellStart"/>
            <w:r w:rsidR="00F718D5">
              <w:rPr>
                <w:rFonts w:ascii="Calibri" w:hAnsi="Calibri"/>
                <w:sz w:val="22"/>
                <w:szCs w:val="22"/>
              </w:rPr>
              <w:t>rhino_sightings</w:t>
            </w:r>
            <w:proofErr w:type="spellEnd"/>
            <w:r w:rsidR="0073046F">
              <w:rPr>
                <w:rFonts w:ascii="Calibri" w:hAnsi="Calibri"/>
                <w:sz w:val="22"/>
                <w:szCs w:val="22"/>
              </w:rPr>
              <w:t xml:space="preserve"> %</w:t>
            </w:r>
            <w:r w:rsidR="00F718D5"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9F0786" w:rsidRPr="004251B0" w14:paraId="13DCD1C5" w14:textId="77777777" w:rsidTr="00F718D5">
        <w:trPr>
          <w:trHeight w:val="297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F75CB35" w14:textId="25F5CEB0" w:rsidR="009F0786" w:rsidRPr="004251B0" w:rsidRDefault="006E2F10" w:rsidP="00960D86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{{</w:t>
            </w:r>
            <w:r w:rsidR="0062137A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62137A">
              <w:rPr>
                <w:rFonts w:ascii="Calibri" w:hAnsi="Calibri"/>
                <w:sz w:val="22"/>
                <w:szCs w:val="22"/>
              </w:rPr>
              <w:t>i</w:t>
            </w:r>
            <w:r>
              <w:rPr>
                <w:rFonts w:ascii="Calibri" w:hAnsi="Calibri"/>
                <w:sz w:val="22"/>
                <w:szCs w:val="22"/>
              </w:rPr>
              <w:t>tem</w:t>
            </w:r>
            <w:r w:rsidR="00F718D5">
              <w:rPr>
                <w:rFonts w:ascii="Calibri" w:hAnsi="Calibri"/>
                <w:sz w:val="22"/>
                <w:szCs w:val="22"/>
              </w:rPr>
              <w:t>.type</w:t>
            </w:r>
            <w:proofErr w:type="spellEnd"/>
            <w:r w:rsidR="0062137A">
              <w:rPr>
                <w:rFonts w:ascii="Calibri" w:hAnsi="Calibri"/>
                <w:sz w:val="22"/>
                <w:szCs w:val="22"/>
              </w:rPr>
              <w:t xml:space="preserve"> </w:t>
            </w:r>
            <w:r w:rsidR="00F718D5">
              <w:rPr>
                <w:rFonts w:ascii="Calibri" w:hAnsi="Calibri"/>
                <w:sz w:val="22"/>
                <w:szCs w:val="22"/>
              </w:rPr>
              <w:t>}}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017471" w14:textId="6206ED9C" w:rsidR="005146F3" w:rsidRPr="004251B0" w:rsidRDefault="006E2F10" w:rsidP="00F718D5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{{</w:t>
            </w:r>
            <w:r w:rsidR="0062137A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item</w:t>
            </w:r>
            <w:r w:rsidR="00F718D5">
              <w:rPr>
                <w:rFonts w:ascii="Calibri" w:hAnsi="Calibri"/>
                <w:sz w:val="22"/>
                <w:szCs w:val="22"/>
              </w:rPr>
              <w:t>.count</w:t>
            </w:r>
            <w:proofErr w:type="spellEnd"/>
            <w:r w:rsidR="00F718D5">
              <w:rPr>
                <w:rFonts w:ascii="Calibri" w:hAnsi="Calibri"/>
                <w:sz w:val="22"/>
                <w:szCs w:val="22"/>
              </w:rPr>
              <w:t xml:space="preserve"> </w:t>
            </w:r>
            <w:r w:rsidR="00F64A0C">
              <w:rPr>
                <w:rFonts w:ascii="Calibri" w:hAnsi="Calibri"/>
                <w:sz w:val="22"/>
                <w:szCs w:val="22"/>
              </w:rPr>
              <w:t>}}</w:t>
            </w:r>
          </w:p>
        </w:tc>
      </w:tr>
      <w:tr w:rsidR="00F718D5" w:rsidRPr="004251B0" w14:paraId="6FD18248" w14:textId="77777777" w:rsidTr="000A581D">
        <w:trPr>
          <w:trHeight w:val="267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6FEC85" w14:textId="087A3DB1" w:rsidR="00F718D5" w:rsidRDefault="001D6260" w:rsidP="007E0C39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{%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tr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 w:rsidR="00F718D5">
              <w:rPr>
                <w:rFonts w:ascii="Calibri" w:hAnsi="Calibri"/>
                <w:b/>
                <w:sz w:val="22"/>
                <w:szCs w:val="22"/>
              </w:rPr>
              <w:t>endfor</w:t>
            </w:r>
            <w:proofErr w:type="spellEnd"/>
            <w:r w:rsidR="00F718D5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73046F">
              <w:rPr>
                <w:rFonts w:ascii="Calibri" w:hAnsi="Calibri"/>
                <w:b/>
                <w:sz w:val="22"/>
                <w:szCs w:val="22"/>
              </w:rPr>
              <w:t>%</w:t>
            </w:r>
            <w:r w:rsidR="00F718D5"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</w:tr>
      <w:tr w:rsidR="009F0786" w:rsidRPr="004251B0" w14:paraId="53FBB299" w14:textId="77777777" w:rsidTr="002C0B62">
        <w:trPr>
          <w:trHeight w:val="234"/>
        </w:trPr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A10E543" w14:textId="77777777" w:rsidR="009F0786" w:rsidRPr="004251B0" w:rsidRDefault="009F0786" w:rsidP="00960D86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4251B0">
              <w:rPr>
                <w:rFonts w:ascii="Calibri" w:hAnsi="Calibri"/>
                <w:b/>
                <w:sz w:val="22"/>
                <w:szCs w:val="22"/>
              </w:rPr>
              <w:t>Total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3817F5" w14:textId="0EE47080" w:rsidR="009F0786" w:rsidRPr="004251B0" w:rsidRDefault="009F0786" w:rsidP="002C0B62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79FF71F1" w14:textId="77777777" w:rsidR="000F6D16" w:rsidRDefault="000F6D16" w:rsidP="00960D86">
      <w:pPr>
        <w:spacing w:before="0" w:beforeAutospacing="0" w:after="0"/>
        <w:jc w:val="left"/>
        <w:rPr>
          <w:rFonts w:ascii="Cambria" w:hAnsi="Cambria"/>
          <w:b/>
          <w:sz w:val="22"/>
          <w:szCs w:val="22"/>
        </w:rPr>
      </w:pPr>
    </w:p>
    <w:p w14:paraId="57C32D00" w14:textId="77777777" w:rsidR="008E7F0A" w:rsidRDefault="008E7F0A" w:rsidP="00960D86">
      <w:pPr>
        <w:spacing w:before="0" w:beforeAutospacing="0" w:after="0"/>
        <w:jc w:val="left"/>
        <w:rPr>
          <w:rFonts w:ascii="Cambria" w:hAnsi="Cambria"/>
          <w:b/>
          <w:sz w:val="22"/>
          <w:szCs w:val="22"/>
        </w:rPr>
      </w:pPr>
    </w:p>
    <w:p w14:paraId="75A23BFA" w14:textId="77777777" w:rsidR="008E7F0A" w:rsidRDefault="008E7F0A" w:rsidP="00960D86">
      <w:pPr>
        <w:spacing w:before="0" w:beforeAutospacing="0" w:after="0"/>
        <w:jc w:val="left"/>
        <w:rPr>
          <w:rFonts w:ascii="Cambria" w:hAnsi="Cambria"/>
          <w:b/>
          <w:sz w:val="22"/>
          <w:szCs w:val="22"/>
        </w:rPr>
      </w:pPr>
    </w:p>
    <w:p w14:paraId="6BE3E3FF" w14:textId="77777777" w:rsidR="00D04847" w:rsidRPr="004251B0" w:rsidRDefault="00D04847" w:rsidP="00E45FC5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0AEA958" w14:textId="77777777" w:rsidR="003F782A" w:rsidRDefault="003F782A" w:rsidP="00D1376D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67A36A9C" w14:textId="77777777" w:rsidR="00F64A0C" w:rsidRDefault="00F64A0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033DD41E" w14:textId="77777777" w:rsidR="00F64A0C" w:rsidRDefault="00F64A0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75FF3685" w14:textId="77777777" w:rsidR="00F64A0C" w:rsidRDefault="00F64A0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sectPr w:rsidR="00F64A0C" w:rsidSect="003F0AD2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91C5DA" w14:textId="77777777" w:rsidR="00F93097" w:rsidRDefault="00F93097" w:rsidP="002165A7">
      <w:r>
        <w:separator/>
      </w:r>
    </w:p>
  </w:endnote>
  <w:endnote w:type="continuationSeparator" w:id="0">
    <w:p w14:paraId="63E7A63D" w14:textId="77777777" w:rsidR="00F93097" w:rsidRDefault="00F93097" w:rsidP="0021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6B2398" w14:textId="77777777" w:rsidR="00F93097" w:rsidRDefault="00F93097" w:rsidP="002165A7">
      <w:r>
        <w:separator/>
      </w:r>
    </w:p>
  </w:footnote>
  <w:footnote w:type="continuationSeparator" w:id="0">
    <w:p w14:paraId="74BFA16E" w14:textId="77777777" w:rsidR="00F93097" w:rsidRDefault="00F93097" w:rsidP="002165A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4077"/>
      <w:gridCol w:w="2201"/>
      <w:gridCol w:w="3082"/>
    </w:tblGrid>
    <w:tr w:rsidR="001965E9" w:rsidRPr="00D70D15" w14:paraId="4922510E" w14:textId="77777777" w:rsidTr="008D3A62">
      <w:tc>
        <w:tcPr>
          <w:tcW w:w="4178" w:type="dxa"/>
          <w:vAlign w:val="center"/>
        </w:tcPr>
        <w:p w14:paraId="1D0614B5" w14:textId="75B52437" w:rsidR="001965E9" w:rsidRPr="00D70D15" w:rsidRDefault="00CE7B52" w:rsidP="008D3A62">
          <w:pPr>
            <w:pStyle w:val="Header"/>
            <w:jc w:val="center"/>
            <w:rPr>
              <w:sz w:val="48"/>
              <w:szCs w:val="48"/>
            </w:rPr>
          </w:pPr>
          <w:r w:rsidRPr="00416F05">
            <w:rPr>
              <w:noProof/>
              <w:sz w:val="48"/>
              <w:szCs w:val="48"/>
            </w:rPr>
            <w:drawing>
              <wp:inline distT="0" distB="0" distL="0" distR="0" wp14:anchorId="05487A63" wp14:editId="18BBBFAE">
                <wp:extent cx="1944370" cy="925830"/>
                <wp:effectExtent l="0" t="0" r="11430" b="0"/>
                <wp:docPr id="2" name="Picture 2" descr="Lewa_Olive_rgb_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wa_Olive_rgb_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4370" cy="925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4" w:type="dxa"/>
        </w:tcPr>
        <w:p w14:paraId="0D5515F6" w14:textId="0BB2739D" w:rsidR="001965E9" w:rsidRPr="00D70D15" w:rsidRDefault="00CE7B52" w:rsidP="008D3A62">
          <w:pPr>
            <w:pStyle w:val="Header"/>
            <w:jc w:val="center"/>
            <w:rPr>
              <w:sz w:val="56"/>
              <w:szCs w:val="48"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488BCE8D" wp14:editId="55AA9211">
                <wp:extent cx="1238250" cy="1782445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78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4" w:type="dxa"/>
          <w:vAlign w:val="center"/>
        </w:tcPr>
        <w:p w14:paraId="1438264F" w14:textId="69E3A570" w:rsidR="001965E9" w:rsidRPr="00D70D15" w:rsidRDefault="00CE7B52" w:rsidP="003B372F">
          <w:pPr>
            <w:pStyle w:val="Header"/>
            <w:rPr>
              <w:sz w:val="48"/>
              <w:szCs w:val="48"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367FE5F8" wp14:editId="1BCEDC3C">
                <wp:extent cx="1273175" cy="1793875"/>
                <wp:effectExtent l="0" t="0" r="0" b="9525"/>
                <wp:docPr id="3" name="Picture 3" descr="borana conservanc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orana conservanc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179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8C744E" w14:textId="77777777" w:rsidR="00B258F2" w:rsidRPr="001965E9" w:rsidRDefault="00B258F2" w:rsidP="00FE2A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0.95pt;height:10.95pt" o:bullet="t">
        <v:imagedata r:id="rId1" o:title="mso53BE"/>
      </v:shape>
    </w:pict>
  </w:numPicBullet>
  <w:abstractNum w:abstractNumId="0">
    <w:nsid w:val="FFFFFF1D"/>
    <w:multiLevelType w:val="multilevel"/>
    <w:tmpl w:val="9D182E2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36B5DBA"/>
    <w:multiLevelType w:val="hybridMultilevel"/>
    <w:tmpl w:val="0DCCBD98"/>
    <w:lvl w:ilvl="0" w:tplc="F620E948">
      <w:start w:val="3"/>
      <w:numFmt w:val="bullet"/>
      <w:lvlText w:val="-"/>
      <w:lvlJc w:val="left"/>
      <w:pPr>
        <w:ind w:left="219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">
    <w:nsid w:val="041263DB"/>
    <w:multiLevelType w:val="hybridMultilevel"/>
    <w:tmpl w:val="0C8CC64A"/>
    <w:lvl w:ilvl="0" w:tplc="0409000F">
      <w:start w:val="1"/>
      <w:numFmt w:val="decimal"/>
      <w:lvlText w:val="%1."/>
      <w:lvlJc w:val="left"/>
      <w:pPr>
        <w:ind w:left="2690" w:hanging="360"/>
      </w:pPr>
    </w:lvl>
    <w:lvl w:ilvl="1" w:tplc="04090019" w:tentative="1">
      <w:start w:val="1"/>
      <w:numFmt w:val="lowerLetter"/>
      <w:lvlText w:val="%2."/>
      <w:lvlJc w:val="left"/>
      <w:pPr>
        <w:ind w:left="3410" w:hanging="360"/>
      </w:pPr>
    </w:lvl>
    <w:lvl w:ilvl="2" w:tplc="0409001B" w:tentative="1">
      <w:start w:val="1"/>
      <w:numFmt w:val="lowerRoman"/>
      <w:lvlText w:val="%3."/>
      <w:lvlJc w:val="right"/>
      <w:pPr>
        <w:ind w:left="4130" w:hanging="180"/>
      </w:pPr>
    </w:lvl>
    <w:lvl w:ilvl="3" w:tplc="0409000F" w:tentative="1">
      <w:start w:val="1"/>
      <w:numFmt w:val="decimal"/>
      <w:lvlText w:val="%4."/>
      <w:lvlJc w:val="left"/>
      <w:pPr>
        <w:ind w:left="4850" w:hanging="360"/>
      </w:pPr>
    </w:lvl>
    <w:lvl w:ilvl="4" w:tplc="04090019" w:tentative="1">
      <w:start w:val="1"/>
      <w:numFmt w:val="lowerLetter"/>
      <w:lvlText w:val="%5."/>
      <w:lvlJc w:val="left"/>
      <w:pPr>
        <w:ind w:left="5570" w:hanging="360"/>
      </w:pPr>
    </w:lvl>
    <w:lvl w:ilvl="5" w:tplc="0409001B" w:tentative="1">
      <w:start w:val="1"/>
      <w:numFmt w:val="lowerRoman"/>
      <w:lvlText w:val="%6."/>
      <w:lvlJc w:val="right"/>
      <w:pPr>
        <w:ind w:left="6290" w:hanging="180"/>
      </w:pPr>
    </w:lvl>
    <w:lvl w:ilvl="6" w:tplc="0409000F" w:tentative="1">
      <w:start w:val="1"/>
      <w:numFmt w:val="decimal"/>
      <w:lvlText w:val="%7."/>
      <w:lvlJc w:val="left"/>
      <w:pPr>
        <w:ind w:left="7010" w:hanging="360"/>
      </w:pPr>
    </w:lvl>
    <w:lvl w:ilvl="7" w:tplc="04090019" w:tentative="1">
      <w:start w:val="1"/>
      <w:numFmt w:val="lowerLetter"/>
      <w:lvlText w:val="%8."/>
      <w:lvlJc w:val="left"/>
      <w:pPr>
        <w:ind w:left="7730" w:hanging="360"/>
      </w:pPr>
    </w:lvl>
    <w:lvl w:ilvl="8" w:tplc="0409001B" w:tentative="1">
      <w:start w:val="1"/>
      <w:numFmt w:val="lowerRoman"/>
      <w:lvlText w:val="%9."/>
      <w:lvlJc w:val="right"/>
      <w:pPr>
        <w:ind w:left="8450" w:hanging="180"/>
      </w:pPr>
    </w:lvl>
  </w:abstractNum>
  <w:abstractNum w:abstractNumId="3">
    <w:nsid w:val="041547A7"/>
    <w:multiLevelType w:val="hybridMultilevel"/>
    <w:tmpl w:val="062AC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26157C"/>
    <w:multiLevelType w:val="hybridMultilevel"/>
    <w:tmpl w:val="7650709E"/>
    <w:lvl w:ilvl="0" w:tplc="04090001">
      <w:start w:val="1"/>
      <w:numFmt w:val="bullet"/>
      <w:lvlText w:val=""/>
      <w:lvlJc w:val="left"/>
      <w:pPr>
        <w:ind w:left="1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5">
    <w:nsid w:val="0B9E4C73"/>
    <w:multiLevelType w:val="hybridMultilevel"/>
    <w:tmpl w:val="3B046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CB10C45"/>
    <w:multiLevelType w:val="hybridMultilevel"/>
    <w:tmpl w:val="C1E296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9F4A1C"/>
    <w:multiLevelType w:val="hybridMultilevel"/>
    <w:tmpl w:val="A0020E56"/>
    <w:lvl w:ilvl="0" w:tplc="BF5E05BE">
      <w:start w:val="14"/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4F24DB"/>
    <w:multiLevelType w:val="hybridMultilevel"/>
    <w:tmpl w:val="0F408262"/>
    <w:lvl w:ilvl="0" w:tplc="09C658D4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446960"/>
    <w:multiLevelType w:val="hybridMultilevel"/>
    <w:tmpl w:val="98D6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8F07FA"/>
    <w:multiLevelType w:val="hybridMultilevel"/>
    <w:tmpl w:val="8EF0F488"/>
    <w:lvl w:ilvl="0" w:tplc="2A4AE72E">
      <w:start w:val="3"/>
      <w:numFmt w:val="bullet"/>
      <w:lvlText w:val="-"/>
      <w:lvlJc w:val="left"/>
      <w:pPr>
        <w:ind w:left="2145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1">
    <w:nsid w:val="0FA26461"/>
    <w:multiLevelType w:val="hybridMultilevel"/>
    <w:tmpl w:val="76C61C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52F6CEC"/>
    <w:multiLevelType w:val="hybridMultilevel"/>
    <w:tmpl w:val="ACCA609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16B72C20"/>
    <w:multiLevelType w:val="hybridMultilevel"/>
    <w:tmpl w:val="180CDEA8"/>
    <w:lvl w:ilvl="0" w:tplc="B538A25C">
      <w:start w:val="7"/>
      <w:numFmt w:val="bullet"/>
      <w:lvlText w:val="-"/>
      <w:lvlJc w:val="left"/>
      <w:pPr>
        <w:ind w:left="2235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4">
    <w:nsid w:val="173D418B"/>
    <w:multiLevelType w:val="hybridMultilevel"/>
    <w:tmpl w:val="6F2EC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76E070D"/>
    <w:multiLevelType w:val="hybridMultilevel"/>
    <w:tmpl w:val="84C8921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>
    <w:nsid w:val="19EC1AD4"/>
    <w:multiLevelType w:val="hybridMultilevel"/>
    <w:tmpl w:val="7010A2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</w:abstractNum>
  <w:abstractNum w:abstractNumId="17">
    <w:nsid w:val="1D421489"/>
    <w:multiLevelType w:val="hybridMultilevel"/>
    <w:tmpl w:val="B85065BA"/>
    <w:lvl w:ilvl="0" w:tplc="4B14B9F6">
      <w:numFmt w:val="bullet"/>
      <w:lvlText w:val="-"/>
      <w:lvlJc w:val="left"/>
      <w:pPr>
        <w:ind w:left="1125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8">
    <w:nsid w:val="1D6C70A6"/>
    <w:multiLevelType w:val="hybridMultilevel"/>
    <w:tmpl w:val="2C54FD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DA20445"/>
    <w:multiLevelType w:val="hybridMultilevel"/>
    <w:tmpl w:val="7B3C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DD82622"/>
    <w:multiLevelType w:val="hybridMultilevel"/>
    <w:tmpl w:val="07DA71FE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21">
    <w:nsid w:val="1E8C177B"/>
    <w:multiLevelType w:val="hybridMultilevel"/>
    <w:tmpl w:val="DF5A197C"/>
    <w:lvl w:ilvl="0" w:tplc="04090001">
      <w:start w:val="1"/>
      <w:numFmt w:val="bullet"/>
      <w:lvlText w:val=""/>
      <w:lvlJc w:val="left"/>
      <w:pPr>
        <w:ind w:left="13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1" w:hanging="360"/>
      </w:pPr>
      <w:rPr>
        <w:rFonts w:ascii="Wingdings" w:hAnsi="Wingdings" w:hint="default"/>
      </w:rPr>
    </w:lvl>
  </w:abstractNum>
  <w:abstractNum w:abstractNumId="22">
    <w:nsid w:val="26EA08A0"/>
    <w:multiLevelType w:val="hybridMultilevel"/>
    <w:tmpl w:val="829641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C0165F4"/>
    <w:multiLevelType w:val="hybridMultilevel"/>
    <w:tmpl w:val="334E897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>
    <w:nsid w:val="2D8F72F3"/>
    <w:multiLevelType w:val="hybridMultilevel"/>
    <w:tmpl w:val="52A2965E"/>
    <w:lvl w:ilvl="0" w:tplc="0409000B">
      <w:start w:val="1"/>
      <w:numFmt w:val="bullet"/>
      <w:lvlText w:val=""/>
      <w:lvlJc w:val="left"/>
      <w:pPr>
        <w:ind w:left="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5">
    <w:nsid w:val="2DC643BA"/>
    <w:multiLevelType w:val="hybridMultilevel"/>
    <w:tmpl w:val="0ECAA710"/>
    <w:lvl w:ilvl="0" w:tplc="960499BA">
      <w:start w:val="3"/>
      <w:numFmt w:val="bullet"/>
      <w:lvlText w:val="-"/>
      <w:lvlJc w:val="left"/>
      <w:pPr>
        <w:ind w:left="1984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26">
    <w:nsid w:val="2ECA38EF"/>
    <w:multiLevelType w:val="hybridMultilevel"/>
    <w:tmpl w:val="B11E4A3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>
    <w:nsid w:val="2FAC132D"/>
    <w:multiLevelType w:val="hybridMultilevel"/>
    <w:tmpl w:val="BE729F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313E5EB6"/>
    <w:multiLevelType w:val="hybridMultilevel"/>
    <w:tmpl w:val="88D039C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>
    <w:nsid w:val="33404EF4"/>
    <w:multiLevelType w:val="hybridMultilevel"/>
    <w:tmpl w:val="561E41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E9C38AB"/>
    <w:multiLevelType w:val="hybridMultilevel"/>
    <w:tmpl w:val="6680BB0E"/>
    <w:lvl w:ilvl="0" w:tplc="0409000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64" w:hanging="360"/>
      </w:pPr>
      <w:rPr>
        <w:rFonts w:ascii="Wingdings" w:hAnsi="Wingdings" w:hint="default"/>
      </w:rPr>
    </w:lvl>
  </w:abstractNum>
  <w:abstractNum w:abstractNumId="31">
    <w:nsid w:val="46015606"/>
    <w:multiLevelType w:val="hybridMultilevel"/>
    <w:tmpl w:val="DF5AFE5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49A178BE"/>
    <w:multiLevelType w:val="hybridMultilevel"/>
    <w:tmpl w:val="78A25DCE"/>
    <w:lvl w:ilvl="0" w:tplc="45042CC8">
      <w:start w:val="3"/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9E10486"/>
    <w:multiLevelType w:val="hybridMultilevel"/>
    <w:tmpl w:val="2EBE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A776D3C"/>
    <w:multiLevelType w:val="hybridMultilevel"/>
    <w:tmpl w:val="C096D04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>
    <w:nsid w:val="582F4497"/>
    <w:multiLevelType w:val="hybridMultilevel"/>
    <w:tmpl w:val="25EC1AB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>
    <w:nsid w:val="59BE1A59"/>
    <w:multiLevelType w:val="hybridMultilevel"/>
    <w:tmpl w:val="4D50860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A57174F"/>
    <w:multiLevelType w:val="hybridMultilevel"/>
    <w:tmpl w:val="A85E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6F4872"/>
    <w:multiLevelType w:val="hybridMultilevel"/>
    <w:tmpl w:val="AB8A547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9">
    <w:nsid w:val="66436E6E"/>
    <w:multiLevelType w:val="hybridMultilevel"/>
    <w:tmpl w:val="020ABCB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0">
    <w:nsid w:val="68B77C52"/>
    <w:multiLevelType w:val="hybridMultilevel"/>
    <w:tmpl w:val="2D78BC3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>
    <w:nsid w:val="6B086D95"/>
    <w:multiLevelType w:val="hybridMultilevel"/>
    <w:tmpl w:val="82EAE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5146C6"/>
    <w:multiLevelType w:val="hybridMultilevel"/>
    <w:tmpl w:val="DE88970A"/>
    <w:lvl w:ilvl="0" w:tplc="0C9C233A">
      <w:start w:val="3"/>
      <w:numFmt w:val="bullet"/>
      <w:lvlText w:val="-"/>
      <w:lvlJc w:val="left"/>
      <w:pPr>
        <w:ind w:left="2284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3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4" w:hanging="360"/>
      </w:pPr>
      <w:rPr>
        <w:rFonts w:ascii="Wingdings" w:hAnsi="Wingdings" w:hint="default"/>
      </w:rPr>
    </w:lvl>
  </w:abstractNum>
  <w:abstractNum w:abstractNumId="43">
    <w:nsid w:val="74D9799D"/>
    <w:multiLevelType w:val="hybridMultilevel"/>
    <w:tmpl w:val="B8F2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59334D"/>
    <w:multiLevelType w:val="hybridMultilevel"/>
    <w:tmpl w:val="B3289B52"/>
    <w:lvl w:ilvl="0" w:tplc="0409000F">
      <w:start w:val="1"/>
      <w:numFmt w:val="decimal"/>
      <w:lvlText w:val="%1."/>
      <w:lvlJc w:val="left"/>
      <w:pPr>
        <w:ind w:left="1589" w:hanging="360"/>
      </w:pPr>
    </w:lvl>
    <w:lvl w:ilvl="1" w:tplc="04090019" w:tentative="1">
      <w:start w:val="1"/>
      <w:numFmt w:val="lowerLetter"/>
      <w:lvlText w:val="%2."/>
      <w:lvlJc w:val="left"/>
      <w:pPr>
        <w:ind w:left="2309" w:hanging="360"/>
      </w:pPr>
    </w:lvl>
    <w:lvl w:ilvl="2" w:tplc="0409001B" w:tentative="1">
      <w:start w:val="1"/>
      <w:numFmt w:val="lowerRoman"/>
      <w:lvlText w:val="%3."/>
      <w:lvlJc w:val="right"/>
      <w:pPr>
        <w:ind w:left="3029" w:hanging="180"/>
      </w:pPr>
    </w:lvl>
    <w:lvl w:ilvl="3" w:tplc="0409000F" w:tentative="1">
      <w:start w:val="1"/>
      <w:numFmt w:val="decimal"/>
      <w:lvlText w:val="%4."/>
      <w:lvlJc w:val="left"/>
      <w:pPr>
        <w:ind w:left="3749" w:hanging="360"/>
      </w:pPr>
    </w:lvl>
    <w:lvl w:ilvl="4" w:tplc="04090019" w:tentative="1">
      <w:start w:val="1"/>
      <w:numFmt w:val="lowerLetter"/>
      <w:lvlText w:val="%5."/>
      <w:lvlJc w:val="left"/>
      <w:pPr>
        <w:ind w:left="4469" w:hanging="360"/>
      </w:pPr>
    </w:lvl>
    <w:lvl w:ilvl="5" w:tplc="0409001B" w:tentative="1">
      <w:start w:val="1"/>
      <w:numFmt w:val="lowerRoman"/>
      <w:lvlText w:val="%6."/>
      <w:lvlJc w:val="right"/>
      <w:pPr>
        <w:ind w:left="5189" w:hanging="180"/>
      </w:pPr>
    </w:lvl>
    <w:lvl w:ilvl="6" w:tplc="0409000F" w:tentative="1">
      <w:start w:val="1"/>
      <w:numFmt w:val="decimal"/>
      <w:lvlText w:val="%7."/>
      <w:lvlJc w:val="left"/>
      <w:pPr>
        <w:ind w:left="5909" w:hanging="360"/>
      </w:pPr>
    </w:lvl>
    <w:lvl w:ilvl="7" w:tplc="04090019" w:tentative="1">
      <w:start w:val="1"/>
      <w:numFmt w:val="lowerLetter"/>
      <w:lvlText w:val="%8."/>
      <w:lvlJc w:val="left"/>
      <w:pPr>
        <w:ind w:left="6629" w:hanging="360"/>
      </w:pPr>
    </w:lvl>
    <w:lvl w:ilvl="8" w:tplc="0409001B" w:tentative="1">
      <w:start w:val="1"/>
      <w:numFmt w:val="lowerRoman"/>
      <w:lvlText w:val="%9."/>
      <w:lvlJc w:val="right"/>
      <w:pPr>
        <w:ind w:left="7349" w:hanging="180"/>
      </w:pPr>
    </w:lvl>
  </w:abstractNum>
  <w:abstractNum w:abstractNumId="45">
    <w:nsid w:val="788F68AF"/>
    <w:multiLevelType w:val="hybridMultilevel"/>
    <w:tmpl w:val="A934CDE8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6">
    <w:nsid w:val="7BFD5C5C"/>
    <w:multiLevelType w:val="hybridMultilevel"/>
    <w:tmpl w:val="859E90D2"/>
    <w:lvl w:ilvl="0" w:tplc="F252C65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8"/>
  </w:num>
  <w:num w:numId="3">
    <w:abstractNumId w:val="38"/>
  </w:num>
  <w:num w:numId="4">
    <w:abstractNumId w:val="11"/>
  </w:num>
  <w:num w:numId="5">
    <w:abstractNumId w:val="19"/>
  </w:num>
  <w:num w:numId="6">
    <w:abstractNumId w:val="16"/>
  </w:num>
  <w:num w:numId="7">
    <w:abstractNumId w:val="30"/>
  </w:num>
  <w:num w:numId="8">
    <w:abstractNumId w:val="9"/>
  </w:num>
  <w:num w:numId="9">
    <w:abstractNumId w:val="37"/>
  </w:num>
  <w:num w:numId="10">
    <w:abstractNumId w:val="33"/>
  </w:num>
  <w:num w:numId="11">
    <w:abstractNumId w:val="34"/>
  </w:num>
  <w:num w:numId="12">
    <w:abstractNumId w:val="8"/>
  </w:num>
  <w:num w:numId="13">
    <w:abstractNumId w:val="22"/>
  </w:num>
  <w:num w:numId="14">
    <w:abstractNumId w:val="3"/>
  </w:num>
  <w:num w:numId="15">
    <w:abstractNumId w:val="2"/>
  </w:num>
  <w:num w:numId="16">
    <w:abstractNumId w:val="12"/>
  </w:num>
  <w:num w:numId="17">
    <w:abstractNumId w:val="29"/>
  </w:num>
  <w:num w:numId="18">
    <w:abstractNumId w:val="6"/>
  </w:num>
  <w:num w:numId="19">
    <w:abstractNumId w:val="4"/>
  </w:num>
  <w:num w:numId="20">
    <w:abstractNumId w:val="45"/>
  </w:num>
  <w:num w:numId="21">
    <w:abstractNumId w:val="25"/>
  </w:num>
  <w:num w:numId="22">
    <w:abstractNumId w:val="42"/>
  </w:num>
  <w:num w:numId="23">
    <w:abstractNumId w:val="1"/>
  </w:num>
  <w:num w:numId="24">
    <w:abstractNumId w:val="10"/>
  </w:num>
  <w:num w:numId="25">
    <w:abstractNumId w:val="26"/>
  </w:num>
  <w:num w:numId="26">
    <w:abstractNumId w:val="31"/>
  </w:num>
  <w:num w:numId="27">
    <w:abstractNumId w:val="15"/>
  </w:num>
  <w:num w:numId="28">
    <w:abstractNumId w:val="46"/>
  </w:num>
  <w:num w:numId="29">
    <w:abstractNumId w:val="7"/>
  </w:num>
  <w:num w:numId="30">
    <w:abstractNumId w:val="13"/>
  </w:num>
  <w:num w:numId="31">
    <w:abstractNumId w:val="35"/>
  </w:num>
  <w:num w:numId="32">
    <w:abstractNumId w:val="28"/>
  </w:num>
  <w:num w:numId="33">
    <w:abstractNumId w:val="23"/>
  </w:num>
  <w:num w:numId="34">
    <w:abstractNumId w:val="5"/>
  </w:num>
  <w:num w:numId="35">
    <w:abstractNumId w:val="14"/>
  </w:num>
  <w:num w:numId="36">
    <w:abstractNumId w:val="27"/>
  </w:num>
  <w:num w:numId="37">
    <w:abstractNumId w:val="32"/>
  </w:num>
  <w:num w:numId="38">
    <w:abstractNumId w:val="41"/>
  </w:num>
  <w:num w:numId="39">
    <w:abstractNumId w:val="24"/>
  </w:num>
  <w:num w:numId="40">
    <w:abstractNumId w:val="21"/>
  </w:num>
  <w:num w:numId="41">
    <w:abstractNumId w:val="39"/>
  </w:num>
  <w:num w:numId="42">
    <w:abstractNumId w:val="40"/>
  </w:num>
  <w:num w:numId="43">
    <w:abstractNumId w:val="20"/>
  </w:num>
  <w:num w:numId="44">
    <w:abstractNumId w:val="44"/>
  </w:num>
  <w:num w:numId="45">
    <w:abstractNumId w:val="17"/>
  </w:num>
  <w:num w:numId="46">
    <w:abstractNumId w:val="43"/>
  </w:num>
  <w:num w:numId="4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38"/>
    <w:rsid w:val="00000891"/>
    <w:rsid w:val="00000A64"/>
    <w:rsid w:val="00000CC4"/>
    <w:rsid w:val="00001AFB"/>
    <w:rsid w:val="00002524"/>
    <w:rsid w:val="000026A0"/>
    <w:rsid w:val="00002755"/>
    <w:rsid w:val="00002DD9"/>
    <w:rsid w:val="00003543"/>
    <w:rsid w:val="0000481F"/>
    <w:rsid w:val="00004FDB"/>
    <w:rsid w:val="00005C77"/>
    <w:rsid w:val="00006142"/>
    <w:rsid w:val="0000625E"/>
    <w:rsid w:val="0000732A"/>
    <w:rsid w:val="00007530"/>
    <w:rsid w:val="0000755A"/>
    <w:rsid w:val="00010591"/>
    <w:rsid w:val="00010A3E"/>
    <w:rsid w:val="00011594"/>
    <w:rsid w:val="00012000"/>
    <w:rsid w:val="000126D4"/>
    <w:rsid w:val="0001274C"/>
    <w:rsid w:val="00012B67"/>
    <w:rsid w:val="00012DFD"/>
    <w:rsid w:val="00013317"/>
    <w:rsid w:val="00013B1E"/>
    <w:rsid w:val="000142F4"/>
    <w:rsid w:val="00015933"/>
    <w:rsid w:val="00015E30"/>
    <w:rsid w:val="0001636C"/>
    <w:rsid w:val="00016688"/>
    <w:rsid w:val="000169D3"/>
    <w:rsid w:val="00016A94"/>
    <w:rsid w:val="00016DDC"/>
    <w:rsid w:val="00016EA1"/>
    <w:rsid w:val="00017067"/>
    <w:rsid w:val="0001755B"/>
    <w:rsid w:val="0001769D"/>
    <w:rsid w:val="00021786"/>
    <w:rsid w:val="00022574"/>
    <w:rsid w:val="000226AA"/>
    <w:rsid w:val="000226D6"/>
    <w:rsid w:val="00022AD9"/>
    <w:rsid w:val="0002407F"/>
    <w:rsid w:val="00025821"/>
    <w:rsid w:val="00025A7B"/>
    <w:rsid w:val="00025E09"/>
    <w:rsid w:val="000266D0"/>
    <w:rsid w:val="00027EB8"/>
    <w:rsid w:val="000302D4"/>
    <w:rsid w:val="00030A4C"/>
    <w:rsid w:val="00031522"/>
    <w:rsid w:val="000316C3"/>
    <w:rsid w:val="000322ED"/>
    <w:rsid w:val="000327B6"/>
    <w:rsid w:val="00032928"/>
    <w:rsid w:val="00032B2C"/>
    <w:rsid w:val="000331C5"/>
    <w:rsid w:val="00033619"/>
    <w:rsid w:val="00033C42"/>
    <w:rsid w:val="00033F23"/>
    <w:rsid w:val="0003434A"/>
    <w:rsid w:val="00034931"/>
    <w:rsid w:val="00035D82"/>
    <w:rsid w:val="00037BF3"/>
    <w:rsid w:val="00041678"/>
    <w:rsid w:val="000430D3"/>
    <w:rsid w:val="00043125"/>
    <w:rsid w:val="0004450B"/>
    <w:rsid w:val="00044518"/>
    <w:rsid w:val="00044629"/>
    <w:rsid w:val="00044F9D"/>
    <w:rsid w:val="00045381"/>
    <w:rsid w:val="00045551"/>
    <w:rsid w:val="00047451"/>
    <w:rsid w:val="000474C8"/>
    <w:rsid w:val="000479D6"/>
    <w:rsid w:val="000501F8"/>
    <w:rsid w:val="00050281"/>
    <w:rsid w:val="00051952"/>
    <w:rsid w:val="00051A9D"/>
    <w:rsid w:val="00051F12"/>
    <w:rsid w:val="00052070"/>
    <w:rsid w:val="000527CD"/>
    <w:rsid w:val="00052CB6"/>
    <w:rsid w:val="000537F4"/>
    <w:rsid w:val="0005501A"/>
    <w:rsid w:val="00055164"/>
    <w:rsid w:val="00055EAA"/>
    <w:rsid w:val="00056ACC"/>
    <w:rsid w:val="00056F00"/>
    <w:rsid w:val="00057AE3"/>
    <w:rsid w:val="00057B9F"/>
    <w:rsid w:val="0006158E"/>
    <w:rsid w:val="00061E57"/>
    <w:rsid w:val="000622DE"/>
    <w:rsid w:val="000636A8"/>
    <w:rsid w:val="00064B01"/>
    <w:rsid w:val="0006519B"/>
    <w:rsid w:val="000652A9"/>
    <w:rsid w:val="00065E59"/>
    <w:rsid w:val="00065FCA"/>
    <w:rsid w:val="000660FA"/>
    <w:rsid w:val="00066ADA"/>
    <w:rsid w:val="00067EAB"/>
    <w:rsid w:val="0007139B"/>
    <w:rsid w:val="00071E71"/>
    <w:rsid w:val="00072A18"/>
    <w:rsid w:val="00072C3D"/>
    <w:rsid w:val="00073410"/>
    <w:rsid w:val="000735E1"/>
    <w:rsid w:val="000738D5"/>
    <w:rsid w:val="00073AFC"/>
    <w:rsid w:val="000740B9"/>
    <w:rsid w:val="000748ED"/>
    <w:rsid w:val="00074DE8"/>
    <w:rsid w:val="00075D4C"/>
    <w:rsid w:val="00075FB4"/>
    <w:rsid w:val="00076181"/>
    <w:rsid w:val="000761F4"/>
    <w:rsid w:val="0007673C"/>
    <w:rsid w:val="0008018B"/>
    <w:rsid w:val="00080957"/>
    <w:rsid w:val="00080D73"/>
    <w:rsid w:val="00081273"/>
    <w:rsid w:val="000814AA"/>
    <w:rsid w:val="000822DB"/>
    <w:rsid w:val="0008273C"/>
    <w:rsid w:val="00083DFA"/>
    <w:rsid w:val="000847AE"/>
    <w:rsid w:val="00084CD9"/>
    <w:rsid w:val="00085D58"/>
    <w:rsid w:val="000861C2"/>
    <w:rsid w:val="00086BD0"/>
    <w:rsid w:val="0008740F"/>
    <w:rsid w:val="0008741C"/>
    <w:rsid w:val="00090112"/>
    <w:rsid w:val="00090458"/>
    <w:rsid w:val="00090786"/>
    <w:rsid w:val="00090D77"/>
    <w:rsid w:val="0009168D"/>
    <w:rsid w:val="000917BA"/>
    <w:rsid w:val="00092B75"/>
    <w:rsid w:val="00093114"/>
    <w:rsid w:val="000936B5"/>
    <w:rsid w:val="000937DF"/>
    <w:rsid w:val="0009386C"/>
    <w:rsid w:val="00093D35"/>
    <w:rsid w:val="00094EC1"/>
    <w:rsid w:val="000952B0"/>
    <w:rsid w:val="000956EC"/>
    <w:rsid w:val="00095E52"/>
    <w:rsid w:val="00096371"/>
    <w:rsid w:val="00096645"/>
    <w:rsid w:val="00097004"/>
    <w:rsid w:val="00097044"/>
    <w:rsid w:val="00097A36"/>
    <w:rsid w:val="00097CE7"/>
    <w:rsid w:val="000A0067"/>
    <w:rsid w:val="000A014A"/>
    <w:rsid w:val="000A0EA3"/>
    <w:rsid w:val="000A13AA"/>
    <w:rsid w:val="000A387B"/>
    <w:rsid w:val="000A4534"/>
    <w:rsid w:val="000A4633"/>
    <w:rsid w:val="000A4774"/>
    <w:rsid w:val="000A486A"/>
    <w:rsid w:val="000A69F1"/>
    <w:rsid w:val="000A6A2D"/>
    <w:rsid w:val="000A6AF2"/>
    <w:rsid w:val="000A6DAB"/>
    <w:rsid w:val="000A776D"/>
    <w:rsid w:val="000A7CBC"/>
    <w:rsid w:val="000A7FEA"/>
    <w:rsid w:val="000B06AD"/>
    <w:rsid w:val="000B0DD7"/>
    <w:rsid w:val="000B138A"/>
    <w:rsid w:val="000B1FCF"/>
    <w:rsid w:val="000B2426"/>
    <w:rsid w:val="000B273F"/>
    <w:rsid w:val="000B2B49"/>
    <w:rsid w:val="000B2BDA"/>
    <w:rsid w:val="000B33BE"/>
    <w:rsid w:val="000B3608"/>
    <w:rsid w:val="000B3929"/>
    <w:rsid w:val="000B441D"/>
    <w:rsid w:val="000B445F"/>
    <w:rsid w:val="000B4BE9"/>
    <w:rsid w:val="000B5DBC"/>
    <w:rsid w:val="000B6D53"/>
    <w:rsid w:val="000B74F1"/>
    <w:rsid w:val="000B7A97"/>
    <w:rsid w:val="000C0AFB"/>
    <w:rsid w:val="000C0C0C"/>
    <w:rsid w:val="000C1981"/>
    <w:rsid w:val="000C1989"/>
    <w:rsid w:val="000C1D34"/>
    <w:rsid w:val="000C2847"/>
    <w:rsid w:val="000C2D2A"/>
    <w:rsid w:val="000C2EDF"/>
    <w:rsid w:val="000C3590"/>
    <w:rsid w:val="000C35D0"/>
    <w:rsid w:val="000C3B54"/>
    <w:rsid w:val="000C4ACE"/>
    <w:rsid w:val="000C5FA1"/>
    <w:rsid w:val="000C60B1"/>
    <w:rsid w:val="000C6105"/>
    <w:rsid w:val="000C64F1"/>
    <w:rsid w:val="000C6764"/>
    <w:rsid w:val="000C713C"/>
    <w:rsid w:val="000C7156"/>
    <w:rsid w:val="000C7301"/>
    <w:rsid w:val="000C7326"/>
    <w:rsid w:val="000C74D7"/>
    <w:rsid w:val="000D051B"/>
    <w:rsid w:val="000D0BE8"/>
    <w:rsid w:val="000D124E"/>
    <w:rsid w:val="000D14FF"/>
    <w:rsid w:val="000D1841"/>
    <w:rsid w:val="000D254D"/>
    <w:rsid w:val="000D3939"/>
    <w:rsid w:val="000D40DA"/>
    <w:rsid w:val="000D5B2A"/>
    <w:rsid w:val="000D605F"/>
    <w:rsid w:val="000D6286"/>
    <w:rsid w:val="000D6750"/>
    <w:rsid w:val="000D77D1"/>
    <w:rsid w:val="000E0A25"/>
    <w:rsid w:val="000E17E8"/>
    <w:rsid w:val="000E1A93"/>
    <w:rsid w:val="000E2222"/>
    <w:rsid w:val="000E22DF"/>
    <w:rsid w:val="000E44E2"/>
    <w:rsid w:val="000E47B3"/>
    <w:rsid w:val="000E4C38"/>
    <w:rsid w:val="000E537D"/>
    <w:rsid w:val="000E541D"/>
    <w:rsid w:val="000E5D78"/>
    <w:rsid w:val="000E5E34"/>
    <w:rsid w:val="000E6836"/>
    <w:rsid w:val="000E6B64"/>
    <w:rsid w:val="000E6EDE"/>
    <w:rsid w:val="000E7486"/>
    <w:rsid w:val="000E7856"/>
    <w:rsid w:val="000E79F1"/>
    <w:rsid w:val="000E7ADF"/>
    <w:rsid w:val="000E7F47"/>
    <w:rsid w:val="000F02C9"/>
    <w:rsid w:val="000F09CD"/>
    <w:rsid w:val="000F0E68"/>
    <w:rsid w:val="000F13F4"/>
    <w:rsid w:val="000F1452"/>
    <w:rsid w:val="000F19D2"/>
    <w:rsid w:val="000F1B4C"/>
    <w:rsid w:val="000F1C90"/>
    <w:rsid w:val="000F4606"/>
    <w:rsid w:val="000F4C4F"/>
    <w:rsid w:val="000F4C9F"/>
    <w:rsid w:val="000F5604"/>
    <w:rsid w:val="000F5B7D"/>
    <w:rsid w:val="000F5C66"/>
    <w:rsid w:val="000F5CF9"/>
    <w:rsid w:val="000F6328"/>
    <w:rsid w:val="000F6B36"/>
    <w:rsid w:val="000F6D16"/>
    <w:rsid w:val="000F7075"/>
    <w:rsid w:val="0010016A"/>
    <w:rsid w:val="001006A8"/>
    <w:rsid w:val="0010082D"/>
    <w:rsid w:val="001011E6"/>
    <w:rsid w:val="00101286"/>
    <w:rsid w:val="00102976"/>
    <w:rsid w:val="00102993"/>
    <w:rsid w:val="00102BB0"/>
    <w:rsid w:val="001032A8"/>
    <w:rsid w:val="00103C60"/>
    <w:rsid w:val="001042AB"/>
    <w:rsid w:val="00104620"/>
    <w:rsid w:val="001047FA"/>
    <w:rsid w:val="0010611E"/>
    <w:rsid w:val="001069FA"/>
    <w:rsid w:val="00107528"/>
    <w:rsid w:val="00110D2B"/>
    <w:rsid w:val="00111304"/>
    <w:rsid w:val="00111424"/>
    <w:rsid w:val="0011158B"/>
    <w:rsid w:val="001119FF"/>
    <w:rsid w:val="00111C0F"/>
    <w:rsid w:val="00112207"/>
    <w:rsid w:val="00113349"/>
    <w:rsid w:val="00113EB6"/>
    <w:rsid w:val="00114A10"/>
    <w:rsid w:val="00114CF1"/>
    <w:rsid w:val="00115C9C"/>
    <w:rsid w:val="00116B27"/>
    <w:rsid w:val="00117BE2"/>
    <w:rsid w:val="00117C67"/>
    <w:rsid w:val="00120ACF"/>
    <w:rsid w:val="00121A0D"/>
    <w:rsid w:val="00122B35"/>
    <w:rsid w:val="00122DDF"/>
    <w:rsid w:val="00123869"/>
    <w:rsid w:val="00123D5D"/>
    <w:rsid w:val="0012644F"/>
    <w:rsid w:val="0012695E"/>
    <w:rsid w:val="00127A01"/>
    <w:rsid w:val="00127CDC"/>
    <w:rsid w:val="00130658"/>
    <w:rsid w:val="00130998"/>
    <w:rsid w:val="001311EA"/>
    <w:rsid w:val="00131A93"/>
    <w:rsid w:val="00132026"/>
    <w:rsid w:val="00132369"/>
    <w:rsid w:val="001323E9"/>
    <w:rsid w:val="00132ED0"/>
    <w:rsid w:val="00133448"/>
    <w:rsid w:val="00134992"/>
    <w:rsid w:val="00134C00"/>
    <w:rsid w:val="00135315"/>
    <w:rsid w:val="00135B14"/>
    <w:rsid w:val="00135DCD"/>
    <w:rsid w:val="00136A7D"/>
    <w:rsid w:val="00137B30"/>
    <w:rsid w:val="00137CDC"/>
    <w:rsid w:val="00137F17"/>
    <w:rsid w:val="00140755"/>
    <w:rsid w:val="00140C1D"/>
    <w:rsid w:val="00141E48"/>
    <w:rsid w:val="0014236F"/>
    <w:rsid w:val="00142669"/>
    <w:rsid w:val="0014279E"/>
    <w:rsid w:val="00142B10"/>
    <w:rsid w:val="00142C18"/>
    <w:rsid w:val="0014310C"/>
    <w:rsid w:val="001435B5"/>
    <w:rsid w:val="00143B5C"/>
    <w:rsid w:val="00143E72"/>
    <w:rsid w:val="00143F50"/>
    <w:rsid w:val="001440E0"/>
    <w:rsid w:val="001441EE"/>
    <w:rsid w:val="00144F42"/>
    <w:rsid w:val="0014539D"/>
    <w:rsid w:val="00146327"/>
    <w:rsid w:val="001466A8"/>
    <w:rsid w:val="00146972"/>
    <w:rsid w:val="00147693"/>
    <w:rsid w:val="0015057B"/>
    <w:rsid w:val="00151566"/>
    <w:rsid w:val="00151D2A"/>
    <w:rsid w:val="0015201D"/>
    <w:rsid w:val="00152368"/>
    <w:rsid w:val="001527E5"/>
    <w:rsid w:val="0015292D"/>
    <w:rsid w:val="0015296B"/>
    <w:rsid w:val="0015342C"/>
    <w:rsid w:val="00153590"/>
    <w:rsid w:val="0015378F"/>
    <w:rsid w:val="00153A00"/>
    <w:rsid w:val="001542A4"/>
    <w:rsid w:val="00155F15"/>
    <w:rsid w:val="0015675C"/>
    <w:rsid w:val="00156B02"/>
    <w:rsid w:val="00157A87"/>
    <w:rsid w:val="00160148"/>
    <w:rsid w:val="001603C4"/>
    <w:rsid w:val="00160564"/>
    <w:rsid w:val="001605F0"/>
    <w:rsid w:val="001610D0"/>
    <w:rsid w:val="00161310"/>
    <w:rsid w:val="001617EB"/>
    <w:rsid w:val="00161E93"/>
    <w:rsid w:val="00162ED9"/>
    <w:rsid w:val="0016301F"/>
    <w:rsid w:val="00163283"/>
    <w:rsid w:val="00163373"/>
    <w:rsid w:val="0016338A"/>
    <w:rsid w:val="00163AE3"/>
    <w:rsid w:val="001641A3"/>
    <w:rsid w:val="00164906"/>
    <w:rsid w:val="00164B4C"/>
    <w:rsid w:val="001657EA"/>
    <w:rsid w:val="00166E8F"/>
    <w:rsid w:val="00166FC6"/>
    <w:rsid w:val="00167897"/>
    <w:rsid w:val="00167933"/>
    <w:rsid w:val="001719A4"/>
    <w:rsid w:val="0017219D"/>
    <w:rsid w:val="001724B7"/>
    <w:rsid w:val="001725C7"/>
    <w:rsid w:val="001727C6"/>
    <w:rsid w:val="00173A87"/>
    <w:rsid w:val="00174066"/>
    <w:rsid w:val="0017442E"/>
    <w:rsid w:val="00174850"/>
    <w:rsid w:val="00174F12"/>
    <w:rsid w:val="00175D20"/>
    <w:rsid w:val="00176164"/>
    <w:rsid w:val="00176496"/>
    <w:rsid w:val="00176704"/>
    <w:rsid w:val="0017778D"/>
    <w:rsid w:val="001803DC"/>
    <w:rsid w:val="00180A86"/>
    <w:rsid w:val="0018235E"/>
    <w:rsid w:val="00182479"/>
    <w:rsid w:val="00182B5C"/>
    <w:rsid w:val="0018323B"/>
    <w:rsid w:val="001841D8"/>
    <w:rsid w:val="00186313"/>
    <w:rsid w:val="00186689"/>
    <w:rsid w:val="001878AE"/>
    <w:rsid w:val="001905F7"/>
    <w:rsid w:val="00191131"/>
    <w:rsid w:val="001911BE"/>
    <w:rsid w:val="001914F4"/>
    <w:rsid w:val="00193CAD"/>
    <w:rsid w:val="00193D55"/>
    <w:rsid w:val="00193E32"/>
    <w:rsid w:val="00193EEA"/>
    <w:rsid w:val="00194562"/>
    <w:rsid w:val="0019462D"/>
    <w:rsid w:val="00194F52"/>
    <w:rsid w:val="00195E92"/>
    <w:rsid w:val="00195ECC"/>
    <w:rsid w:val="001965E9"/>
    <w:rsid w:val="001967A9"/>
    <w:rsid w:val="001A0089"/>
    <w:rsid w:val="001A019D"/>
    <w:rsid w:val="001A0265"/>
    <w:rsid w:val="001A1017"/>
    <w:rsid w:val="001A19EE"/>
    <w:rsid w:val="001A1C66"/>
    <w:rsid w:val="001A1DC3"/>
    <w:rsid w:val="001A3042"/>
    <w:rsid w:val="001A3A8D"/>
    <w:rsid w:val="001A4E70"/>
    <w:rsid w:val="001A51F8"/>
    <w:rsid w:val="001A5648"/>
    <w:rsid w:val="001A5F1C"/>
    <w:rsid w:val="001A5F21"/>
    <w:rsid w:val="001A645B"/>
    <w:rsid w:val="001A68FA"/>
    <w:rsid w:val="001A69A4"/>
    <w:rsid w:val="001A7745"/>
    <w:rsid w:val="001A7F6E"/>
    <w:rsid w:val="001B086E"/>
    <w:rsid w:val="001B0F69"/>
    <w:rsid w:val="001B24DD"/>
    <w:rsid w:val="001B258F"/>
    <w:rsid w:val="001B2757"/>
    <w:rsid w:val="001B3A6A"/>
    <w:rsid w:val="001B3A75"/>
    <w:rsid w:val="001B46E7"/>
    <w:rsid w:val="001B4CDB"/>
    <w:rsid w:val="001B4D02"/>
    <w:rsid w:val="001B4D06"/>
    <w:rsid w:val="001B543D"/>
    <w:rsid w:val="001B556B"/>
    <w:rsid w:val="001B56B0"/>
    <w:rsid w:val="001B623B"/>
    <w:rsid w:val="001C022B"/>
    <w:rsid w:val="001C1A8B"/>
    <w:rsid w:val="001C292D"/>
    <w:rsid w:val="001C2B92"/>
    <w:rsid w:val="001C36F1"/>
    <w:rsid w:val="001C37C1"/>
    <w:rsid w:val="001C3C9F"/>
    <w:rsid w:val="001C45B5"/>
    <w:rsid w:val="001C4ADF"/>
    <w:rsid w:val="001C4D36"/>
    <w:rsid w:val="001C5C2E"/>
    <w:rsid w:val="001C5FCB"/>
    <w:rsid w:val="001C65F2"/>
    <w:rsid w:val="001C68BE"/>
    <w:rsid w:val="001C6E9E"/>
    <w:rsid w:val="001C792C"/>
    <w:rsid w:val="001C7BEF"/>
    <w:rsid w:val="001D001D"/>
    <w:rsid w:val="001D0906"/>
    <w:rsid w:val="001D116D"/>
    <w:rsid w:val="001D16E1"/>
    <w:rsid w:val="001D1F8C"/>
    <w:rsid w:val="001D2DAA"/>
    <w:rsid w:val="001D3BA3"/>
    <w:rsid w:val="001D42AA"/>
    <w:rsid w:val="001D4F1C"/>
    <w:rsid w:val="001D552D"/>
    <w:rsid w:val="001D55A1"/>
    <w:rsid w:val="001D5CCD"/>
    <w:rsid w:val="001D6260"/>
    <w:rsid w:val="001D79FE"/>
    <w:rsid w:val="001D7BD5"/>
    <w:rsid w:val="001D7D68"/>
    <w:rsid w:val="001E1AE4"/>
    <w:rsid w:val="001E1CC4"/>
    <w:rsid w:val="001E2D2D"/>
    <w:rsid w:val="001E2DFD"/>
    <w:rsid w:val="001E307D"/>
    <w:rsid w:val="001E3090"/>
    <w:rsid w:val="001E3172"/>
    <w:rsid w:val="001E3436"/>
    <w:rsid w:val="001E3B44"/>
    <w:rsid w:val="001E3DAD"/>
    <w:rsid w:val="001E49C9"/>
    <w:rsid w:val="001E5DA4"/>
    <w:rsid w:val="001E5FDE"/>
    <w:rsid w:val="001E5FFF"/>
    <w:rsid w:val="001E67DA"/>
    <w:rsid w:val="001E7459"/>
    <w:rsid w:val="001F0739"/>
    <w:rsid w:val="001F0D7F"/>
    <w:rsid w:val="001F1048"/>
    <w:rsid w:val="001F166B"/>
    <w:rsid w:val="001F17E0"/>
    <w:rsid w:val="001F1D16"/>
    <w:rsid w:val="001F33A1"/>
    <w:rsid w:val="001F49A9"/>
    <w:rsid w:val="001F57C6"/>
    <w:rsid w:val="001F5BA9"/>
    <w:rsid w:val="001F687C"/>
    <w:rsid w:val="001F69EC"/>
    <w:rsid w:val="001F748A"/>
    <w:rsid w:val="0020086A"/>
    <w:rsid w:val="00200A0F"/>
    <w:rsid w:val="00201160"/>
    <w:rsid w:val="00201C86"/>
    <w:rsid w:val="002028A8"/>
    <w:rsid w:val="00202AD2"/>
    <w:rsid w:val="00202C12"/>
    <w:rsid w:val="0020316F"/>
    <w:rsid w:val="00203E0D"/>
    <w:rsid w:val="00203E3E"/>
    <w:rsid w:val="002043E7"/>
    <w:rsid w:val="00204447"/>
    <w:rsid w:val="00204989"/>
    <w:rsid w:val="0020529F"/>
    <w:rsid w:val="00205E9F"/>
    <w:rsid w:val="002068BF"/>
    <w:rsid w:val="00206DE8"/>
    <w:rsid w:val="002076D6"/>
    <w:rsid w:val="00207930"/>
    <w:rsid w:val="00207B6A"/>
    <w:rsid w:val="00207E43"/>
    <w:rsid w:val="00210047"/>
    <w:rsid w:val="00210C6C"/>
    <w:rsid w:val="00210F2D"/>
    <w:rsid w:val="00210F86"/>
    <w:rsid w:val="002115B8"/>
    <w:rsid w:val="0021198D"/>
    <w:rsid w:val="002127FB"/>
    <w:rsid w:val="002128E5"/>
    <w:rsid w:val="0021308C"/>
    <w:rsid w:val="002133DD"/>
    <w:rsid w:val="00213594"/>
    <w:rsid w:val="00213CD6"/>
    <w:rsid w:val="00214018"/>
    <w:rsid w:val="0021411E"/>
    <w:rsid w:val="00214130"/>
    <w:rsid w:val="00214875"/>
    <w:rsid w:val="0021584A"/>
    <w:rsid w:val="002161CF"/>
    <w:rsid w:val="002165A7"/>
    <w:rsid w:val="002165EC"/>
    <w:rsid w:val="002168C8"/>
    <w:rsid w:val="00216A42"/>
    <w:rsid w:val="00216AA9"/>
    <w:rsid w:val="002175CE"/>
    <w:rsid w:val="00217A21"/>
    <w:rsid w:val="00217FD8"/>
    <w:rsid w:val="00217FF8"/>
    <w:rsid w:val="002202CA"/>
    <w:rsid w:val="002202D4"/>
    <w:rsid w:val="0022053E"/>
    <w:rsid w:val="002221EA"/>
    <w:rsid w:val="002222F8"/>
    <w:rsid w:val="00224294"/>
    <w:rsid w:val="00224409"/>
    <w:rsid w:val="00224F15"/>
    <w:rsid w:val="002267F0"/>
    <w:rsid w:val="0022714F"/>
    <w:rsid w:val="00227C12"/>
    <w:rsid w:val="00227EFC"/>
    <w:rsid w:val="002306A6"/>
    <w:rsid w:val="00230822"/>
    <w:rsid w:val="002308FA"/>
    <w:rsid w:val="00230DC9"/>
    <w:rsid w:val="00231198"/>
    <w:rsid w:val="002313B0"/>
    <w:rsid w:val="00231640"/>
    <w:rsid w:val="002318DA"/>
    <w:rsid w:val="0023351C"/>
    <w:rsid w:val="0023492E"/>
    <w:rsid w:val="00234982"/>
    <w:rsid w:val="0023691A"/>
    <w:rsid w:val="00237728"/>
    <w:rsid w:val="002377CE"/>
    <w:rsid w:val="00237BE6"/>
    <w:rsid w:val="0024051A"/>
    <w:rsid w:val="0024189F"/>
    <w:rsid w:val="00241C01"/>
    <w:rsid w:val="00241C40"/>
    <w:rsid w:val="00242040"/>
    <w:rsid w:val="002421D6"/>
    <w:rsid w:val="00242596"/>
    <w:rsid w:val="00242883"/>
    <w:rsid w:val="00242894"/>
    <w:rsid w:val="00243411"/>
    <w:rsid w:val="002437F2"/>
    <w:rsid w:val="00243F01"/>
    <w:rsid w:val="00244C0F"/>
    <w:rsid w:val="0024593E"/>
    <w:rsid w:val="00245A40"/>
    <w:rsid w:val="0025070F"/>
    <w:rsid w:val="002524B6"/>
    <w:rsid w:val="00252587"/>
    <w:rsid w:val="002537E5"/>
    <w:rsid w:val="00254BB5"/>
    <w:rsid w:val="002568A9"/>
    <w:rsid w:val="00256EDE"/>
    <w:rsid w:val="00257B00"/>
    <w:rsid w:val="00257F64"/>
    <w:rsid w:val="00260B75"/>
    <w:rsid w:val="0026112A"/>
    <w:rsid w:val="002614C5"/>
    <w:rsid w:val="002615CC"/>
    <w:rsid w:val="002617A5"/>
    <w:rsid w:val="00261D23"/>
    <w:rsid w:val="00261DF9"/>
    <w:rsid w:val="00262449"/>
    <w:rsid w:val="00263220"/>
    <w:rsid w:val="0026357B"/>
    <w:rsid w:val="002640AE"/>
    <w:rsid w:val="00264369"/>
    <w:rsid w:val="002657CF"/>
    <w:rsid w:val="00265836"/>
    <w:rsid w:val="00265A5C"/>
    <w:rsid w:val="00265C3E"/>
    <w:rsid w:val="00265F1D"/>
    <w:rsid w:val="00266466"/>
    <w:rsid w:val="00266778"/>
    <w:rsid w:val="00266D1C"/>
    <w:rsid w:val="00266D91"/>
    <w:rsid w:val="0026738C"/>
    <w:rsid w:val="002700B5"/>
    <w:rsid w:val="00271026"/>
    <w:rsid w:val="002715B0"/>
    <w:rsid w:val="0027172A"/>
    <w:rsid w:val="00272832"/>
    <w:rsid w:val="00272CBA"/>
    <w:rsid w:val="0027460F"/>
    <w:rsid w:val="00274D6E"/>
    <w:rsid w:val="00275937"/>
    <w:rsid w:val="002759E1"/>
    <w:rsid w:val="00276BF3"/>
    <w:rsid w:val="00276CDA"/>
    <w:rsid w:val="0027791B"/>
    <w:rsid w:val="00277A9A"/>
    <w:rsid w:val="00277C4A"/>
    <w:rsid w:val="00280802"/>
    <w:rsid w:val="00280C4A"/>
    <w:rsid w:val="002812BF"/>
    <w:rsid w:val="002812D4"/>
    <w:rsid w:val="00281E75"/>
    <w:rsid w:val="00281FE8"/>
    <w:rsid w:val="00282031"/>
    <w:rsid w:val="00282D42"/>
    <w:rsid w:val="0028324F"/>
    <w:rsid w:val="00283348"/>
    <w:rsid w:val="00283A6A"/>
    <w:rsid w:val="00283C13"/>
    <w:rsid w:val="00283FEE"/>
    <w:rsid w:val="002844D4"/>
    <w:rsid w:val="00285FDF"/>
    <w:rsid w:val="0028644C"/>
    <w:rsid w:val="00287946"/>
    <w:rsid w:val="00287B48"/>
    <w:rsid w:val="00290FDA"/>
    <w:rsid w:val="00292B18"/>
    <w:rsid w:val="00293A1F"/>
    <w:rsid w:val="0029481D"/>
    <w:rsid w:val="002954E2"/>
    <w:rsid w:val="0029563A"/>
    <w:rsid w:val="00295E7F"/>
    <w:rsid w:val="00296228"/>
    <w:rsid w:val="002963A7"/>
    <w:rsid w:val="0029730B"/>
    <w:rsid w:val="002976C0"/>
    <w:rsid w:val="002A09D8"/>
    <w:rsid w:val="002A0F7B"/>
    <w:rsid w:val="002A1A52"/>
    <w:rsid w:val="002A27B8"/>
    <w:rsid w:val="002A3083"/>
    <w:rsid w:val="002A3309"/>
    <w:rsid w:val="002A3CF2"/>
    <w:rsid w:val="002A3F77"/>
    <w:rsid w:val="002A4EB8"/>
    <w:rsid w:val="002A54DA"/>
    <w:rsid w:val="002A5503"/>
    <w:rsid w:val="002A5731"/>
    <w:rsid w:val="002A6D93"/>
    <w:rsid w:val="002A6E78"/>
    <w:rsid w:val="002A747D"/>
    <w:rsid w:val="002B071F"/>
    <w:rsid w:val="002B0C86"/>
    <w:rsid w:val="002B188C"/>
    <w:rsid w:val="002B3308"/>
    <w:rsid w:val="002B3564"/>
    <w:rsid w:val="002B588F"/>
    <w:rsid w:val="002B65EE"/>
    <w:rsid w:val="002B725E"/>
    <w:rsid w:val="002C0B62"/>
    <w:rsid w:val="002C1893"/>
    <w:rsid w:val="002C192B"/>
    <w:rsid w:val="002C2433"/>
    <w:rsid w:val="002C266B"/>
    <w:rsid w:val="002C2992"/>
    <w:rsid w:val="002C3101"/>
    <w:rsid w:val="002C33A7"/>
    <w:rsid w:val="002C352B"/>
    <w:rsid w:val="002C374E"/>
    <w:rsid w:val="002C500B"/>
    <w:rsid w:val="002C537A"/>
    <w:rsid w:val="002C6CD2"/>
    <w:rsid w:val="002C73D5"/>
    <w:rsid w:val="002D015B"/>
    <w:rsid w:val="002D0ED4"/>
    <w:rsid w:val="002D112E"/>
    <w:rsid w:val="002D1183"/>
    <w:rsid w:val="002D24E7"/>
    <w:rsid w:val="002D24EB"/>
    <w:rsid w:val="002D29D3"/>
    <w:rsid w:val="002D2F91"/>
    <w:rsid w:val="002D3416"/>
    <w:rsid w:val="002D3661"/>
    <w:rsid w:val="002D5C28"/>
    <w:rsid w:val="002D6216"/>
    <w:rsid w:val="002D7BDC"/>
    <w:rsid w:val="002E0AF9"/>
    <w:rsid w:val="002E0BB4"/>
    <w:rsid w:val="002E0EF7"/>
    <w:rsid w:val="002E5536"/>
    <w:rsid w:val="002E5D9F"/>
    <w:rsid w:val="002E763E"/>
    <w:rsid w:val="002E7F37"/>
    <w:rsid w:val="002F06B3"/>
    <w:rsid w:val="002F0975"/>
    <w:rsid w:val="002F0EC8"/>
    <w:rsid w:val="002F1B35"/>
    <w:rsid w:val="002F1F75"/>
    <w:rsid w:val="002F2361"/>
    <w:rsid w:val="002F24BC"/>
    <w:rsid w:val="002F29E1"/>
    <w:rsid w:val="002F30D7"/>
    <w:rsid w:val="002F351F"/>
    <w:rsid w:val="002F39EE"/>
    <w:rsid w:val="002F4B3B"/>
    <w:rsid w:val="002F6117"/>
    <w:rsid w:val="002F6A4F"/>
    <w:rsid w:val="002F6B94"/>
    <w:rsid w:val="002F71D1"/>
    <w:rsid w:val="002F7554"/>
    <w:rsid w:val="003007DD"/>
    <w:rsid w:val="00300945"/>
    <w:rsid w:val="00300CFA"/>
    <w:rsid w:val="00300F57"/>
    <w:rsid w:val="00301100"/>
    <w:rsid w:val="003018BC"/>
    <w:rsid w:val="00302776"/>
    <w:rsid w:val="00302C1D"/>
    <w:rsid w:val="00303853"/>
    <w:rsid w:val="00304841"/>
    <w:rsid w:val="00304B75"/>
    <w:rsid w:val="00304F8A"/>
    <w:rsid w:val="00305196"/>
    <w:rsid w:val="00305FB2"/>
    <w:rsid w:val="00307665"/>
    <w:rsid w:val="003108F4"/>
    <w:rsid w:val="00310C2C"/>
    <w:rsid w:val="00311B81"/>
    <w:rsid w:val="0031271E"/>
    <w:rsid w:val="003129BB"/>
    <w:rsid w:val="00312CB9"/>
    <w:rsid w:val="00313143"/>
    <w:rsid w:val="00314324"/>
    <w:rsid w:val="00314326"/>
    <w:rsid w:val="003145F9"/>
    <w:rsid w:val="00315A97"/>
    <w:rsid w:val="00316875"/>
    <w:rsid w:val="00316C03"/>
    <w:rsid w:val="0031771A"/>
    <w:rsid w:val="0032000C"/>
    <w:rsid w:val="00320319"/>
    <w:rsid w:val="00321345"/>
    <w:rsid w:val="0032155C"/>
    <w:rsid w:val="00321756"/>
    <w:rsid w:val="00321902"/>
    <w:rsid w:val="003223EF"/>
    <w:rsid w:val="003229B8"/>
    <w:rsid w:val="00322DDF"/>
    <w:rsid w:val="0032333E"/>
    <w:rsid w:val="003243A8"/>
    <w:rsid w:val="00324B39"/>
    <w:rsid w:val="00325FAD"/>
    <w:rsid w:val="00327AE9"/>
    <w:rsid w:val="00330246"/>
    <w:rsid w:val="00330B88"/>
    <w:rsid w:val="00331C61"/>
    <w:rsid w:val="00331F66"/>
    <w:rsid w:val="00331FDE"/>
    <w:rsid w:val="003323C2"/>
    <w:rsid w:val="00332945"/>
    <w:rsid w:val="00332CB6"/>
    <w:rsid w:val="003332F8"/>
    <w:rsid w:val="00333811"/>
    <w:rsid w:val="00333A44"/>
    <w:rsid w:val="003346D6"/>
    <w:rsid w:val="00335CCC"/>
    <w:rsid w:val="003363D4"/>
    <w:rsid w:val="00336520"/>
    <w:rsid w:val="00336D0B"/>
    <w:rsid w:val="00337476"/>
    <w:rsid w:val="00337C7B"/>
    <w:rsid w:val="003403CC"/>
    <w:rsid w:val="0034075E"/>
    <w:rsid w:val="00341CDC"/>
    <w:rsid w:val="00342615"/>
    <w:rsid w:val="00344035"/>
    <w:rsid w:val="0034481E"/>
    <w:rsid w:val="00344C91"/>
    <w:rsid w:val="0034527F"/>
    <w:rsid w:val="00345808"/>
    <w:rsid w:val="00346E2E"/>
    <w:rsid w:val="0034724F"/>
    <w:rsid w:val="003505DA"/>
    <w:rsid w:val="00350898"/>
    <w:rsid w:val="00350A3B"/>
    <w:rsid w:val="00350BB6"/>
    <w:rsid w:val="00350BB8"/>
    <w:rsid w:val="00351452"/>
    <w:rsid w:val="00351AD0"/>
    <w:rsid w:val="003528F2"/>
    <w:rsid w:val="00353139"/>
    <w:rsid w:val="003532B8"/>
    <w:rsid w:val="003537A0"/>
    <w:rsid w:val="0035385F"/>
    <w:rsid w:val="00353DD5"/>
    <w:rsid w:val="00354199"/>
    <w:rsid w:val="003541F0"/>
    <w:rsid w:val="003546B2"/>
    <w:rsid w:val="00354AA4"/>
    <w:rsid w:val="00355FC4"/>
    <w:rsid w:val="0035617E"/>
    <w:rsid w:val="00356405"/>
    <w:rsid w:val="003567C7"/>
    <w:rsid w:val="0035684F"/>
    <w:rsid w:val="00357091"/>
    <w:rsid w:val="00357856"/>
    <w:rsid w:val="00357AE9"/>
    <w:rsid w:val="00357D6E"/>
    <w:rsid w:val="003605CC"/>
    <w:rsid w:val="003618B9"/>
    <w:rsid w:val="003629A3"/>
    <w:rsid w:val="00362C8A"/>
    <w:rsid w:val="00363332"/>
    <w:rsid w:val="00364C40"/>
    <w:rsid w:val="0036618A"/>
    <w:rsid w:val="003666CE"/>
    <w:rsid w:val="00366C0F"/>
    <w:rsid w:val="00366C6A"/>
    <w:rsid w:val="0036729A"/>
    <w:rsid w:val="00367DBA"/>
    <w:rsid w:val="00370849"/>
    <w:rsid w:val="003709B2"/>
    <w:rsid w:val="00370AAD"/>
    <w:rsid w:val="00370F52"/>
    <w:rsid w:val="00371268"/>
    <w:rsid w:val="003716D9"/>
    <w:rsid w:val="003725B6"/>
    <w:rsid w:val="0037295B"/>
    <w:rsid w:val="00372A88"/>
    <w:rsid w:val="00373080"/>
    <w:rsid w:val="003731AF"/>
    <w:rsid w:val="003738E9"/>
    <w:rsid w:val="00373BEC"/>
    <w:rsid w:val="00374145"/>
    <w:rsid w:val="00374889"/>
    <w:rsid w:val="00375415"/>
    <w:rsid w:val="00376BF0"/>
    <w:rsid w:val="00376C92"/>
    <w:rsid w:val="00377A40"/>
    <w:rsid w:val="0038064C"/>
    <w:rsid w:val="003806A1"/>
    <w:rsid w:val="00380BAD"/>
    <w:rsid w:val="00380BC6"/>
    <w:rsid w:val="00380D5C"/>
    <w:rsid w:val="003813D5"/>
    <w:rsid w:val="00381A7D"/>
    <w:rsid w:val="00381C20"/>
    <w:rsid w:val="00381CD1"/>
    <w:rsid w:val="003837DB"/>
    <w:rsid w:val="0038416C"/>
    <w:rsid w:val="00384F6B"/>
    <w:rsid w:val="003900D5"/>
    <w:rsid w:val="0039053A"/>
    <w:rsid w:val="00391109"/>
    <w:rsid w:val="003913A2"/>
    <w:rsid w:val="00391CD9"/>
    <w:rsid w:val="00392B31"/>
    <w:rsid w:val="00393849"/>
    <w:rsid w:val="003947B8"/>
    <w:rsid w:val="00394891"/>
    <w:rsid w:val="00394F73"/>
    <w:rsid w:val="003951C3"/>
    <w:rsid w:val="003958B9"/>
    <w:rsid w:val="00395977"/>
    <w:rsid w:val="00396C6C"/>
    <w:rsid w:val="0039780D"/>
    <w:rsid w:val="003A01B9"/>
    <w:rsid w:val="003A01DF"/>
    <w:rsid w:val="003A0C4E"/>
    <w:rsid w:val="003A10E9"/>
    <w:rsid w:val="003A199B"/>
    <w:rsid w:val="003A2B64"/>
    <w:rsid w:val="003A2D21"/>
    <w:rsid w:val="003A33CB"/>
    <w:rsid w:val="003A3984"/>
    <w:rsid w:val="003A3D4C"/>
    <w:rsid w:val="003A4168"/>
    <w:rsid w:val="003A4B16"/>
    <w:rsid w:val="003A4E65"/>
    <w:rsid w:val="003A5F44"/>
    <w:rsid w:val="003A5FDE"/>
    <w:rsid w:val="003A6150"/>
    <w:rsid w:val="003A67E0"/>
    <w:rsid w:val="003A68AE"/>
    <w:rsid w:val="003A6AD9"/>
    <w:rsid w:val="003A6D81"/>
    <w:rsid w:val="003B0196"/>
    <w:rsid w:val="003B0772"/>
    <w:rsid w:val="003B1128"/>
    <w:rsid w:val="003B218A"/>
    <w:rsid w:val="003B26DC"/>
    <w:rsid w:val="003B285B"/>
    <w:rsid w:val="003B372F"/>
    <w:rsid w:val="003B37DB"/>
    <w:rsid w:val="003B5070"/>
    <w:rsid w:val="003B5AFA"/>
    <w:rsid w:val="003B5EFE"/>
    <w:rsid w:val="003B63D4"/>
    <w:rsid w:val="003B65A8"/>
    <w:rsid w:val="003B6769"/>
    <w:rsid w:val="003B6EC8"/>
    <w:rsid w:val="003B7640"/>
    <w:rsid w:val="003C0200"/>
    <w:rsid w:val="003C060A"/>
    <w:rsid w:val="003C0CDB"/>
    <w:rsid w:val="003C203C"/>
    <w:rsid w:val="003C2F4D"/>
    <w:rsid w:val="003C31BC"/>
    <w:rsid w:val="003C34C3"/>
    <w:rsid w:val="003C38FE"/>
    <w:rsid w:val="003C4452"/>
    <w:rsid w:val="003C4BA7"/>
    <w:rsid w:val="003C5615"/>
    <w:rsid w:val="003C66E6"/>
    <w:rsid w:val="003C7055"/>
    <w:rsid w:val="003C7321"/>
    <w:rsid w:val="003D001A"/>
    <w:rsid w:val="003D0788"/>
    <w:rsid w:val="003D08F5"/>
    <w:rsid w:val="003D3152"/>
    <w:rsid w:val="003D359E"/>
    <w:rsid w:val="003D3618"/>
    <w:rsid w:val="003D3DC4"/>
    <w:rsid w:val="003D4E36"/>
    <w:rsid w:val="003D511A"/>
    <w:rsid w:val="003D648D"/>
    <w:rsid w:val="003D715E"/>
    <w:rsid w:val="003D74BE"/>
    <w:rsid w:val="003D7D47"/>
    <w:rsid w:val="003E0689"/>
    <w:rsid w:val="003E0F74"/>
    <w:rsid w:val="003E1175"/>
    <w:rsid w:val="003E2115"/>
    <w:rsid w:val="003E24FF"/>
    <w:rsid w:val="003E28E8"/>
    <w:rsid w:val="003E37B8"/>
    <w:rsid w:val="003E3A6B"/>
    <w:rsid w:val="003E5BC1"/>
    <w:rsid w:val="003E5EA2"/>
    <w:rsid w:val="003E60EA"/>
    <w:rsid w:val="003E62F9"/>
    <w:rsid w:val="003E64D2"/>
    <w:rsid w:val="003E66C0"/>
    <w:rsid w:val="003E7783"/>
    <w:rsid w:val="003F02D7"/>
    <w:rsid w:val="003F0AD2"/>
    <w:rsid w:val="003F0CA6"/>
    <w:rsid w:val="003F3323"/>
    <w:rsid w:val="003F35D4"/>
    <w:rsid w:val="003F3B66"/>
    <w:rsid w:val="003F5C7C"/>
    <w:rsid w:val="003F652A"/>
    <w:rsid w:val="003F65B5"/>
    <w:rsid w:val="003F683E"/>
    <w:rsid w:val="003F7027"/>
    <w:rsid w:val="003F75A0"/>
    <w:rsid w:val="003F77A3"/>
    <w:rsid w:val="003F782A"/>
    <w:rsid w:val="0040011F"/>
    <w:rsid w:val="00400190"/>
    <w:rsid w:val="0040055F"/>
    <w:rsid w:val="00401194"/>
    <w:rsid w:val="00402266"/>
    <w:rsid w:val="00403598"/>
    <w:rsid w:val="004035F2"/>
    <w:rsid w:val="004076F9"/>
    <w:rsid w:val="00407AF3"/>
    <w:rsid w:val="00411A6A"/>
    <w:rsid w:val="00412515"/>
    <w:rsid w:val="00412B2B"/>
    <w:rsid w:val="00412D3D"/>
    <w:rsid w:val="004136BF"/>
    <w:rsid w:val="00413748"/>
    <w:rsid w:val="00413900"/>
    <w:rsid w:val="00413ACB"/>
    <w:rsid w:val="00413DE9"/>
    <w:rsid w:val="00413E3B"/>
    <w:rsid w:val="0041417A"/>
    <w:rsid w:val="004141E5"/>
    <w:rsid w:val="00414521"/>
    <w:rsid w:val="0041476C"/>
    <w:rsid w:val="00414860"/>
    <w:rsid w:val="004150A4"/>
    <w:rsid w:val="00416119"/>
    <w:rsid w:val="0041697E"/>
    <w:rsid w:val="00416F05"/>
    <w:rsid w:val="004172F4"/>
    <w:rsid w:val="004176B2"/>
    <w:rsid w:val="0041785C"/>
    <w:rsid w:val="00420910"/>
    <w:rsid w:val="00420DAB"/>
    <w:rsid w:val="00420EE0"/>
    <w:rsid w:val="00421569"/>
    <w:rsid w:val="0042162C"/>
    <w:rsid w:val="004217A5"/>
    <w:rsid w:val="004219E1"/>
    <w:rsid w:val="00421BB8"/>
    <w:rsid w:val="004223BA"/>
    <w:rsid w:val="00422480"/>
    <w:rsid w:val="00422702"/>
    <w:rsid w:val="00422F38"/>
    <w:rsid w:val="00423734"/>
    <w:rsid w:val="00423B2E"/>
    <w:rsid w:val="00424353"/>
    <w:rsid w:val="004247D9"/>
    <w:rsid w:val="004251B0"/>
    <w:rsid w:val="00425AE0"/>
    <w:rsid w:val="00425C0A"/>
    <w:rsid w:val="00425ED8"/>
    <w:rsid w:val="00426C09"/>
    <w:rsid w:val="00426C72"/>
    <w:rsid w:val="004304EC"/>
    <w:rsid w:val="0043127F"/>
    <w:rsid w:val="00431570"/>
    <w:rsid w:val="00432887"/>
    <w:rsid w:val="00432893"/>
    <w:rsid w:val="00432BC6"/>
    <w:rsid w:val="00434CD4"/>
    <w:rsid w:val="00435118"/>
    <w:rsid w:val="00435442"/>
    <w:rsid w:val="00435546"/>
    <w:rsid w:val="004356D9"/>
    <w:rsid w:val="00435790"/>
    <w:rsid w:val="004367EF"/>
    <w:rsid w:val="00436D72"/>
    <w:rsid w:val="00437160"/>
    <w:rsid w:val="004373B1"/>
    <w:rsid w:val="004374E4"/>
    <w:rsid w:val="004407B2"/>
    <w:rsid w:val="00441EBC"/>
    <w:rsid w:val="00442455"/>
    <w:rsid w:val="004426CC"/>
    <w:rsid w:val="00442CB4"/>
    <w:rsid w:val="0044396B"/>
    <w:rsid w:val="004443AF"/>
    <w:rsid w:val="0044448B"/>
    <w:rsid w:val="00445426"/>
    <w:rsid w:val="004458FC"/>
    <w:rsid w:val="00445F61"/>
    <w:rsid w:val="0044601A"/>
    <w:rsid w:val="00446177"/>
    <w:rsid w:val="00446891"/>
    <w:rsid w:val="004471C6"/>
    <w:rsid w:val="004505C8"/>
    <w:rsid w:val="0045089E"/>
    <w:rsid w:val="00451061"/>
    <w:rsid w:val="004511E2"/>
    <w:rsid w:val="004511E6"/>
    <w:rsid w:val="004515C1"/>
    <w:rsid w:val="00452BCB"/>
    <w:rsid w:val="0045337F"/>
    <w:rsid w:val="00453E7B"/>
    <w:rsid w:val="00454CE8"/>
    <w:rsid w:val="00454ED3"/>
    <w:rsid w:val="0045551E"/>
    <w:rsid w:val="00455D68"/>
    <w:rsid w:val="00455EF6"/>
    <w:rsid w:val="00456378"/>
    <w:rsid w:val="00456A65"/>
    <w:rsid w:val="00457092"/>
    <w:rsid w:val="00457197"/>
    <w:rsid w:val="004579C9"/>
    <w:rsid w:val="004579EA"/>
    <w:rsid w:val="00457A35"/>
    <w:rsid w:val="00457CFF"/>
    <w:rsid w:val="00457EB7"/>
    <w:rsid w:val="00460359"/>
    <w:rsid w:val="00460C3D"/>
    <w:rsid w:val="0046252B"/>
    <w:rsid w:val="00462BC1"/>
    <w:rsid w:val="0046493B"/>
    <w:rsid w:val="004656CF"/>
    <w:rsid w:val="00466C78"/>
    <w:rsid w:val="004670E1"/>
    <w:rsid w:val="00467875"/>
    <w:rsid w:val="00470C32"/>
    <w:rsid w:val="00471BF3"/>
    <w:rsid w:val="00471E18"/>
    <w:rsid w:val="0047388F"/>
    <w:rsid w:val="00473FE2"/>
    <w:rsid w:val="0047498B"/>
    <w:rsid w:val="00474DD8"/>
    <w:rsid w:val="00475E9B"/>
    <w:rsid w:val="00477CD7"/>
    <w:rsid w:val="004802F5"/>
    <w:rsid w:val="004809B6"/>
    <w:rsid w:val="004819DF"/>
    <w:rsid w:val="004829AC"/>
    <w:rsid w:val="00484098"/>
    <w:rsid w:val="00484383"/>
    <w:rsid w:val="00484AE1"/>
    <w:rsid w:val="00484F16"/>
    <w:rsid w:val="00485430"/>
    <w:rsid w:val="0048597F"/>
    <w:rsid w:val="00485B5F"/>
    <w:rsid w:val="00486497"/>
    <w:rsid w:val="00486EA2"/>
    <w:rsid w:val="00487E4A"/>
    <w:rsid w:val="00490296"/>
    <w:rsid w:val="00490D40"/>
    <w:rsid w:val="00490F6B"/>
    <w:rsid w:val="0049137B"/>
    <w:rsid w:val="00491751"/>
    <w:rsid w:val="00491FF3"/>
    <w:rsid w:val="00491FF7"/>
    <w:rsid w:val="00492056"/>
    <w:rsid w:val="00492086"/>
    <w:rsid w:val="00492495"/>
    <w:rsid w:val="00492C01"/>
    <w:rsid w:val="00493F36"/>
    <w:rsid w:val="00493FB0"/>
    <w:rsid w:val="0049528A"/>
    <w:rsid w:val="00495B9B"/>
    <w:rsid w:val="00495BBA"/>
    <w:rsid w:val="00496161"/>
    <w:rsid w:val="0049736B"/>
    <w:rsid w:val="004973B9"/>
    <w:rsid w:val="004A1214"/>
    <w:rsid w:val="004A17AF"/>
    <w:rsid w:val="004A1986"/>
    <w:rsid w:val="004A2711"/>
    <w:rsid w:val="004A2806"/>
    <w:rsid w:val="004A2BC4"/>
    <w:rsid w:val="004A42E6"/>
    <w:rsid w:val="004A45D8"/>
    <w:rsid w:val="004A4DA8"/>
    <w:rsid w:val="004A5A90"/>
    <w:rsid w:val="004A6777"/>
    <w:rsid w:val="004A6B8D"/>
    <w:rsid w:val="004A735F"/>
    <w:rsid w:val="004A7B3B"/>
    <w:rsid w:val="004A7B83"/>
    <w:rsid w:val="004B0182"/>
    <w:rsid w:val="004B3412"/>
    <w:rsid w:val="004B3A6E"/>
    <w:rsid w:val="004B3F6C"/>
    <w:rsid w:val="004B429C"/>
    <w:rsid w:val="004B44AE"/>
    <w:rsid w:val="004B45A3"/>
    <w:rsid w:val="004B4BAF"/>
    <w:rsid w:val="004B5657"/>
    <w:rsid w:val="004B5765"/>
    <w:rsid w:val="004B60B6"/>
    <w:rsid w:val="004B68B7"/>
    <w:rsid w:val="004B74AE"/>
    <w:rsid w:val="004B77F3"/>
    <w:rsid w:val="004C02B5"/>
    <w:rsid w:val="004C0371"/>
    <w:rsid w:val="004C06F4"/>
    <w:rsid w:val="004C0C66"/>
    <w:rsid w:val="004C247F"/>
    <w:rsid w:val="004C3701"/>
    <w:rsid w:val="004C4470"/>
    <w:rsid w:val="004C4557"/>
    <w:rsid w:val="004C52EF"/>
    <w:rsid w:val="004C5AB6"/>
    <w:rsid w:val="004C6FFC"/>
    <w:rsid w:val="004C7D40"/>
    <w:rsid w:val="004C7F3C"/>
    <w:rsid w:val="004D01DA"/>
    <w:rsid w:val="004D0694"/>
    <w:rsid w:val="004D1397"/>
    <w:rsid w:val="004D2526"/>
    <w:rsid w:val="004D2743"/>
    <w:rsid w:val="004D2E22"/>
    <w:rsid w:val="004D2F6A"/>
    <w:rsid w:val="004D301B"/>
    <w:rsid w:val="004D3069"/>
    <w:rsid w:val="004D35A5"/>
    <w:rsid w:val="004D3BF8"/>
    <w:rsid w:val="004D4006"/>
    <w:rsid w:val="004D4915"/>
    <w:rsid w:val="004D4FDD"/>
    <w:rsid w:val="004D54FE"/>
    <w:rsid w:val="004D55EE"/>
    <w:rsid w:val="004D683A"/>
    <w:rsid w:val="004D6D17"/>
    <w:rsid w:val="004D7DD3"/>
    <w:rsid w:val="004E029F"/>
    <w:rsid w:val="004E06E1"/>
    <w:rsid w:val="004E0728"/>
    <w:rsid w:val="004E18F4"/>
    <w:rsid w:val="004E198F"/>
    <w:rsid w:val="004E2436"/>
    <w:rsid w:val="004E2538"/>
    <w:rsid w:val="004E2730"/>
    <w:rsid w:val="004E38AD"/>
    <w:rsid w:val="004E3A19"/>
    <w:rsid w:val="004E3F67"/>
    <w:rsid w:val="004E46F9"/>
    <w:rsid w:val="004E4A81"/>
    <w:rsid w:val="004E5F11"/>
    <w:rsid w:val="004E7DA6"/>
    <w:rsid w:val="004F0091"/>
    <w:rsid w:val="004F011A"/>
    <w:rsid w:val="004F0B17"/>
    <w:rsid w:val="004F18A1"/>
    <w:rsid w:val="004F2522"/>
    <w:rsid w:val="004F292D"/>
    <w:rsid w:val="004F2A1E"/>
    <w:rsid w:val="004F3A4B"/>
    <w:rsid w:val="004F466B"/>
    <w:rsid w:val="004F51AC"/>
    <w:rsid w:val="004F7BC9"/>
    <w:rsid w:val="005005DE"/>
    <w:rsid w:val="00500921"/>
    <w:rsid w:val="00500973"/>
    <w:rsid w:val="005010D5"/>
    <w:rsid w:val="00501289"/>
    <w:rsid w:val="0050129C"/>
    <w:rsid w:val="005016ED"/>
    <w:rsid w:val="00501F08"/>
    <w:rsid w:val="005021EB"/>
    <w:rsid w:val="005026D7"/>
    <w:rsid w:val="0050289A"/>
    <w:rsid w:val="00502E23"/>
    <w:rsid w:val="00503005"/>
    <w:rsid w:val="005036DC"/>
    <w:rsid w:val="00503E99"/>
    <w:rsid w:val="0050589C"/>
    <w:rsid w:val="00505FC8"/>
    <w:rsid w:val="0050634B"/>
    <w:rsid w:val="00507812"/>
    <w:rsid w:val="00507E8F"/>
    <w:rsid w:val="005102EC"/>
    <w:rsid w:val="0051084F"/>
    <w:rsid w:val="00510E41"/>
    <w:rsid w:val="0051117B"/>
    <w:rsid w:val="00511A1A"/>
    <w:rsid w:val="00511A67"/>
    <w:rsid w:val="00511A9D"/>
    <w:rsid w:val="00511F7E"/>
    <w:rsid w:val="005129F2"/>
    <w:rsid w:val="00512D63"/>
    <w:rsid w:val="0051331D"/>
    <w:rsid w:val="0051405A"/>
    <w:rsid w:val="005146F3"/>
    <w:rsid w:val="00515BE9"/>
    <w:rsid w:val="00516355"/>
    <w:rsid w:val="005166A9"/>
    <w:rsid w:val="00516C37"/>
    <w:rsid w:val="00516E4A"/>
    <w:rsid w:val="00517382"/>
    <w:rsid w:val="00517451"/>
    <w:rsid w:val="00517A86"/>
    <w:rsid w:val="00517C1A"/>
    <w:rsid w:val="00517C2B"/>
    <w:rsid w:val="00517E6B"/>
    <w:rsid w:val="0052011D"/>
    <w:rsid w:val="0052055E"/>
    <w:rsid w:val="005208A1"/>
    <w:rsid w:val="00520B24"/>
    <w:rsid w:val="00520C8C"/>
    <w:rsid w:val="00520D65"/>
    <w:rsid w:val="00520FAF"/>
    <w:rsid w:val="005210B0"/>
    <w:rsid w:val="0052193D"/>
    <w:rsid w:val="00521EE0"/>
    <w:rsid w:val="00521FAE"/>
    <w:rsid w:val="00523A39"/>
    <w:rsid w:val="00525F59"/>
    <w:rsid w:val="00526003"/>
    <w:rsid w:val="00526819"/>
    <w:rsid w:val="00526C5C"/>
    <w:rsid w:val="00527D4E"/>
    <w:rsid w:val="00530C22"/>
    <w:rsid w:val="005313F3"/>
    <w:rsid w:val="005315F9"/>
    <w:rsid w:val="00532174"/>
    <w:rsid w:val="005327EE"/>
    <w:rsid w:val="0053334F"/>
    <w:rsid w:val="0053335B"/>
    <w:rsid w:val="00534C21"/>
    <w:rsid w:val="00534DC6"/>
    <w:rsid w:val="00534EB7"/>
    <w:rsid w:val="00535644"/>
    <w:rsid w:val="00537207"/>
    <w:rsid w:val="005412CC"/>
    <w:rsid w:val="005413D9"/>
    <w:rsid w:val="00541CAA"/>
    <w:rsid w:val="00541FB4"/>
    <w:rsid w:val="005431E3"/>
    <w:rsid w:val="00543528"/>
    <w:rsid w:val="00543803"/>
    <w:rsid w:val="00545C30"/>
    <w:rsid w:val="0054799C"/>
    <w:rsid w:val="00547D59"/>
    <w:rsid w:val="005500B7"/>
    <w:rsid w:val="0055135F"/>
    <w:rsid w:val="005517FF"/>
    <w:rsid w:val="00551885"/>
    <w:rsid w:val="00552DAF"/>
    <w:rsid w:val="00552DFB"/>
    <w:rsid w:val="00552F72"/>
    <w:rsid w:val="00555266"/>
    <w:rsid w:val="00555F98"/>
    <w:rsid w:val="005566CE"/>
    <w:rsid w:val="00556A36"/>
    <w:rsid w:val="00557672"/>
    <w:rsid w:val="005577AF"/>
    <w:rsid w:val="00557B8F"/>
    <w:rsid w:val="005617DB"/>
    <w:rsid w:val="00561C6F"/>
    <w:rsid w:val="0056223B"/>
    <w:rsid w:val="0056256B"/>
    <w:rsid w:val="00562CBB"/>
    <w:rsid w:val="005630A3"/>
    <w:rsid w:val="0056358D"/>
    <w:rsid w:val="00563902"/>
    <w:rsid w:val="00564720"/>
    <w:rsid w:val="005656E0"/>
    <w:rsid w:val="00565CB0"/>
    <w:rsid w:val="005661D6"/>
    <w:rsid w:val="00567E9E"/>
    <w:rsid w:val="00570743"/>
    <w:rsid w:val="0057167D"/>
    <w:rsid w:val="0057177B"/>
    <w:rsid w:val="00571DE2"/>
    <w:rsid w:val="0057269E"/>
    <w:rsid w:val="00572F59"/>
    <w:rsid w:val="005740BB"/>
    <w:rsid w:val="0057575B"/>
    <w:rsid w:val="00575BF7"/>
    <w:rsid w:val="00576221"/>
    <w:rsid w:val="00576CD4"/>
    <w:rsid w:val="0057782E"/>
    <w:rsid w:val="00577F17"/>
    <w:rsid w:val="005803B9"/>
    <w:rsid w:val="00580409"/>
    <w:rsid w:val="00580D5E"/>
    <w:rsid w:val="00581C78"/>
    <w:rsid w:val="00582A29"/>
    <w:rsid w:val="0058388B"/>
    <w:rsid w:val="00583A43"/>
    <w:rsid w:val="0058425A"/>
    <w:rsid w:val="0058482C"/>
    <w:rsid w:val="00584F99"/>
    <w:rsid w:val="00585936"/>
    <w:rsid w:val="00585FDD"/>
    <w:rsid w:val="005864E2"/>
    <w:rsid w:val="005865F3"/>
    <w:rsid w:val="00586C09"/>
    <w:rsid w:val="0058764F"/>
    <w:rsid w:val="00590721"/>
    <w:rsid w:val="0059181A"/>
    <w:rsid w:val="00591C9A"/>
    <w:rsid w:val="0059265F"/>
    <w:rsid w:val="00593EA5"/>
    <w:rsid w:val="00594142"/>
    <w:rsid w:val="00594A2B"/>
    <w:rsid w:val="00596496"/>
    <w:rsid w:val="005964D6"/>
    <w:rsid w:val="00596C0B"/>
    <w:rsid w:val="005970AC"/>
    <w:rsid w:val="005978D5"/>
    <w:rsid w:val="005A0791"/>
    <w:rsid w:val="005A0C47"/>
    <w:rsid w:val="005A1132"/>
    <w:rsid w:val="005A1242"/>
    <w:rsid w:val="005A193C"/>
    <w:rsid w:val="005A1AC8"/>
    <w:rsid w:val="005A2F24"/>
    <w:rsid w:val="005A305E"/>
    <w:rsid w:val="005A34AF"/>
    <w:rsid w:val="005A3E97"/>
    <w:rsid w:val="005A4967"/>
    <w:rsid w:val="005A5CA2"/>
    <w:rsid w:val="005A61D5"/>
    <w:rsid w:val="005A6A72"/>
    <w:rsid w:val="005A71E1"/>
    <w:rsid w:val="005A77C8"/>
    <w:rsid w:val="005A7D17"/>
    <w:rsid w:val="005B00F5"/>
    <w:rsid w:val="005B02FA"/>
    <w:rsid w:val="005B0A85"/>
    <w:rsid w:val="005B0B91"/>
    <w:rsid w:val="005B0BDC"/>
    <w:rsid w:val="005B0C7B"/>
    <w:rsid w:val="005B134C"/>
    <w:rsid w:val="005B27C2"/>
    <w:rsid w:val="005B2C91"/>
    <w:rsid w:val="005B2E72"/>
    <w:rsid w:val="005B399A"/>
    <w:rsid w:val="005B4A18"/>
    <w:rsid w:val="005B5475"/>
    <w:rsid w:val="005B5549"/>
    <w:rsid w:val="005B6042"/>
    <w:rsid w:val="005B623B"/>
    <w:rsid w:val="005B65B3"/>
    <w:rsid w:val="005B6DA9"/>
    <w:rsid w:val="005B6FC1"/>
    <w:rsid w:val="005B793D"/>
    <w:rsid w:val="005B7DF7"/>
    <w:rsid w:val="005C006D"/>
    <w:rsid w:val="005C04A2"/>
    <w:rsid w:val="005C28BC"/>
    <w:rsid w:val="005C3334"/>
    <w:rsid w:val="005C3C37"/>
    <w:rsid w:val="005C40EE"/>
    <w:rsid w:val="005C4410"/>
    <w:rsid w:val="005C44F5"/>
    <w:rsid w:val="005C46EC"/>
    <w:rsid w:val="005C4BD2"/>
    <w:rsid w:val="005C4E1D"/>
    <w:rsid w:val="005C6F2D"/>
    <w:rsid w:val="005C716A"/>
    <w:rsid w:val="005C73D1"/>
    <w:rsid w:val="005C7BD0"/>
    <w:rsid w:val="005D021A"/>
    <w:rsid w:val="005D0807"/>
    <w:rsid w:val="005D1362"/>
    <w:rsid w:val="005D13E8"/>
    <w:rsid w:val="005D190F"/>
    <w:rsid w:val="005D21BF"/>
    <w:rsid w:val="005D2243"/>
    <w:rsid w:val="005D2D74"/>
    <w:rsid w:val="005D341D"/>
    <w:rsid w:val="005D3B3D"/>
    <w:rsid w:val="005D4510"/>
    <w:rsid w:val="005D52D1"/>
    <w:rsid w:val="005D592E"/>
    <w:rsid w:val="005D5A4B"/>
    <w:rsid w:val="005D6A15"/>
    <w:rsid w:val="005D7B13"/>
    <w:rsid w:val="005D7E61"/>
    <w:rsid w:val="005E05D8"/>
    <w:rsid w:val="005E0937"/>
    <w:rsid w:val="005E0D10"/>
    <w:rsid w:val="005E111E"/>
    <w:rsid w:val="005E19BC"/>
    <w:rsid w:val="005E227A"/>
    <w:rsid w:val="005E2BD3"/>
    <w:rsid w:val="005E2E9B"/>
    <w:rsid w:val="005E3148"/>
    <w:rsid w:val="005E388E"/>
    <w:rsid w:val="005E4709"/>
    <w:rsid w:val="005E594C"/>
    <w:rsid w:val="005E65FB"/>
    <w:rsid w:val="005E6E39"/>
    <w:rsid w:val="005E7A1D"/>
    <w:rsid w:val="005F077A"/>
    <w:rsid w:val="005F0944"/>
    <w:rsid w:val="005F0988"/>
    <w:rsid w:val="005F2134"/>
    <w:rsid w:val="005F34AC"/>
    <w:rsid w:val="005F3E42"/>
    <w:rsid w:val="005F45F4"/>
    <w:rsid w:val="005F4B06"/>
    <w:rsid w:val="005F5418"/>
    <w:rsid w:val="005F5EDD"/>
    <w:rsid w:val="005F6661"/>
    <w:rsid w:val="005F7AE4"/>
    <w:rsid w:val="005F7D4F"/>
    <w:rsid w:val="006000BD"/>
    <w:rsid w:val="006004C9"/>
    <w:rsid w:val="00601510"/>
    <w:rsid w:val="00602703"/>
    <w:rsid w:val="006029DC"/>
    <w:rsid w:val="00603351"/>
    <w:rsid w:val="006036EC"/>
    <w:rsid w:val="00604495"/>
    <w:rsid w:val="00604768"/>
    <w:rsid w:val="00604EE7"/>
    <w:rsid w:val="006055E7"/>
    <w:rsid w:val="00606395"/>
    <w:rsid w:val="0060657C"/>
    <w:rsid w:val="00606C92"/>
    <w:rsid w:val="00611DE6"/>
    <w:rsid w:val="006127EC"/>
    <w:rsid w:val="006135BA"/>
    <w:rsid w:val="00614115"/>
    <w:rsid w:val="006146D1"/>
    <w:rsid w:val="00616412"/>
    <w:rsid w:val="00616667"/>
    <w:rsid w:val="00616744"/>
    <w:rsid w:val="00617B71"/>
    <w:rsid w:val="00617D47"/>
    <w:rsid w:val="00617F01"/>
    <w:rsid w:val="0062008E"/>
    <w:rsid w:val="00620E08"/>
    <w:rsid w:val="00621247"/>
    <w:rsid w:val="0062137A"/>
    <w:rsid w:val="00621C18"/>
    <w:rsid w:val="00621FE1"/>
    <w:rsid w:val="00622B9C"/>
    <w:rsid w:val="006236EA"/>
    <w:rsid w:val="0062375A"/>
    <w:rsid w:val="00623968"/>
    <w:rsid w:val="006249A2"/>
    <w:rsid w:val="0062550B"/>
    <w:rsid w:val="006257E2"/>
    <w:rsid w:val="00625DB4"/>
    <w:rsid w:val="0062658D"/>
    <w:rsid w:val="006269E7"/>
    <w:rsid w:val="00626A72"/>
    <w:rsid w:val="00626E3C"/>
    <w:rsid w:val="00626ED7"/>
    <w:rsid w:val="006278C6"/>
    <w:rsid w:val="00627BBB"/>
    <w:rsid w:val="006315E4"/>
    <w:rsid w:val="00631857"/>
    <w:rsid w:val="0063347A"/>
    <w:rsid w:val="006337CA"/>
    <w:rsid w:val="00634A87"/>
    <w:rsid w:val="00634F35"/>
    <w:rsid w:val="006356FE"/>
    <w:rsid w:val="00635EC3"/>
    <w:rsid w:val="006360B1"/>
    <w:rsid w:val="0063650B"/>
    <w:rsid w:val="006379E3"/>
    <w:rsid w:val="00637B66"/>
    <w:rsid w:val="0064067E"/>
    <w:rsid w:val="0064093F"/>
    <w:rsid w:val="00641D17"/>
    <w:rsid w:val="00642FCB"/>
    <w:rsid w:val="00644563"/>
    <w:rsid w:val="006447DC"/>
    <w:rsid w:val="00644933"/>
    <w:rsid w:val="006458FF"/>
    <w:rsid w:val="00646DB6"/>
    <w:rsid w:val="00650A62"/>
    <w:rsid w:val="00650FC2"/>
    <w:rsid w:val="006513B1"/>
    <w:rsid w:val="00651E6D"/>
    <w:rsid w:val="006526FC"/>
    <w:rsid w:val="006529A6"/>
    <w:rsid w:val="00652CDF"/>
    <w:rsid w:val="00652D37"/>
    <w:rsid w:val="00652E4E"/>
    <w:rsid w:val="00653161"/>
    <w:rsid w:val="00653EC8"/>
    <w:rsid w:val="0065494C"/>
    <w:rsid w:val="00654D04"/>
    <w:rsid w:val="00654E78"/>
    <w:rsid w:val="00655015"/>
    <w:rsid w:val="006563D6"/>
    <w:rsid w:val="0065650C"/>
    <w:rsid w:val="00656E86"/>
    <w:rsid w:val="00657AA4"/>
    <w:rsid w:val="00657CE9"/>
    <w:rsid w:val="006603F1"/>
    <w:rsid w:val="00660B28"/>
    <w:rsid w:val="00661037"/>
    <w:rsid w:val="00661BA8"/>
    <w:rsid w:val="00662913"/>
    <w:rsid w:val="00662CE6"/>
    <w:rsid w:val="00663007"/>
    <w:rsid w:val="00663A43"/>
    <w:rsid w:val="00663BD9"/>
    <w:rsid w:val="00663BFF"/>
    <w:rsid w:val="00664369"/>
    <w:rsid w:val="00664ABA"/>
    <w:rsid w:val="00665A62"/>
    <w:rsid w:val="00665C46"/>
    <w:rsid w:val="00665DAC"/>
    <w:rsid w:val="006669A8"/>
    <w:rsid w:val="00666A95"/>
    <w:rsid w:val="006672F8"/>
    <w:rsid w:val="00670A71"/>
    <w:rsid w:val="00670C45"/>
    <w:rsid w:val="00671179"/>
    <w:rsid w:val="006711E7"/>
    <w:rsid w:val="0067133D"/>
    <w:rsid w:val="00672306"/>
    <w:rsid w:val="006725D6"/>
    <w:rsid w:val="00674031"/>
    <w:rsid w:val="00675FDC"/>
    <w:rsid w:val="006765B7"/>
    <w:rsid w:val="00677A59"/>
    <w:rsid w:val="00677B1E"/>
    <w:rsid w:val="00680632"/>
    <w:rsid w:val="0068103C"/>
    <w:rsid w:val="00681A19"/>
    <w:rsid w:val="00681EAB"/>
    <w:rsid w:val="006827E6"/>
    <w:rsid w:val="00682F9A"/>
    <w:rsid w:val="006836A3"/>
    <w:rsid w:val="00683B7E"/>
    <w:rsid w:val="00685132"/>
    <w:rsid w:val="00685410"/>
    <w:rsid w:val="006855D4"/>
    <w:rsid w:val="00685D15"/>
    <w:rsid w:val="006864C3"/>
    <w:rsid w:val="006872D8"/>
    <w:rsid w:val="00687746"/>
    <w:rsid w:val="0069078A"/>
    <w:rsid w:val="00690BDF"/>
    <w:rsid w:val="00691E16"/>
    <w:rsid w:val="00692875"/>
    <w:rsid w:val="0069383B"/>
    <w:rsid w:val="00693EFA"/>
    <w:rsid w:val="00694AD1"/>
    <w:rsid w:val="00695BD4"/>
    <w:rsid w:val="006A0263"/>
    <w:rsid w:val="006A045D"/>
    <w:rsid w:val="006A18B5"/>
    <w:rsid w:val="006A3E1D"/>
    <w:rsid w:val="006A3E32"/>
    <w:rsid w:val="006A414D"/>
    <w:rsid w:val="006A4E30"/>
    <w:rsid w:val="006A65B9"/>
    <w:rsid w:val="006A6ABE"/>
    <w:rsid w:val="006A7C8E"/>
    <w:rsid w:val="006B1223"/>
    <w:rsid w:val="006B125D"/>
    <w:rsid w:val="006B1307"/>
    <w:rsid w:val="006B179F"/>
    <w:rsid w:val="006B1D98"/>
    <w:rsid w:val="006B21BC"/>
    <w:rsid w:val="006B32A1"/>
    <w:rsid w:val="006B3679"/>
    <w:rsid w:val="006B3D56"/>
    <w:rsid w:val="006B43BC"/>
    <w:rsid w:val="006B4523"/>
    <w:rsid w:val="006B4F8D"/>
    <w:rsid w:val="006B5789"/>
    <w:rsid w:val="006B5FA1"/>
    <w:rsid w:val="006B6411"/>
    <w:rsid w:val="006B6B1C"/>
    <w:rsid w:val="006B6DFD"/>
    <w:rsid w:val="006B71FE"/>
    <w:rsid w:val="006B788A"/>
    <w:rsid w:val="006B7BED"/>
    <w:rsid w:val="006B7F59"/>
    <w:rsid w:val="006C0AD1"/>
    <w:rsid w:val="006C0C08"/>
    <w:rsid w:val="006C24B9"/>
    <w:rsid w:val="006C2D97"/>
    <w:rsid w:val="006C388F"/>
    <w:rsid w:val="006C3BF1"/>
    <w:rsid w:val="006C5E1F"/>
    <w:rsid w:val="006C5ED6"/>
    <w:rsid w:val="006C6132"/>
    <w:rsid w:val="006C674C"/>
    <w:rsid w:val="006C6C06"/>
    <w:rsid w:val="006C71BE"/>
    <w:rsid w:val="006C745B"/>
    <w:rsid w:val="006D0025"/>
    <w:rsid w:val="006D2456"/>
    <w:rsid w:val="006D2AC7"/>
    <w:rsid w:val="006D2B7E"/>
    <w:rsid w:val="006D3224"/>
    <w:rsid w:val="006D3862"/>
    <w:rsid w:val="006D3F4A"/>
    <w:rsid w:val="006D4634"/>
    <w:rsid w:val="006D4808"/>
    <w:rsid w:val="006D5A21"/>
    <w:rsid w:val="006D5DE2"/>
    <w:rsid w:val="006D60B9"/>
    <w:rsid w:val="006D6269"/>
    <w:rsid w:val="006D6671"/>
    <w:rsid w:val="006D6CC0"/>
    <w:rsid w:val="006E13A5"/>
    <w:rsid w:val="006E1582"/>
    <w:rsid w:val="006E19EE"/>
    <w:rsid w:val="006E2F10"/>
    <w:rsid w:val="006E32B4"/>
    <w:rsid w:val="006E368B"/>
    <w:rsid w:val="006E38A5"/>
    <w:rsid w:val="006E3F74"/>
    <w:rsid w:val="006E51C1"/>
    <w:rsid w:val="006E61E6"/>
    <w:rsid w:val="006E69D4"/>
    <w:rsid w:val="006E7B52"/>
    <w:rsid w:val="006F0685"/>
    <w:rsid w:val="006F0FFF"/>
    <w:rsid w:val="006F165E"/>
    <w:rsid w:val="006F2644"/>
    <w:rsid w:val="006F266F"/>
    <w:rsid w:val="006F27F1"/>
    <w:rsid w:val="006F3C00"/>
    <w:rsid w:val="006F3C80"/>
    <w:rsid w:val="006F4548"/>
    <w:rsid w:val="006F4F7B"/>
    <w:rsid w:val="006F6047"/>
    <w:rsid w:val="006F617A"/>
    <w:rsid w:val="006F639F"/>
    <w:rsid w:val="006F6F79"/>
    <w:rsid w:val="006F714A"/>
    <w:rsid w:val="006F74D3"/>
    <w:rsid w:val="007005F5"/>
    <w:rsid w:val="007007A8"/>
    <w:rsid w:val="00700A6A"/>
    <w:rsid w:val="0070126C"/>
    <w:rsid w:val="0070176F"/>
    <w:rsid w:val="00703EE3"/>
    <w:rsid w:val="00704037"/>
    <w:rsid w:val="00704474"/>
    <w:rsid w:val="00705709"/>
    <w:rsid w:val="00706980"/>
    <w:rsid w:val="00706ABA"/>
    <w:rsid w:val="00706E9C"/>
    <w:rsid w:val="00707595"/>
    <w:rsid w:val="007104D4"/>
    <w:rsid w:val="00711340"/>
    <w:rsid w:val="0071155A"/>
    <w:rsid w:val="00711727"/>
    <w:rsid w:val="00711DBE"/>
    <w:rsid w:val="007134A0"/>
    <w:rsid w:val="00714D1C"/>
    <w:rsid w:val="00715E38"/>
    <w:rsid w:val="0071766B"/>
    <w:rsid w:val="0071798F"/>
    <w:rsid w:val="00717AF5"/>
    <w:rsid w:val="0072107D"/>
    <w:rsid w:val="007220CD"/>
    <w:rsid w:val="00724257"/>
    <w:rsid w:val="007257C5"/>
    <w:rsid w:val="00725D77"/>
    <w:rsid w:val="00726B75"/>
    <w:rsid w:val="0073046F"/>
    <w:rsid w:val="00730B9F"/>
    <w:rsid w:val="00732716"/>
    <w:rsid w:val="007328BC"/>
    <w:rsid w:val="00733AAC"/>
    <w:rsid w:val="00733B08"/>
    <w:rsid w:val="007342C4"/>
    <w:rsid w:val="0073487D"/>
    <w:rsid w:val="00734D94"/>
    <w:rsid w:val="00735596"/>
    <w:rsid w:val="00735F31"/>
    <w:rsid w:val="00735F3D"/>
    <w:rsid w:val="00736A53"/>
    <w:rsid w:val="00737529"/>
    <w:rsid w:val="00737EFA"/>
    <w:rsid w:val="00740961"/>
    <w:rsid w:val="00740E3F"/>
    <w:rsid w:val="00741039"/>
    <w:rsid w:val="00741582"/>
    <w:rsid w:val="007416D7"/>
    <w:rsid w:val="00741D4F"/>
    <w:rsid w:val="00742532"/>
    <w:rsid w:val="00742B1F"/>
    <w:rsid w:val="00742E6F"/>
    <w:rsid w:val="00743322"/>
    <w:rsid w:val="0074384F"/>
    <w:rsid w:val="0074452F"/>
    <w:rsid w:val="00744F5E"/>
    <w:rsid w:val="00744F72"/>
    <w:rsid w:val="007463D0"/>
    <w:rsid w:val="00746729"/>
    <w:rsid w:val="007474BF"/>
    <w:rsid w:val="00747953"/>
    <w:rsid w:val="00751CBF"/>
    <w:rsid w:val="00752115"/>
    <w:rsid w:val="00752D6E"/>
    <w:rsid w:val="00754E13"/>
    <w:rsid w:val="00755B11"/>
    <w:rsid w:val="00755F28"/>
    <w:rsid w:val="0075732F"/>
    <w:rsid w:val="0075743B"/>
    <w:rsid w:val="00757B01"/>
    <w:rsid w:val="00760ED5"/>
    <w:rsid w:val="00760F6E"/>
    <w:rsid w:val="0076107F"/>
    <w:rsid w:val="007612A3"/>
    <w:rsid w:val="007613E9"/>
    <w:rsid w:val="0076195D"/>
    <w:rsid w:val="00761BE9"/>
    <w:rsid w:val="0076223C"/>
    <w:rsid w:val="00762591"/>
    <w:rsid w:val="00762C79"/>
    <w:rsid w:val="00762E55"/>
    <w:rsid w:val="00764328"/>
    <w:rsid w:val="00765328"/>
    <w:rsid w:val="007654ED"/>
    <w:rsid w:val="00765B2C"/>
    <w:rsid w:val="007665C4"/>
    <w:rsid w:val="0076706E"/>
    <w:rsid w:val="007679A1"/>
    <w:rsid w:val="007717CE"/>
    <w:rsid w:val="00772BCE"/>
    <w:rsid w:val="007744F3"/>
    <w:rsid w:val="00774BFF"/>
    <w:rsid w:val="00775749"/>
    <w:rsid w:val="00775FB6"/>
    <w:rsid w:val="00776F4E"/>
    <w:rsid w:val="007772B2"/>
    <w:rsid w:val="00777D82"/>
    <w:rsid w:val="0078010F"/>
    <w:rsid w:val="00780500"/>
    <w:rsid w:val="007807CD"/>
    <w:rsid w:val="007807EA"/>
    <w:rsid w:val="0078091F"/>
    <w:rsid w:val="00782604"/>
    <w:rsid w:val="00783661"/>
    <w:rsid w:val="00784225"/>
    <w:rsid w:val="007846FC"/>
    <w:rsid w:val="00784B24"/>
    <w:rsid w:val="007851B5"/>
    <w:rsid w:val="00785D80"/>
    <w:rsid w:val="00786021"/>
    <w:rsid w:val="0078738E"/>
    <w:rsid w:val="0079056B"/>
    <w:rsid w:val="00791016"/>
    <w:rsid w:val="00791613"/>
    <w:rsid w:val="00793128"/>
    <w:rsid w:val="00793256"/>
    <w:rsid w:val="00793366"/>
    <w:rsid w:val="00793C2C"/>
    <w:rsid w:val="0079525D"/>
    <w:rsid w:val="00796117"/>
    <w:rsid w:val="00796F21"/>
    <w:rsid w:val="007A03C0"/>
    <w:rsid w:val="007A05BD"/>
    <w:rsid w:val="007A0973"/>
    <w:rsid w:val="007A1853"/>
    <w:rsid w:val="007A18E2"/>
    <w:rsid w:val="007A1D50"/>
    <w:rsid w:val="007A3028"/>
    <w:rsid w:val="007A393D"/>
    <w:rsid w:val="007A4124"/>
    <w:rsid w:val="007A5BFB"/>
    <w:rsid w:val="007A5E5C"/>
    <w:rsid w:val="007A6A70"/>
    <w:rsid w:val="007A6ACE"/>
    <w:rsid w:val="007A6D7C"/>
    <w:rsid w:val="007A6FEC"/>
    <w:rsid w:val="007A71BF"/>
    <w:rsid w:val="007A767E"/>
    <w:rsid w:val="007A7955"/>
    <w:rsid w:val="007A7C8A"/>
    <w:rsid w:val="007B11C0"/>
    <w:rsid w:val="007B11E7"/>
    <w:rsid w:val="007B1750"/>
    <w:rsid w:val="007B2405"/>
    <w:rsid w:val="007B25E1"/>
    <w:rsid w:val="007B27C5"/>
    <w:rsid w:val="007B2E6C"/>
    <w:rsid w:val="007B2FA6"/>
    <w:rsid w:val="007B38EF"/>
    <w:rsid w:val="007B58C1"/>
    <w:rsid w:val="007B5CD7"/>
    <w:rsid w:val="007B692D"/>
    <w:rsid w:val="007B7C45"/>
    <w:rsid w:val="007C0507"/>
    <w:rsid w:val="007C139A"/>
    <w:rsid w:val="007C21E7"/>
    <w:rsid w:val="007C37A2"/>
    <w:rsid w:val="007C47A8"/>
    <w:rsid w:val="007C586D"/>
    <w:rsid w:val="007C5E8C"/>
    <w:rsid w:val="007C768B"/>
    <w:rsid w:val="007C76BF"/>
    <w:rsid w:val="007C7928"/>
    <w:rsid w:val="007D05B9"/>
    <w:rsid w:val="007D106B"/>
    <w:rsid w:val="007D1656"/>
    <w:rsid w:val="007D1715"/>
    <w:rsid w:val="007D1766"/>
    <w:rsid w:val="007D1EBE"/>
    <w:rsid w:val="007D23DF"/>
    <w:rsid w:val="007D241F"/>
    <w:rsid w:val="007D2BEB"/>
    <w:rsid w:val="007D3597"/>
    <w:rsid w:val="007D4B86"/>
    <w:rsid w:val="007D539E"/>
    <w:rsid w:val="007D5494"/>
    <w:rsid w:val="007D58CC"/>
    <w:rsid w:val="007D5D26"/>
    <w:rsid w:val="007D5D9E"/>
    <w:rsid w:val="007D5E51"/>
    <w:rsid w:val="007D6367"/>
    <w:rsid w:val="007D65E4"/>
    <w:rsid w:val="007D6A68"/>
    <w:rsid w:val="007D6B55"/>
    <w:rsid w:val="007D6F44"/>
    <w:rsid w:val="007D7C66"/>
    <w:rsid w:val="007E0C39"/>
    <w:rsid w:val="007E0CBF"/>
    <w:rsid w:val="007E1060"/>
    <w:rsid w:val="007E1E7A"/>
    <w:rsid w:val="007E25D3"/>
    <w:rsid w:val="007E297F"/>
    <w:rsid w:val="007E2F2E"/>
    <w:rsid w:val="007E37EB"/>
    <w:rsid w:val="007E3A8E"/>
    <w:rsid w:val="007E4307"/>
    <w:rsid w:val="007E4E02"/>
    <w:rsid w:val="007E556C"/>
    <w:rsid w:val="007E589E"/>
    <w:rsid w:val="007E67CB"/>
    <w:rsid w:val="007E70CB"/>
    <w:rsid w:val="007E71B3"/>
    <w:rsid w:val="007E732C"/>
    <w:rsid w:val="007E77C7"/>
    <w:rsid w:val="007F000A"/>
    <w:rsid w:val="007F0138"/>
    <w:rsid w:val="007F0E9E"/>
    <w:rsid w:val="007F1744"/>
    <w:rsid w:val="007F17C3"/>
    <w:rsid w:val="007F1BD2"/>
    <w:rsid w:val="007F1D59"/>
    <w:rsid w:val="007F2656"/>
    <w:rsid w:val="007F3B80"/>
    <w:rsid w:val="007F461E"/>
    <w:rsid w:val="007F4F80"/>
    <w:rsid w:val="007F57A6"/>
    <w:rsid w:val="007F5E51"/>
    <w:rsid w:val="007F6040"/>
    <w:rsid w:val="007F60D4"/>
    <w:rsid w:val="007F6193"/>
    <w:rsid w:val="007F6EB3"/>
    <w:rsid w:val="007F70D8"/>
    <w:rsid w:val="007F7384"/>
    <w:rsid w:val="007F73F8"/>
    <w:rsid w:val="007F7A19"/>
    <w:rsid w:val="00800323"/>
    <w:rsid w:val="00800939"/>
    <w:rsid w:val="00801BE0"/>
    <w:rsid w:val="0080229C"/>
    <w:rsid w:val="00802855"/>
    <w:rsid w:val="00802C5F"/>
    <w:rsid w:val="00803AA5"/>
    <w:rsid w:val="00803C65"/>
    <w:rsid w:val="00804094"/>
    <w:rsid w:val="00804273"/>
    <w:rsid w:val="00804F35"/>
    <w:rsid w:val="00805D52"/>
    <w:rsid w:val="00806729"/>
    <w:rsid w:val="00807991"/>
    <w:rsid w:val="00807E14"/>
    <w:rsid w:val="00807E38"/>
    <w:rsid w:val="008102F0"/>
    <w:rsid w:val="00810315"/>
    <w:rsid w:val="00810505"/>
    <w:rsid w:val="00810818"/>
    <w:rsid w:val="00811016"/>
    <w:rsid w:val="0081209E"/>
    <w:rsid w:val="0081284D"/>
    <w:rsid w:val="008129B8"/>
    <w:rsid w:val="00812AA9"/>
    <w:rsid w:val="00813D90"/>
    <w:rsid w:val="008150C2"/>
    <w:rsid w:val="0081547C"/>
    <w:rsid w:val="008158FF"/>
    <w:rsid w:val="00815B07"/>
    <w:rsid w:val="00815FE2"/>
    <w:rsid w:val="00816633"/>
    <w:rsid w:val="00817F56"/>
    <w:rsid w:val="00820502"/>
    <w:rsid w:val="008212EB"/>
    <w:rsid w:val="00821735"/>
    <w:rsid w:val="008217D8"/>
    <w:rsid w:val="0082254B"/>
    <w:rsid w:val="008241BE"/>
    <w:rsid w:val="00824A75"/>
    <w:rsid w:val="00824B3C"/>
    <w:rsid w:val="00824E90"/>
    <w:rsid w:val="0082515A"/>
    <w:rsid w:val="00825E94"/>
    <w:rsid w:val="0082610C"/>
    <w:rsid w:val="00826167"/>
    <w:rsid w:val="0082787F"/>
    <w:rsid w:val="00830231"/>
    <w:rsid w:val="00830919"/>
    <w:rsid w:val="0083174B"/>
    <w:rsid w:val="00831A4D"/>
    <w:rsid w:val="00831C97"/>
    <w:rsid w:val="00831CB9"/>
    <w:rsid w:val="00832662"/>
    <w:rsid w:val="00834607"/>
    <w:rsid w:val="0083494B"/>
    <w:rsid w:val="00834AAD"/>
    <w:rsid w:val="00834EE5"/>
    <w:rsid w:val="008353B2"/>
    <w:rsid w:val="00835790"/>
    <w:rsid w:val="008363FE"/>
    <w:rsid w:val="00836D49"/>
    <w:rsid w:val="00836DC3"/>
    <w:rsid w:val="00836DF9"/>
    <w:rsid w:val="00836E05"/>
    <w:rsid w:val="008377E7"/>
    <w:rsid w:val="008379B1"/>
    <w:rsid w:val="00837E4E"/>
    <w:rsid w:val="00837E77"/>
    <w:rsid w:val="00837FED"/>
    <w:rsid w:val="00840833"/>
    <w:rsid w:val="00841387"/>
    <w:rsid w:val="00842FC0"/>
    <w:rsid w:val="008430B5"/>
    <w:rsid w:val="0084349E"/>
    <w:rsid w:val="00843B14"/>
    <w:rsid w:val="008454BC"/>
    <w:rsid w:val="0084668F"/>
    <w:rsid w:val="00846A2E"/>
    <w:rsid w:val="00846ADE"/>
    <w:rsid w:val="00847841"/>
    <w:rsid w:val="008479CD"/>
    <w:rsid w:val="0085071C"/>
    <w:rsid w:val="0085261C"/>
    <w:rsid w:val="00853906"/>
    <w:rsid w:val="00853B8A"/>
    <w:rsid w:val="00855049"/>
    <w:rsid w:val="0085521C"/>
    <w:rsid w:val="00855ADA"/>
    <w:rsid w:val="008563B1"/>
    <w:rsid w:val="008565EE"/>
    <w:rsid w:val="00856BC9"/>
    <w:rsid w:val="00856F82"/>
    <w:rsid w:val="00857177"/>
    <w:rsid w:val="008578E8"/>
    <w:rsid w:val="0085797B"/>
    <w:rsid w:val="0085798E"/>
    <w:rsid w:val="00857C62"/>
    <w:rsid w:val="008601DE"/>
    <w:rsid w:val="0086046B"/>
    <w:rsid w:val="00861136"/>
    <w:rsid w:val="008623C6"/>
    <w:rsid w:val="00862EE4"/>
    <w:rsid w:val="00862FC1"/>
    <w:rsid w:val="00863A68"/>
    <w:rsid w:val="0086572F"/>
    <w:rsid w:val="00865A6F"/>
    <w:rsid w:val="00865BA6"/>
    <w:rsid w:val="00866002"/>
    <w:rsid w:val="00867BBC"/>
    <w:rsid w:val="00867D23"/>
    <w:rsid w:val="00867EC9"/>
    <w:rsid w:val="00870F73"/>
    <w:rsid w:val="00872644"/>
    <w:rsid w:val="0087369F"/>
    <w:rsid w:val="00873AA8"/>
    <w:rsid w:val="008743A0"/>
    <w:rsid w:val="008749FF"/>
    <w:rsid w:val="00875767"/>
    <w:rsid w:val="00875792"/>
    <w:rsid w:val="00875CC9"/>
    <w:rsid w:val="00876047"/>
    <w:rsid w:val="00877289"/>
    <w:rsid w:val="00877528"/>
    <w:rsid w:val="0088032B"/>
    <w:rsid w:val="00880AB9"/>
    <w:rsid w:val="008828D6"/>
    <w:rsid w:val="008832C2"/>
    <w:rsid w:val="0088431C"/>
    <w:rsid w:val="008843D5"/>
    <w:rsid w:val="0088584F"/>
    <w:rsid w:val="00885902"/>
    <w:rsid w:val="00885CA6"/>
    <w:rsid w:val="00885EA3"/>
    <w:rsid w:val="00886181"/>
    <w:rsid w:val="00890FD3"/>
    <w:rsid w:val="008911E9"/>
    <w:rsid w:val="008919B1"/>
    <w:rsid w:val="00891C91"/>
    <w:rsid w:val="00891E1B"/>
    <w:rsid w:val="00892F6B"/>
    <w:rsid w:val="008930E9"/>
    <w:rsid w:val="00894525"/>
    <w:rsid w:val="00894A7F"/>
    <w:rsid w:val="00894E7D"/>
    <w:rsid w:val="00895824"/>
    <w:rsid w:val="00896459"/>
    <w:rsid w:val="008972E8"/>
    <w:rsid w:val="0089748E"/>
    <w:rsid w:val="008A03C6"/>
    <w:rsid w:val="008A0E48"/>
    <w:rsid w:val="008A12C2"/>
    <w:rsid w:val="008A171D"/>
    <w:rsid w:val="008A1B8A"/>
    <w:rsid w:val="008A2026"/>
    <w:rsid w:val="008A2109"/>
    <w:rsid w:val="008A3028"/>
    <w:rsid w:val="008A4087"/>
    <w:rsid w:val="008A4903"/>
    <w:rsid w:val="008A4B42"/>
    <w:rsid w:val="008A541B"/>
    <w:rsid w:val="008A73B7"/>
    <w:rsid w:val="008A7D91"/>
    <w:rsid w:val="008B0259"/>
    <w:rsid w:val="008B03B5"/>
    <w:rsid w:val="008B0B64"/>
    <w:rsid w:val="008B1290"/>
    <w:rsid w:val="008B2041"/>
    <w:rsid w:val="008B3B7C"/>
    <w:rsid w:val="008B43DC"/>
    <w:rsid w:val="008B589B"/>
    <w:rsid w:val="008B5A70"/>
    <w:rsid w:val="008B66C0"/>
    <w:rsid w:val="008B7731"/>
    <w:rsid w:val="008B7739"/>
    <w:rsid w:val="008B78DB"/>
    <w:rsid w:val="008C10B4"/>
    <w:rsid w:val="008C15E5"/>
    <w:rsid w:val="008C1E7D"/>
    <w:rsid w:val="008C33B9"/>
    <w:rsid w:val="008C401D"/>
    <w:rsid w:val="008C424C"/>
    <w:rsid w:val="008C4578"/>
    <w:rsid w:val="008C4634"/>
    <w:rsid w:val="008C4684"/>
    <w:rsid w:val="008C59D2"/>
    <w:rsid w:val="008C5E7E"/>
    <w:rsid w:val="008C5FFA"/>
    <w:rsid w:val="008C6965"/>
    <w:rsid w:val="008C6D78"/>
    <w:rsid w:val="008D0448"/>
    <w:rsid w:val="008D195E"/>
    <w:rsid w:val="008D1D62"/>
    <w:rsid w:val="008D269C"/>
    <w:rsid w:val="008D354F"/>
    <w:rsid w:val="008D3A62"/>
    <w:rsid w:val="008D676D"/>
    <w:rsid w:val="008D67EB"/>
    <w:rsid w:val="008D6A53"/>
    <w:rsid w:val="008D6E7D"/>
    <w:rsid w:val="008D6ECA"/>
    <w:rsid w:val="008D7CEA"/>
    <w:rsid w:val="008D7D03"/>
    <w:rsid w:val="008E049B"/>
    <w:rsid w:val="008E075E"/>
    <w:rsid w:val="008E0968"/>
    <w:rsid w:val="008E2653"/>
    <w:rsid w:val="008E2AD8"/>
    <w:rsid w:val="008E2C54"/>
    <w:rsid w:val="008E37F9"/>
    <w:rsid w:val="008E396A"/>
    <w:rsid w:val="008E3F33"/>
    <w:rsid w:val="008E4AB5"/>
    <w:rsid w:val="008E54F1"/>
    <w:rsid w:val="008E5E44"/>
    <w:rsid w:val="008E6167"/>
    <w:rsid w:val="008E618C"/>
    <w:rsid w:val="008E7070"/>
    <w:rsid w:val="008E7F0A"/>
    <w:rsid w:val="008F0029"/>
    <w:rsid w:val="008F0B8F"/>
    <w:rsid w:val="008F1061"/>
    <w:rsid w:val="008F1539"/>
    <w:rsid w:val="008F2195"/>
    <w:rsid w:val="008F22DF"/>
    <w:rsid w:val="008F37A7"/>
    <w:rsid w:val="008F3F7A"/>
    <w:rsid w:val="008F46D9"/>
    <w:rsid w:val="008F6405"/>
    <w:rsid w:val="008F6FF2"/>
    <w:rsid w:val="008F71A1"/>
    <w:rsid w:val="008F7CC7"/>
    <w:rsid w:val="00900ABA"/>
    <w:rsid w:val="009016B2"/>
    <w:rsid w:val="00901C65"/>
    <w:rsid w:val="00901C8D"/>
    <w:rsid w:val="009021EF"/>
    <w:rsid w:val="00904640"/>
    <w:rsid w:val="009053DA"/>
    <w:rsid w:val="009100F9"/>
    <w:rsid w:val="0091179E"/>
    <w:rsid w:val="009119E5"/>
    <w:rsid w:val="009125A1"/>
    <w:rsid w:val="009126D4"/>
    <w:rsid w:val="00912DB0"/>
    <w:rsid w:val="00912E1F"/>
    <w:rsid w:val="00913AD3"/>
    <w:rsid w:val="00914D86"/>
    <w:rsid w:val="00916091"/>
    <w:rsid w:val="0091627E"/>
    <w:rsid w:val="00917BF5"/>
    <w:rsid w:val="00921141"/>
    <w:rsid w:val="009211C2"/>
    <w:rsid w:val="0092164C"/>
    <w:rsid w:val="009216E9"/>
    <w:rsid w:val="009218E9"/>
    <w:rsid w:val="00921BE1"/>
    <w:rsid w:val="00922843"/>
    <w:rsid w:val="0092297E"/>
    <w:rsid w:val="00923A19"/>
    <w:rsid w:val="0092475D"/>
    <w:rsid w:val="009252B4"/>
    <w:rsid w:val="00925591"/>
    <w:rsid w:val="0092618B"/>
    <w:rsid w:val="009274DD"/>
    <w:rsid w:val="00927D5E"/>
    <w:rsid w:val="00930525"/>
    <w:rsid w:val="009307B6"/>
    <w:rsid w:val="00930CF1"/>
    <w:rsid w:val="00930F5A"/>
    <w:rsid w:val="009310CC"/>
    <w:rsid w:val="009318E1"/>
    <w:rsid w:val="00933B0D"/>
    <w:rsid w:val="00934194"/>
    <w:rsid w:val="00935297"/>
    <w:rsid w:val="00935962"/>
    <w:rsid w:val="00935B0C"/>
    <w:rsid w:val="00935E3C"/>
    <w:rsid w:val="00936A5E"/>
    <w:rsid w:val="00940911"/>
    <w:rsid w:val="00941223"/>
    <w:rsid w:val="00941C52"/>
    <w:rsid w:val="00941C7D"/>
    <w:rsid w:val="00942285"/>
    <w:rsid w:val="00942375"/>
    <w:rsid w:val="00942DC9"/>
    <w:rsid w:val="00942E30"/>
    <w:rsid w:val="00943761"/>
    <w:rsid w:val="009439CD"/>
    <w:rsid w:val="00943A99"/>
    <w:rsid w:val="00943C1B"/>
    <w:rsid w:val="009453BD"/>
    <w:rsid w:val="009456AE"/>
    <w:rsid w:val="009464CE"/>
    <w:rsid w:val="00947DF5"/>
    <w:rsid w:val="009500F1"/>
    <w:rsid w:val="009509D1"/>
    <w:rsid w:val="00950B38"/>
    <w:rsid w:val="009510A2"/>
    <w:rsid w:val="009517AB"/>
    <w:rsid w:val="00951B74"/>
    <w:rsid w:val="00952488"/>
    <w:rsid w:val="0095336E"/>
    <w:rsid w:val="009538A4"/>
    <w:rsid w:val="00953C88"/>
    <w:rsid w:val="00953E8D"/>
    <w:rsid w:val="0095421E"/>
    <w:rsid w:val="00954C1C"/>
    <w:rsid w:val="00954D23"/>
    <w:rsid w:val="00954FD1"/>
    <w:rsid w:val="00954FE7"/>
    <w:rsid w:val="00956033"/>
    <w:rsid w:val="009563F6"/>
    <w:rsid w:val="0095697D"/>
    <w:rsid w:val="00956B9D"/>
    <w:rsid w:val="00956E67"/>
    <w:rsid w:val="0095718A"/>
    <w:rsid w:val="009579AE"/>
    <w:rsid w:val="00960254"/>
    <w:rsid w:val="00960282"/>
    <w:rsid w:val="00960757"/>
    <w:rsid w:val="00960D86"/>
    <w:rsid w:val="00961372"/>
    <w:rsid w:val="0096206C"/>
    <w:rsid w:val="00962550"/>
    <w:rsid w:val="009628B0"/>
    <w:rsid w:val="00962ABF"/>
    <w:rsid w:val="0096314D"/>
    <w:rsid w:val="00963272"/>
    <w:rsid w:val="00963435"/>
    <w:rsid w:val="009634B2"/>
    <w:rsid w:val="009635F7"/>
    <w:rsid w:val="0096374C"/>
    <w:rsid w:val="00965769"/>
    <w:rsid w:val="00965BA5"/>
    <w:rsid w:val="00965DD9"/>
    <w:rsid w:val="00966A8B"/>
    <w:rsid w:val="0096700C"/>
    <w:rsid w:val="009704AB"/>
    <w:rsid w:val="00970714"/>
    <w:rsid w:val="00970FB5"/>
    <w:rsid w:val="00971D2B"/>
    <w:rsid w:val="009738E5"/>
    <w:rsid w:val="00974461"/>
    <w:rsid w:val="009747DD"/>
    <w:rsid w:val="00974AFD"/>
    <w:rsid w:val="00976D82"/>
    <w:rsid w:val="00977A29"/>
    <w:rsid w:val="00980003"/>
    <w:rsid w:val="009804F1"/>
    <w:rsid w:val="0098136F"/>
    <w:rsid w:val="00981442"/>
    <w:rsid w:val="00981547"/>
    <w:rsid w:val="00981E6A"/>
    <w:rsid w:val="00982FB6"/>
    <w:rsid w:val="00982FD9"/>
    <w:rsid w:val="0098319F"/>
    <w:rsid w:val="00984E8C"/>
    <w:rsid w:val="009855C2"/>
    <w:rsid w:val="00985C97"/>
    <w:rsid w:val="00985DFE"/>
    <w:rsid w:val="00985ED4"/>
    <w:rsid w:val="009864A0"/>
    <w:rsid w:val="009865D0"/>
    <w:rsid w:val="009866EC"/>
    <w:rsid w:val="00987A87"/>
    <w:rsid w:val="00987D86"/>
    <w:rsid w:val="00990648"/>
    <w:rsid w:val="00990662"/>
    <w:rsid w:val="00990E17"/>
    <w:rsid w:val="009917A2"/>
    <w:rsid w:val="00992320"/>
    <w:rsid w:val="00992448"/>
    <w:rsid w:val="009926EB"/>
    <w:rsid w:val="00992770"/>
    <w:rsid w:val="00992E60"/>
    <w:rsid w:val="00992EC7"/>
    <w:rsid w:val="0099357B"/>
    <w:rsid w:val="0099368E"/>
    <w:rsid w:val="00993B3F"/>
    <w:rsid w:val="00993C8A"/>
    <w:rsid w:val="00994639"/>
    <w:rsid w:val="00994F0D"/>
    <w:rsid w:val="00994F23"/>
    <w:rsid w:val="00995FED"/>
    <w:rsid w:val="00996C51"/>
    <w:rsid w:val="00997040"/>
    <w:rsid w:val="00997882"/>
    <w:rsid w:val="00997EAE"/>
    <w:rsid w:val="009A0076"/>
    <w:rsid w:val="009A0294"/>
    <w:rsid w:val="009A02B8"/>
    <w:rsid w:val="009A08C1"/>
    <w:rsid w:val="009A0DEB"/>
    <w:rsid w:val="009A122E"/>
    <w:rsid w:val="009A187A"/>
    <w:rsid w:val="009A2F24"/>
    <w:rsid w:val="009A2F98"/>
    <w:rsid w:val="009A33DF"/>
    <w:rsid w:val="009A6C88"/>
    <w:rsid w:val="009A728D"/>
    <w:rsid w:val="009A7C79"/>
    <w:rsid w:val="009B05BF"/>
    <w:rsid w:val="009B137C"/>
    <w:rsid w:val="009B20EE"/>
    <w:rsid w:val="009B2554"/>
    <w:rsid w:val="009B2F3E"/>
    <w:rsid w:val="009B45B5"/>
    <w:rsid w:val="009B6CFA"/>
    <w:rsid w:val="009B6EFA"/>
    <w:rsid w:val="009B6F8F"/>
    <w:rsid w:val="009B7F01"/>
    <w:rsid w:val="009C0BE3"/>
    <w:rsid w:val="009C215E"/>
    <w:rsid w:val="009C2250"/>
    <w:rsid w:val="009C2716"/>
    <w:rsid w:val="009C2D84"/>
    <w:rsid w:val="009C4319"/>
    <w:rsid w:val="009C4826"/>
    <w:rsid w:val="009C4E10"/>
    <w:rsid w:val="009C569E"/>
    <w:rsid w:val="009C58A7"/>
    <w:rsid w:val="009C5E04"/>
    <w:rsid w:val="009C67DF"/>
    <w:rsid w:val="009C7300"/>
    <w:rsid w:val="009D06EF"/>
    <w:rsid w:val="009D2068"/>
    <w:rsid w:val="009D2857"/>
    <w:rsid w:val="009D3A65"/>
    <w:rsid w:val="009D408C"/>
    <w:rsid w:val="009D4B10"/>
    <w:rsid w:val="009D4D71"/>
    <w:rsid w:val="009D5B49"/>
    <w:rsid w:val="009D604F"/>
    <w:rsid w:val="009D6721"/>
    <w:rsid w:val="009D6B78"/>
    <w:rsid w:val="009D7535"/>
    <w:rsid w:val="009D7E40"/>
    <w:rsid w:val="009E2FEE"/>
    <w:rsid w:val="009E311B"/>
    <w:rsid w:val="009E47CA"/>
    <w:rsid w:val="009E5511"/>
    <w:rsid w:val="009E5AE3"/>
    <w:rsid w:val="009E75DC"/>
    <w:rsid w:val="009F026B"/>
    <w:rsid w:val="009F04B2"/>
    <w:rsid w:val="009F070D"/>
    <w:rsid w:val="009F0786"/>
    <w:rsid w:val="009F0AD8"/>
    <w:rsid w:val="009F0D29"/>
    <w:rsid w:val="009F1480"/>
    <w:rsid w:val="009F1DD9"/>
    <w:rsid w:val="009F284F"/>
    <w:rsid w:val="009F32C9"/>
    <w:rsid w:val="009F42C2"/>
    <w:rsid w:val="009F439F"/>
    <w:rsid w:val="009F43C7"/>
    <w:rsid w:val="009F46F7"/>
    <w:rsid w:val="009F4CED"/>
    <w:rsid w:val="009F5472"/>
    <w:rsid w:val="009F58C9"/>
    <w:rsid w:val="009F65F7"/>
    <w:rsid w:val="009F6B11"/>
    <w:rsid w:val="009F7225"/>
    <w:rsid w:val="009F773A"/>
    <w:rsid w:val="009F7B61"/>
    <w:rsid w:val="00A00085"/>
    <w:rsid w:val="00A0080D"/>
    <w:rsid w:val="00A00E27"/>
    <w:rsid w:val="00A01140"/>
    <w:rsid w:val="00A01637"/>
    <w:rsid w:val="00A01764"/>
    <w:rsid w:val="00A023E7"/>
    <w:rsid w:val="00A0294E"/>
    <w:rsid w:val="00A039C1"/>
    <w:rsid w:val="00A03BE5"/>
    <w:rsid w:val="00A03BF0"/>
    <w:rsid w:val="00A05072"/>
    <w:rsid w:val="00A0590E"/>
    <w:rsid w:val="00A05E58"/>
    <w:rsid w:val="00A05E71"/>
    <w:rsid w:val="00A06069"/>
    <w:rsid w:val="00A066B6"/>
    <w:rsid w:val="00A0676A"/>
    <w:rsid w:val="00A06A19"/>
    <w:rsid w:val="00A06C71"/>
    <w:rsid w:val="00A073AC"/>
    <w:rsid w:val="00A0770D"/>
    <w:rsid w:val="00A119B9"/>
    <w:rsid w:val="00A11B0F"/>
    <w:rsid w:val="00A1256F"/>
    <w:rsid w:val="00A12E6B"/>
    <w:rsid w:val="00A1327C"/>
    <w:rsid w:val="00A132C6"/>
    <w:rsid w:val="00A1418A"/>
    <w:rsid w:val="00A145DF"/>
    <w:rsid w:val="00A1480A"/>
    <w:rsid w:val="00A14C66"/>
    <w:rsid w:val="00A14F26"/>
    <w:rsid w:val="00A15740"/>
    <w:rsid w:val="00A15ECE"/>
    <w:rsid w:val="00A172A8"/>
    <w:rsid w:val="00A1756D"/>
    <w:rsid w:val="00A17B02"/>
    <w:rsid w:val="00A17E2C"/>
    <w:rsid w:val="00A207D1"/>
    <w:rsid w:val="00A20D6D"/>
    <w:rsid w:val="00A223E5"/>
    <w:rsid w:val="00A23194"/>
    <w:rsid w:val="00A232F7"/>
    <w:rsid w:val="00A243CC"/>
    <w:rsid w:val="00A24CE2"/>
    <w:rsid w:val="00A24E41"/>
    <w:rsid w:val="00A24F4E"/>
    <w:rsid w:val="00A25824"/>
    <w:rsid w:val="00A261A2"/>
    <w:rsid w:val="00A26678"/>
    <w:rsid w:val="00A26BD1"/>
    <w:rsid w:val="00A26EBF"/>
    <w:rsid w:val="00A302D2"/>
    <w:rsid w:val="00A30B40"/>
    <w:rsid w:val="00A3122C"/>
    <w:rsid w:val="00A312CB"/>
    <w:rsid w:val="00A31718"/>
    <w:rsid w:val="00A31DCB"/>
    <w:rsid w:val="00A31DF5"/>
    <w:rsid w:val="00A32999"/>
    <w:rsid w:val="00A331F4"/>
    <w:rsid w:val="00A3391D"/>
    <w:rsid w:val="00A33A72"/>
    <w:rsid w:val="00A346E7"/>
    <w:rsid w:val="00A34B75"/>
    <w:rsid w:val="00A35AB8"/>
    <w:rsid w:val="00A3608A"/>
    <w:rsid w:val="00A36BB3"/>
    <w:rsid w:val="00A36CFD"/>
    <w:rsid w:val="00A370B5"/>
    <w:rsid w:val="00A41A48"/>
    <w:rsid w:val="00A41B6A"/>
    <w:rsid w:val="00A42405"/>
    <w:rsid w:val="00A42547"/>
    <w:rsid w:val="00A4263F"/>
    <w:rsid w:val="00A4292A"/>
    <w:rsid w:val="00A43252"/>
    <w:rsid w:val="00A437AE"/>
    <w:rsid w:val="00A43EC5"/>
    <w:rsid w:val="00A441CF"/>
    <w:rsid w:val="00A445D4"/>
    <w:rsid w:val="00A44872"/>
    <w:rsid w:val="00A44C7C"/>
    <w:rsid w:val="00A4501F"/>
    <w:rsid w:val="00A45715"/>
    <w:rsid w:val="00A45F9B"/>
    <w:rsid w:val="00A4666F"/>
    <w:rsid w:val="00A468F3"/>
    <w:rsid w:val="00A4763A"/>
    <w:rsid w:val="00A47813"/>
    <w:rsid w:val="00A47925"/>
    <w:rsid w:val="00A47D08"/>
    <w:rsid w:val="00A501B7"/>
    <w:rsid w:val="00A502B4"/>
    <w:rsid w:val="00A509F0"/>
    <w:rsid w:val="00A50E3D"/>
    <w:rsid w:val="00A5119B"/>
    <w:rsid w:val="00A53853"/>
    <w:rsid w:val="00A53A9B"/>
    <w:rsid w:val="00A53DB0"/>
    <w:rsid w:val="00A53ECD"/>
    <w:rsid w:val="00A53F01"/>
    <w:rsid w:val="00A540F2"/>
    <w:rsid w:val="00A54326"/>
    <w:rsid w:val="00A54C1E"/>
    <w:rsid w:val="00A54C37"/>
    <w:rsid w:val="00A55865"/>
    <w:rsid w:val="00A56382"/>
    <w:rsid w:val="00A563D4"/>
    <w:rsid w:val="00A56F9F"/>
    <w:rsid w:val="00A57463"/>
    <w:rsid w:val="00A57E92"/>
    <w:rsid w:val="00A57F0B"/>
    <w:rsid w:val="00A6070B"/>
    <w:rsid w:val="00A60C80"/>
    <w:rsid w:val="00A61961"/>
    <w:rsid w:val="00A62521"/>
    <w:rsid w:val="00A629ED"/>
    <w:rsid w:val="00A64829"/>
    <w:rsid w:val="00A6538D"/>
    <w:rsid w:val="00A65727"/>
    <w:rsid w:val="00A67568"/>
    <w:rsid w:val="00A67B24"/>
    <w:rsid w:val="00A7032E"/>
    <w:rsid w:val="00A70720"/>
    <w:rsid w:val="00A711F0"/>
    <w:rsid w:val="00A71C76"/>
    <w:rsid w:val="00A72501"/>
    <w:rsid w:val="00A72FC3"/>
    <w:rsid w:val="00A73853"/>
    <w:rsid w:val="00A74B86"/>
    <w:rsid w:val="00A74CED"/>
    <w:rsid w:val="00A7631E"/>
    <w:rsid w:val="00A7644C"/>
    <w:rsid w:val="00A7664B"/>
    <w:rsid w:val="00A76B6E"/>
    <w:rsid w:val="00A805DB"/>
    <w:rsid w:val="00A81302"/>
    <w:rsid w:val="00A81765"/>
    <w:rsid w:val="00A817F8"/>
    <w:rsid w:val="00A81D01"/>
    <w:rsid w:val="00A8262C"/>
    <w:rsid w:val="00A82DD4"/>
    <w:rsid w:val="00A838AA"/>
    <w:rsid w:val="00A8458E"/>
    <w:rsid w:val="00A85058"/>
    <w:rsid w:val="00A85061"/>
    <w:rsid w:val="00A85741"/>
    <w:rsid w:val="00A8581D"/>
    <w:rsid w:val="00A86BAA"/>
    <w:rsid w:val="00A86C9B"/>
    <w:rsid w:val="00A86E27"/>
    <w:rsid w:val="00A906BB"/>
    <w:rsid w:val="00A92AA2"/>
    <w:rsid w:val="00A9300F"/>
    <w:rsid w:val="00A9379F"/>
    <w:rsid w:val="00A937F9"/>
    <w:rsid w:val="00A945A1"/>
    <w:rsid w:val="00A946EA"/>
    <w:rsid w:val="00A94835"/>
    <w:rsid w:val="00A94FD9"/>
    <w:rsid w:val="00A95C50"/>
    <w:rsid w:val="00A96707"/>
    <w:rsid w:val="00A973F6"/>
    <w:rsid w:val="00A97FFB"/>
    <w:rsid w:val="00AA0710"/>
    <w:rsid w:val="00AA07A8"/>
    <w:rsid w:val="00AA118F"/>
    <w:rsid w:val="00AA36F5"/>
    <w:rsid w:val="00AA3AE1"/>
    <w:rsid w:val="00AA42BE"/>
    <w:rsid w:val="00AA4E16"/>
    <w:rsid w:val="00AA525B"/>
    <w:rsid w:val="00AA5544"/>
    <w:rsid w:val="00AA5E77"/>
    <w:rsid w:val="00AA6074"/>
    <w:rsid w:val="00AA6437"/>
    <w:rsid w:val="00AA6AF2"/>
    <w:rsid w:val="00AA6DE7"/>
    <w:rsid w:val="00AA720D"/>
    <w:rsid w:val="00AB00A9"/>
    <w:rsid w:val="00AB0EA1"/>
    <w:rsid w:val="00AB1DCB"/>
    <w:rsid w:val="00AB1E03"/>
    <w:rsid w:val="00AB21B3"/>
    <w:rsid w:val="00AB2A29"/>
    <w:rsid w:val="00AB2E64"/>
    <w:rsid w:val="00AB324B"/>
    <w:rsid w:val="00AB3B3B"/>
    <w:rsid w:val="00AB3B8A"/>
    <w:rsid w:val="00AB47FA"/>
    <w:rsid w:val="00AB4ED0"/>
    <w:rsid w:val="00AB6A1B"/>
    <w:rsid w:val="00AB7DC4"/>
    <w:rsid w:val="00AB7F01"/>
    <w:rsid w:val="00AC02E0"/>
    <w:rsid w:val="00AC054D"/>
    <w:rsid w:val="00AC05D2"/>
    <w:rsid w:val="00AC1087"/>
    <w:rsid w:val="00AC14CF"/>
    <w:rsid w:val="00AC1719"/>
    <w:rsid w:val="00AC1C5C"/>
    <w:rsid w:val="00AC1FB7"/>
    <w:rsid w:val="00AC2E75"/>
    <w:rsid w:val="00AC3F83"/>
    <w:rsid w:val="00AC4454"/>
    <w:rsid w:val="00AC44F3"/>
    <w:rsid w:val="00AC5264"/>
    <w:rsid w:val="00AC6168"/>
    <w:rsid w:val="00AC684C"/>
    <w:rsid w:val="00AC6895"/>
    <w:rsid w:val="00AC7777"/>
    <w:rsid w:val="00AD02C8"/>
    <w:rsid w:val="00AD146F"/>
    <w:rsid w:val="00AD1A31"/>
    <w:rsid w:val="00AD213A"/>
    <w:rsid w:val="00AD226A"/>
    <w:rsid w:val="00AD3AED"/>
    <w:rsid w:val="00AD4468"/>
    <w:rsid w:val="00AD52BC"/>
    <w:rsid w:val="00AD63DB"/>
    <w:rsid w:val="00AD6888"/>
    <w:rsid w:val="00AD6B3B"/>
    <w:rsid w:val="00AD7F87"/>
    <w:rsid w:val="00AE0B6A"/>
    <w:rsid w:val="00AE1FC1"/>
    <w:rsid w:val="00AE2D38"/>
    <w:rsid w:val="00AE337E"/>
    <w:rsid w:val="00AE4865"/>
    <w:rsid w:val="00AE5DE2"/>
    <w:rsid w:val="00AE5E29"/>
    <w:rsid w:val="00AE6CDE"/>
    <w:rsid w:val="00AE705A"/>
    <w:rsid w:val="00AE7074"/>
    <w:rsid w:val="00AF11D3"/>
    <w:rsid w:val="00AF1C85"/>
    <w:rsid w:val="00AF1D61"/>
    <w:rsid w:val="00AF1E9C"/>
    <w:rsid w:val="00AF2125"/>
    <w:rsid w:val="00AF3903"/>
    <w:rsid w:val="00AF3B73"/>
    <w:rsid w:val="00AF5AD5"/>
    <w:rsid w:val="00AF5BB0"/>
    <w:rsid w:val="00AF5EA4"/>
    <w:rsid w:val="00AF6124"/>
    <w:rsid w:val="00AF6329"/>
    <w:rsid w:val="00AF740D"/>
    <w:rsid w:val="00B00D3A"/>
    <w:rsid w:val="00B010A8"/>
    <w:rsid w:val="00B02584"/>
    <w:rsid w:val="00B02812"/>
    <w:rsid w:val="00B03438"/>
    <w:rsid w:val="00B03C90"/>
    <w:rsid w:val="00B03DBC"/>
    <w:rsid w:val="00B04C94"/>
    <w:rsid w:val="00B06C27"/>
    <w:rsid w:val="00B07148"/>
    <w:rsid w:val="00B0778D"/>
    <w:rsid w:val="00B07C91"/>
    <w:rsid w:val="00B07D6F"/>
    <w:rsid w:val="00B07F40"/>
    <w:rsid w:val="00B1130B"/>
    <w:rsid w:val="00B11738"/>
    <w:rsid w:val="00B12CC2"/>
    <w:rsid w:val="00B12FAB"/>
    <w:rsid w:val="00B1372B"/>
    <w:rsid w:val="00B14797"/>
    <w:rsid w:val="00B14DE9"/>
    <w:rsid w:val="00B15781"/>
    <w:rsid w:val="00B158A4"/>
    <w:rsid w:val="00B15EDF"/>
    <w:rsid w:val="00B16921"/>
    <w:rsid w:val="00B16E82"/>
    <w:rsid w:val="00B173F6"/>
    <w:rsid w:val="00B17966"/>
    <w:rsid w:val="00B202EE"/>
    <w:rsid w:val="00B206D7"/>
    <w:rsid w:val="00B217ED"/>
    <w:rsid w:val="00B222A7"/>
    <w:rsid w:val="00B22B63"/>
    <w:rsid w:val="00B23675"/>
    <w:rsid w:val="00B23802"/>
    <w:rsid w:val="00B25404"/>
    <w:rsid w:val="00B258F2"/>
    <w:rsid w:val="00B26380"/>
    <w:rsid w:val="00B26666"/>
    <w:rsid w:val="00B269D2"/>
    <w:rsid w:val="00B271A4"/>
    <w:rsid w:val="00B273C5"/>
    <w:rsid w:val="00B30479"/>
    <w:rsid w:val="00B3085C"/>
    <w:rsid w:val="00B30A92"/>
    <w:rsid w:val="00B31B61"/>
    <w:rsid w:val="00B31C6E"/>
    <w:rsid w:val="00B3203A"/>
    <w:rsid w:val="00B32A08"/>
    <w:rsid w:val="00B32C89"/>
    <w:rsid w:val="00B3308C"/>
    <w:rsid w:val="00B33832"/>
    <w:rsid w:val="00B33B8F"/>
    <w:rsid w:val="00B33F90"/>
    <w:rsid w:val="00B34B5B"/>
    <w:rsid w:val="00B3500D"/>
    <w:rsid w:val="00B35212"/>
    <w:rsid w:val="00B3550F"/>
    <w:rsid w:val="00B3551E"/>
    <w:rsid w:val="00B356AA"/>
    <w:rsid w:val="00B35731"/>
    <w:rsid w:val="00B35745"/>
    <w:rsid w:val="00B35C32"/>
    <w:rsid w:val="00B364E9"/>
    <w:rsid w:val="00B36E72"/>
    <w:rsid w:val="00B371B4"/>
    <w:rsid w:val="00B403A5"/>
    <w:rsid w:val="00B4128A"/>
    <w:rsid w:val="00B42DDA"/>
    <w:rsid w:val="00B442F1"/>
    <w:rsid w:val="00B45291"/>
    <w:rsid w:val="00B458A2"/>
    <w:rsid w:val="00B45DBC"/>
    <w:rsid w:val="00B45F68"/>
    <w:rsid w:val="00B465B3"/>
    <w:rsid w:val="00B46614"/>
    <w:rsid w:val="00B4713C"/>
    <w:rsid w:val="00B47D9F"/>
    <w:rsid w:val="00B51A79"/>
    <w:rsid w:val="00B52CA8"/>
    <w:rsid w:val="00B52D10"/>
    <w:rsid w:val="00B530C4"/>
    <w:rsid w:val="00B53882"/>
    <w:rsid w:val="00B53ACD"/>
    <w:rsid w:val="00B53E0B"/>
    <w:rsid w:val="00B54193"/>
    <w:rsid w:val="00B5456B"/>
    <w:rsid w:val="00B552A1"/>
    <w:rsid w:val="00B557D1"/>
    <w:rsid w:val="00B558CA"/>
    <w:rsid w:val="00B55918"/>
    <w:rsid w:val="00B56D1B"/>
    <w:rsid w:val="00B573CE"/>
    <w:rsid w:val="00B576B3"/>
    <w:rsid w:val="00B577BA"/>
    <w:rsid w:val="00B57D6C"/>
    <w:rsid w:val="00B608F4"/>
    <w:rsid w:val="00B619F6"/>
    <w:rsid w:val="00B61EF1"/>
    <w:rsid w:val="00B634D4"/>
    <w:rsid w:val="00B64E93"/>
    <w:rsid w:val="00B64E98"/>
    <w:rsid w:val="00B668B3"/>
    <w:rsid w:val="00B67261"/>
    <w:rsid w:val="00B6745E"/>
    <w:rsid w:val="00B67BB2"/>
    <w:rsid w:val="00B67C88"/>
    <w:rsid w:val="00B7119A"/>
    <w:rsid w:val="00B722EA"/>
    <w:rsid w:val="00B7279F"/>
    <w:rsid w:val="00B7282D"/>
    <w:rsid w:val="00B72884"/>
    <w:rsid w:val="00B72C6C"/>
    <w:rsid w:val="00B73282"/>
    <w:rsid w:val="00B734B5"/>
    <w:rsid w:val="00B7435A"/>
    <w:rsid w:val="00B74646"/>
    <w:rsid w:val="00B75C00"/>
    <w:rsid w:val="00B810DA"/>
    <w:rsid w:val="00B8128A"/>
    <w:rsid w:val="00B81A9F"/>
    <w:rsid w:val="00B82395"/>
    <w:rsid w:val="00B82DC0"/>
    <w:rsid w:val="00B83893"/>
    <w:rsid w:val="00B84985"/>
    <w:rsid w:val="00B84D28"/>
    <w:rsid w:val="00B85126"/>
    <w:rsid w:val="00B863F0"/>
    <w:rsid w:val="00B864DF"/>
    <w:rsid w:val="00B86B4F"/>
    <w:rsid w:val="00B9018C"/>
    <w:rsid w:val="00B9081D"/>
    <w:rsid w:val="00B908F6"/>
    <w:rsid w:val="00B90BF5"/>
    <w:rsid w:val="00B90C88"/>
    <w:rsid w:val="00B91DE0"/>
    <w:rsid w:val="00B92B1E"/>
    <w:rsid w:val="00B934CB"/>
    <w:rsid w:val="00B94143"/>
    <w:rsid w:val="00B94BCA"/>
    <w:rsid w:val="00B9551B"/>
    <w:rsid w:val="00B95586"/>
    <w:rsid w:val="00B957BD"/>
    <w:rsid w:val="00B95E13"/>
    <w:rsid w:val="00B95F21"/>
    <w:rsid w:val="00B96837"/>
    <w:rsid w:val="00B96EE0"/>
    <w:rsid w:val="00BA09ED"/>
    <w:rsid w:val="00BA0B86"/>
    <w:rsid w:val="00BA0F40"/>
    <w:rsid w:val="00BA114C"/>
    <w:rsid w:val="00BA1201"/>
    <w:rsid w:val="00BA1216"/>
    <w:rsid w:val="00BA1849"/>
    <w:rsid w:val="00BA1B79"/>
    <w:rsid w:val="00BA21CC"/>
    <w:rsid w:val="00BA26BA"/>
    <w:rsid w:val="00BA3811"/>
    <w:rsid w:val="00BA410C"/>
    <w:rsid w:val="00BA4218"/>
    <w:rsid w:val="00BA43D0"/>
    <w:rsid w:val="00BA5123"/>
    <w:rsid w:val="00BA52E4"/>
    <w:rsid w:val="00BA53F6"/>
    <w:rsid w:val="00BA6479"/>
    <w:rsid w:val="00BA66C1"/>
    <w:rsid w:val="00BA7680"/>
    <w:rsid w:val="00BB16E7"/>
    <w:rsid w:val="00BB1A31"/>
    <w:rsid w:val="00BB203C"/>
    <w:rsid w:val="00BB2141"/>
    <w:rsid w:val="00BB2416"/>
    <w:rsid w:val="00BB26B5"/>
    <w:rsid w:val="00BB27FF"/>
    <w:rsid w:val="00BB31BB"/>
    <w:rsid w:val="00BB35B1"/>
    <w:rsid w:val="00BB3612"/>
    <w:rsid w:val="00BB3A28"/>
    <w:rsid w:val="00BB3CA3"/>
    <w:rsid w:val="00BB43A7"/>
    <w:rsid w:val="00BB5902"/>
    <w:rsid w:val="00BB6DF8"/>
    <w:rsid w:val="00BC012A"/>
    <w:rsid w:val="00BC1281"/>
    <w:rsid w:val="00BC2B0B"/>
    <w:rsid w:val="00BC40CB"/>
    <w:rsid w:val="00BC4140"/>
    <w:rsid w:val="00BC42DE"/>
    <w:rsid w:val="00BC4F93"/>
    <w:rsid w:val="00BC5217"/>
    <w:rsid w:val="00BC5840"/>
    <w:rsid w:val="00BC5ADF"/>
    <w:rsid w:val="00BC66DD"/>
    <w:rsid w:val="00BD0253"/>
    <w:rsid w:val="00BD0741"/>
    <w:rsid w:val="00BD0EDD"/>
    <w:rsid w:val="00BD2CF5"/>
    <w:rsid w:val="00BD314C"/>
    <w:rsid w:val="00BD31A5"/>
    <w:rsid w:val="00BD3566"/>
    <w:rsid w:val="00BD3954"/>
    <w:rsid w:val="00BD3BFD"/>
    <w:rsid w:val="00BD3CB2"/>
    <w:rsid w:val="00BD3FA2"/>
    <w:rsid w:val="00BD50B5"/>
    <w:rsid w:val="00BD632A"/>
    <w:rsid w:val="00BD6A4A"/>
    <w:rsid w:val="00BD7B97"/>
    <w:rsid w:val="00BE06FF"/>
    <w:rsid w:val="00BE0A83"/>
    <w:rsid w:val="00BE2248"/>
    <w:rsid w:val="00BE2520"/>
    <w:rsid w:val="00BE2935"/>
    <w:rsid w:val="00BE2E34"/>
    <w:rsid w:val="00BE35CE"/>
    <w:rsid w:val="00BE3DB0"/>
    <w:rsid w:val="00BE42F9"/>
    <w:rsid w:val="00BE5184"/>
    <w:rsid w:val="00BE57E5"/>
    <w:rsid w:val="00BE6137"/>
    <w:rsid w:val="00BE6B99"/>
    <w:rsid w:val="00BE6C45"/>
    <w:rsid w:val="00BF0012"/>
    <w:rsid w:val="00BF115E"/>
    <w:rsid w:val="00BF1C0F"/>
    <w:rsid w:val="00BF4587"/>
    <w:rsid w:val="00BF6324"/>
    <w:rsid w:val="00BF67DE"/>
    <w:rsid w:val="00BF6FBC"/>
    <w:rsid w:val="00BF767F"/>
    <w:rsid w:val="00C00406"/>
    <w:rsid w:val="00C00D7A"/>
    <w:rsid w:val="00C00F89"/>
    <w:rsid w:val="00C01242"/>
    <w:rsid w:val="00C01C1F"/>
    <w:rsid w:val="00C0228C"/>
    <w:rsid w:val="00C027D2"/>
    <w:rsid w:val="00C02A09"/>
    <w:rsid w:val="00C02E35"/>
    <w:rsid w:val="00C02F2B"/>
    <w:rsid w:val="00C03798"/>
    <w:rsid w:val="00C03A0A"/>
    <w:rsid w:val="00C03D51"/>
    <w:rsid w:val="00C04146"/>
    <w:rsid w:val="00C041DA"/>
    <w:rsid w:val="00C0450D"/>
    <w:rsid w:val="00C067A8"/>
    <w:rsid w:val="00C07279"/>
    <w:rsid w:val="00C07339"/>
    <w:rsid w:val="00C073D9"/>
    <w:rsid w:val="00C079D3"/>
    <w:rsid w:val="00C079F5"/>
    <w:rsid w:val="00C10FA8"/>
    <w:rsid w:val="00C11554"/>
    <w:rsid w:val="00C1159C"/>
    <w:rsid w:val="00C126F9"/>
    <w:rsid w:val="00C142A8"/>
    <w:rsid w:val="00C145A4"/>
    <w:rsid w:val="00C14677"/>
    <w:rsid w:val="00C151B4"/>
    <w:rsid w:val="00C15676"/>
    <w:rsid w:val="00C15BAE"/>
    <w:rsid w:val="00C15C1B"/>
    <w:rsid w:val="00C16A63"/>
    <w:rsid w:val="00C17A82"/>
    <w:rsid w:val="00C17B02"/>
    <w:rsid w:val="00C20442"/>
    <w:rsid w:val="00C207D3"/>
    <w:rsid w:val="00C2099A"/>
    <w:rsid w:val="00C20B40"/>
    <w:rsid w:val="00C20B51"/>
    <w:rsid w:val="00C20C04"/>
    <w:rsid w:val="00C21B26"/>
    <w:rsid w:val="00C22309"/>
    <w:rsid w:val="00C22BD8"/>
    <w:rsid w:val="00C23271"/>
    <w:rsid w:val="00C236D1"/>
    <w:rsid w:val="00C23C53"/>
    <w:rsid w:val="00C24200"/>
    <w:rsid w:val="00C24428"/>
    <w:rsid w:val="00C25ABC"/>
    <w:rsid w:val="00C25E6D"/>
    <w:rsid w:val="00C25EF8"/>
    <w:rsid w:val="00C26E07"/>
    <w:rsid w:val="00C26F4F"/>
    <w:rsid w:val="00C27307"/>
    <w:rsid w:val="00C278C5"/>
    <w:rsid w:val="00C305DE"/>
    <w:rsid w:val="00C310DB"/>
    <w:rsid w:val="00C324FA"/>
    <w:rsid w:val="00C326D8"/>
    <w:rsid w:val="00C328BC"/>
    <w:rsid w:val="00C3292C"/>
    <w:rsid w:val="00C33503"/>
    <w:rsid w:val="00C3403E"/>
    <w:rsid w:val="00C3456C"/>
    <w:rsid w:val="00C348AD"/>
    <w:rsid w:val="00C34986"/>
    <w:rsid w:val="00C35644"/>
    <w:rsid w:val="00C35758"/>
    <w:rsid w:val="00C366D4"/>
    <w:rsid w:val="00C367FA"/>
    <w:rsid w:val="00C36F02"/>
    <w:rsid w:val="00C37119"/>
    <w:rsid w:val="00C3724C"/>
    <w:rsid w:val="00C373A7"/>
    <w:rsid w:val="00C37BE7"/>
    <w:rsid w:val="00C37F2B"/>
    <w:rsid w:val="00C37F30"/>
    <w:rsid w:val="00C37F8B"/>
    <w:rsid w:val="00C404B8"/>
    <w:rsid w:val="00C40CAA"/>
    <w:rsid w:val="00C40D42"/>
    <w:rsid w:val="00C4170B"/>
    <w:rsid w:val="00C41AA6"/>
    <w:rsid w:val="00C426C1"/>
    <w:rsid w:val="00C4296B"/>
    <w:rsid w:val="00C42A82"/>
    <w:rsid w:val="00C43AED"/>
    <w:rsid w:val="00C45AA5"/>
    <w:rsid w:val="00C46574"/>
    <w:rsid w:val="00C47117"/>
    <w:rsid w:val="00C47D39"/>
    <w:rsid w:val="00C47E13"/>
    <w:rsid w:val="00C50059"/>
    <w:rsid w:val="00C505B6"/>
    <w:rsid w:val="00C5091E"/>
    <w:rsid w:val="00C5173B"/>
    <w:rsid w:val="00C51743"/>
    <w:rsid w:val="00C525DF"/>
    <w:rsid w:val="00C52C8A"/>
    <w:rsid w:val="00C549C0"/>
    <w:rsid w:val="00C54D8C"/>
    <w:rsid w:val="00C550C7"/>
    <w:rsid w:val="00C5529C"/>
    <w:rsid w:val="00C55A38"/>
    <w:rsid w:val="00C56F42"/>
    <w:rsid w:val="00C5711F"/>
    <w:rsid w:val="00C60838"/>
    <w:rsid w:val="00C6146D"/>
    <w:rsid w:val="00C617FD"/>
    <w:rsid w:val="00C644DD"/>
    <w:rsid w:val="00C6450E"/>
    <w:rsid w:val="00C64817"/>
    <w:rsid w:val="00C64BDF"/>
    <w:rsid w:val="00C64EDA"/>
    <w:rsid w:val="00C65459"/>
    <w:rsid w:val="00C6547C"/>
    <w:rsid w:val="00C655A0"/>
    <w:rsid w:val="00C66BBA"/>
    <w:rsid w:val="00C67095"/>
    <w:rsid w:val="00C67644"/>
    <w:rsid w:val="00C676AE"/>
    <w:rsid w:val="00C6770E"/>
    <w:rsid w:val="00C70594"/>
    <w:rsid w:val="00C7092E"/>
    <w:rsid w:val="00C70E35"/>
    <w:rsid w:val="00C72081"/>
    <w:rsid w:val="00C72471"/>
    <w:rsid w:val="00C725BB"/>
    <w:rsid w:val="00C72885"/>
    <w:rsid w:val="00C72A80"/>
    <w:rsid w:val="00C730CA"/>
    <w:rsid w:val="00C73483"/>
    <w:rsid w:val="00C7464E"/>
    <w:rsid w:val="00C74B0C"/>
    <w:rsid w:val="00C752EC"/>
    <w:rsid w:val="00C758B9"/>
    <w:rsid w:val="00C767EB"/>
    <w:rsid w:val="00C769B9"/>
    <w:rsid w:val="00C76B71"/>
    <w:rsid w:val="00C76E9B"/>
    <w:rsid w:val="00C7719F"/>
    <w:rsid w:val="00C773F5"/>
    <w:rsid w:val="00C77424"/>
    <w:rsid w:val="00C77613"/>
    <w:rsid w:val="00C8043C"/>
    <w:rsid w:val="00C81F63"/>
    <w:rsid w:val="00C829DD"/>
    <w:rsid w:val="00C82AFA"/>
    <w:rsid w:val="00C82FB2"/>
    <w:rsid w:val="00C835DD"/>
    <w:rsid w:val="00C83D60"/>
    <w:rsid w:val="00C84091"/>
    <w:rsid w:val="00C8469E"/>
    <w:rsid w:val="00C84E35"/>
    <w:rsid w:val="00C84E56"/>
    <w:rsid w:val="00C85250"/>
    <w:rsid w:val="00C852CE"/>
    <w:rsid w:val="00C853D4"/>
    <w:rsid w:val="00C8558C"/>
    <w:rsid w:val="00C85681"/>
    <w:rsid w:val="00C85B0E"/>
    <w:rsid w:val="00C866E2"/>
    <w:rsid w:val="00C86764"/>
    <w:rsid w:val="00C870AA"/>
    <w:rsid w:val="00C9049F"/>
    <w:rsid w:val="00C905A3"/>
    <w:rsid w:val="00C90AC4"/>
    <w:rsid w:val="00C90D7B"/>
    <w:rsid w:val="00C9278C"/>
    <w:rsid w:val="00C928BF"/>
    <w:rsid w:val="00C93E67"/>
    <w:rsid w:val="00C93E74"/>
    <w:rsid w:val="00C93E9A"/>
    <w:rsid w:val="00C9475C"/>
    <w:rsid w:val="00C94F0E"/>
    <w:rsid w:val="00C954C3"/>
    <w:rsid w:val="00C95A5E"/>
    <w:rsid w:val="00C9602D"/>
    <w:rsid w:val="00C96C97"/>
    <w:rsid w:val="00C97BEE"/>
    <w:rsid w:val="00C97F4A"/>
    <w:rsid w:val="00CA007E"/>
    <w:rsid w:val="00CA02EE"/>
    <w:rsid w:val="00CA19C9"/>
    <w:rsid w:val="00CA1CA1"/>
    <w:rsid w:val="00CA1FCF"/>
    <w:rsid w:val="00CA295C"/>
    <w:rsid w:val="00CA2DC3"/>
    <w:rsid w:val="00CA461F"/>
    <w:rsid w:val="00CA4BE4"/>
    <w:rsid w:val="00CA52B8"/>
    <w:rsid w:val="00CA5347"/>
    <w:rsid w:val="00CA53E9"/>
    <w:rsid w:val="00CA6F2E"/>
    <w:rsid w:val="00CA7550"/>
    <w:rsid w:val="00CA7972"/>
    <w:rsid w:val="00CA7ADA"/>
    <w:rsid w:val="00CB002E"/>
    <w:rsid w:val="00CB0D0F"/>
    <w:rsid w:val="00CB12A2"/>
    <w:rsid w:val="00CB2FFE"/>
    <w:rsid w:val="00CB3856"/>
    <w:rsid w:val="00CB505D"/>
    <w:rsid w:val="00CB6B54"/>
    <w:rsid w:val="00CB7689"/>
    <w:rsid w:val="00CB7A41"/>
    <w:rsid w:val="00CC0382"/>
    <w:rsid w:val="00CC06EE"/>
    <w:rsid w:val="00CC1397"/>
    <w:rsid w:val="00CC13E6"/>
    <w:rsid w:val="00CC1C7D"/>
    <w:rsid w:val="00CC2340"/>
    <w:rsid w:val="00CC2CD8"/>
    <w:rsid w:val="00CC344D"/>
    <w:rsid w:val="00CC3DFF"/>
    <w:rsid w:val="00CC3E54"/>
    <w:rsid w:val="00CC4515"/>
    <w:rsid w:val="00CC4B79"/>
    <w:rsid w:val="00CC4D33"/>
    <w:rsid w:val="00CC5411"/>
    <w:rsid w:val="00CC542B"/>
    <w:rsid w:val="00CC6684"/>
    <w:rsid w:val="00CC6823"/>
    <w:rsid w:val="00CC73DA"/>
    <w:rsid w:val="00CC7EEC"/>
    <w:rsid w:val="00CC7F1F"/>
    <w:rsid w:val="00CD0807"/>
    <w:rsid w:val="00CD1891"/>
    <w:rsid w:val="00CD223E"/>
    <w:rsid w:val="00CD2260"/>
    <w:rsid w:val="00CD280E"/>
    <w:rsid w:val="00CD30EE"/>
    <w:rsid w:val="00CD3A56"/>
    <w:rsid w:val="00CD4717"/>
    <w:rsid w:val="00CD4CED"/>
    <w:rsid w:val="00CD556F"/>
    <w:rsid w:val="00CD59A1"/>
    <w:rsid w:val="00CD6622"/>
    <w:rsid w:val="00CD68E1"/>
    <w:rsid w:val="00CD6E9C"/>
    <w:rsid w:val="00CD789F"/>
    <w:rsid w:val="00CD796D"/>
    <w:rsid w:val="00CD7D78"/>
    <w:rsid w:val="00CE0004"/>
    <w:rsid w:val="00CE0C7E"/>
    <w:rsid w:val="00CE12EA"/>
    <w:rsid w:val="00CE1389"/>
    <w:rsid w:val="00CE1A7D"/>
    <w:rsid w:val="00CE1DDF"/>
    <w:rsid w:val="00CE327D"/>
    <w:rsid w:val="00CE405F"/>
    <w:rsid w:val="00CE4FA4"/>
    <w:rsid w:val="00CE4FC4"/>
    <w:rsid w:val="00CE5C74"/>
    <w:rsid w:val="00CE5D3B"/>
    <w:rsid w:val="00CE5DFA"/>
    <w:rsid w:val="00CE7071"/>
    <w:rsid w:val="00CE7429"/>
    <w:rsid w:val="00CE76B0"/>
    <w:rsid w:val="00CE77F8"/>
    <w:rsid w:val="00CE7B52"/>
    <w:rsid w:val="00CF01EE"/>
    <w:rsid w:val="00CF0BA2"/>
    <w:rsid w:val="00CF0E42"/>
    <w:rsid w:val="00CF1BC9"/>
    <w:rsid w:val="00CF1DC5"/>
    <w:rsid w:val="00CF2648"/>
    <w:rsid w:val="00CF30CA"/>
    <w:rsid w:val="00CF551E"/>
    <w:rsid w:val="00CF5FA6"/>
    <w:rsid w:val="00CF7BBA"/>
    <w:rsid w:val="00D00C05"/>
    <w:rsid w:val="00D00D8A"/>
    <w:rsid w:val="00D00EA7"/>
    <w:rsid w:val="00D01075"/>
    <w:rsid w:val="00D01899"/>
    <w:rsid w:val="00D01CBA"/>
    <w:rsid w:val="00D01DBD"/>
    <w:rsid w:val="00D02324"/>
    <w:rsid w:val="00D02F82"/>
    <w:rsid w:val="00D0354F"/>
    <w:rsid w:val="00D03602"/>
    <w:rsid w:val="00D03C1E"/>
    <w:rsid w:val="00D03C6A"/>
    <w:rsid w:val="00D0418D"/>
    <w:rsid w:val="00D04716"/>
    <w:rsid w:val="00D04847"/>
    <w:rsid w:val="00D0550C"/>
    <w:rsid w:val="00D10B18"/>
    <w:rsid w:val="00D10FA3"/>
    <w:rsid w:val="00D1134D"/>
    <w:rsid w:val="00D12C39"/>
    <w:rsid w:val="00D1309C"/>
    <w:rsid w:val="00D1376D"/>
    <w:rsid w:val="00D15A42"/>
    <w:rsid w:val="00D15D13"/>
    <w:rsid w:val="00D169C4"/>
    <w:rsid w:val="00D16AB8"/>
    <w:rsid w:val="00D17540"/>
    <w:rsid w:val="00D17D14"/>
    <w:rsid w:val="00D17F2D"/>
    <w:rsid w:val="00D20D70"/>
    <w:rsid w:val="00D21559"/>
    <w:rsid w:val="00D21D78"/>
    <w:rsid w:val="00D22153"/>
    <w:rsid w:val="00D221F4"/>
    <w:rsid w:val="00D2275C"/>
    <w:rsid w:val="00D23539"/>
    <w:rsid w:val="00D23D5A"/>
    <w:rsid w:val="00D243B3"/>
    <w:rsid w:val="00D252C7"/>
    <w:rsid w:val="00D2545F"/>
    <w:rsid w:val="00D25F20"/>
    <w:rsid w:val="00D26505"/>
    <w:rsid w:val="00D267A8"/>
    <w:rsid w:val="00D2688E"/>
    <w:rsid w:val="00D26F26"/>
    <w:rsid w:val="00D27692"/>
    <w:rsid w:val="00D27854"/>
    <w:rsid w:val="00D27E59"/>
    <w:rsid w:val="00D306FD"/>
    <w:rsid w:val="00D30744"/>
    <w:rsid w:val="00D312C1"/>
    <w:rsid w:val="00D31B4A"/>
    <w:rsid w:val="00D32467"/>
    <w:rsid w:val="00D329F5"/>
    <w:rsid w:val="00D32B75"/>
    <w:rsid w:val="00D32CD9"/>
    <w:rsid w:val="00D34AE7"/>
    <w:rsid w:val="00D352FD"/>
    <w:rsid w:val="00D355A8"/>
    <w:rsid w:val="00D35D7A"/>
    <w:rsid w:val="00D35DA1"/>
    <w:rsid w:val="00D35FBB"/>
    <w:rsid w:val="00D36186"/>
    <w:rsid w:val="00D36FB9"/>
    <w:rsid w:val="00D370CE"/>
    <w:rsid w:val="00D37260"/>
    <w:rsid w:val="00D374C0"/>
    <w:rsid w:val="00D40C0A"/>
    <w:rsid w:val="00D41DD8"/>
    <w:rsid w:val="00D42AAD"/>
    <w:rsid w:val="00D43137"/>
    <w:rsid w:val="00D4361F"/>
    <w:rsid w:val="00D43703"/>
    <w:rsid w:val="00D43B0C"/>
    <w:rsid w:val="00D43B9C"/>
    <w:rsid w:val="00D446DC"/>
    <w:rsid w:val="00D44EA3"/>
    <w:rsid w:val="00D457C2"/>
    <w:rsid w:val="00D45CB2"/>
    <w:rsid w:val="00D45D56"/>
    <w:rsid w:val="00D465D1"/>
    <w:rsid w:val="00D46A9F"/>
    <w:rsid w:val="00D46B6C"/>
    <w:rsid w:val="00D470CC"/>
    <w:rsid w:val="00D476D1"/>
    <w:rsid w:val="00D47BA2"/>
    <w:rsid w:val="00D502DC"/>
    <w:rsid w:val="00D5056A"/>
    <w:rsid w:val="00D50735"/>
    <w:rsid w:val="00D516EF"/>
    <w:rsid w:val="00D51A38"/>
    <w:rsid w:val="00D51AFF"/>
    <w:rsid w:val="00D51EF7"/>
    <w:rsid w:val="00D52A22"/>
    <w:rsid w:val="00D533D5"/>
    <w:rsid w:val="00D538AF"/>
    <w:rsid w:val="00D53C0C"/>
    <w:rsid w:val="00D53EC8"/>
    <w:rsid w:val="00D542C8"/>
    <w:rsid w:val="00D5470D"/>
    <w:rsid w:val="00D54E2B"/>
    <w:rsid w:val="00D55C49"/>
    <w:rsid w:val="00D564A4"/>
    <w:rsid w:val="00D5663E"/>
    <w:rsid w:val="00D5694C"/>
    <w:rsid w:val="00D577C2"/>
    <w:rsid w:val="00D605F4"/>
    <w:rsid w:val="00D60794"/>
    <w:rsid w:val="00D612A4"/>
    <w:rsid w:val="00D61BB9"/>
    <w:rsid w:val="00D620A3"/>
    <w:rsid w:val="00D622B3"/>
    <w:rsid w:val="00D63298"/>
    <w:rsid w:val="00D658B3"/>
    <w:rsid w:val="00D65B90"/>
    <w:rsid w:val="00D67735"/>
    <w:rsid w:val="00D67EEC"/>
    <w:rsid w:val="00D70100"/>
    <w:rsid w:val="00D71DF9"/>
    <w:rsid w:val="00D71EFA"/>
    <w:rsid w:val="00D72577"/>
    <w:rsid w:val="00D72608"/>
    <w:rsid w:val="00D72AD1"/>
    <w:rsid w:val="00D72B7B"/>
    <w:rsid w:val="00D72DC0"/>
    <w:rsid w:val="00D7338C"/>
    <w:rsid w:val="00D73BE2"/>
    <w:rsid w:val="00D74B38"/>
    <w:rsid w:val="00D74D04"/>
    <w:rsid w:val="00D75118"/>
    <w:rsid w:val="00D75A7E"/>
    <w:rsid w:val="00D75E16"/>
    <w:rsid w:val="00D75F79"/>
    <w:rsid w:val="00D76809"/>
    <w:rsid w:val="00D768F7"/>
    <w:rsid w:val="00D7717C"/>
    <w:rsid w:val="00D77594"/>
    <w:rsid w:val="00D7787F"/>
    <w:rsid w:val="00D77EC7"/>
    <w:rsid w:val="00D8035B"/>
    <w:rsid w:val="00D80CAB"/>
    <w:rsid w:val="00D812B6"/>
    <w:rsid w:val="00D816FE"/>
    <w:rsid w:val="00D82C01"/>
    <w:rsid w:val="00D82E7B"/>
    <w:rsid w:val="00D84CBF"/>
    <w:rsid w:val="00D871FE"/>
    <w:rsid w:val="00D901EE"/>
    <w:rsid w:val="00D90632"/>
    <w:rsid w:val="00D9192D"/>
    <w:rsid w:val="00D91CF7"/>
    <w:rsid w:val="00D91DD7"/>
    <w:rsid w:val="00D91F30"/>
    <w:rsid w:val="00D9276D"/>
    <w:rsid w:val="00D9491F"/>
    <w:rsid w:val="00D94E05"/>
    <w:rsid w:val="00D9552C"/>
    <w:rsid w:val="00D95549"/>
    <w:rsid w:val="00D95961"/>
    <w:rsid w:val="00D959A9"/>
    <w:rsid w:val="00D9608A"/>
    <w:rsid w:val="00D969B6"/>
    <w:rsid w:val="00D97093"/>
    <w:rsid w:val="00D977C5"/>
    <w:rsid w:val="00D977E3"/>
    <w:rsid w:val="00DA07AE"/>
    <w:rsid w:val="00DA1B20"/>
    <w:rsid w:val="00DA2A83"/>
    <w:rsid w:val="00DA2D73"/>
    <w:rsid w:val="00DA310A"/>
    <w:rsid w:val="00DA3443"/>
    <w:rsid w:val="00DA38E0"/>
    <w:rsid w:val="00DA3BAB"/>
    <w:rsid w:val="00DA6876"/>
    <w:rsid w:val="00DA687D"/>
    <w:rsid w:val="00DA6C89"/>
    <w:rsid w:val="00DA73EB"/>
    <w:rsid w:val="00DA78FC"/>
    <w:rsid w:val="00DB0340"/>
    <w:rsid w:val="00DB038B"/>
    <w:rsid w:val="00DB0A14"/>
    <w:rsid w:val="00DB133A"/>
    <w:rsid w:val="00DB1623"/>
    <w:rsid w:val="00DB1C69"/>
    <w:rsid w:val="00DB2105"/>
    <w:rsid w:val="00DB29FE"/>
    <w:rsid w:val="00DB4433"/>
    <w:rsid w:val="00DB4A4E"/>
    <w:rsid w:val="00DB4C92"/>
    <w:rsid w:val="00DB51BD"/>
    <w:rsid w:val="00DB55B0"/>
    <w:rsid w:val="00DB5B1B"/>
    <w:rsid w:val="00DB6A52"/>
    <w:rsid w:val="00DB6EDE"/>
    <w:rsid w:val="00DB6F5C"/>
    <w:rsid w:val="00DB7126"/>
    <w:rsid w:val="00DB79D8"/>
    <w:rsid w:val="00DC061E"/>
    <w:rsid w:val="00DC0A38"/>
    <w:rsid w:val="00DC2A1C"/>
    <w:rsid w:val="00DC30E7"/>
    <w:rsid w:val="00DC3340"/>
    <w:rsid w:val="00DC3F36"/>
    <w:rsid w:val="00DC4A2D"/>
    <w:rsid w:val="00DC4EE2"/>
    <w:rsid w:val="00DC52C7"/>
    <w:rsid w:val="00DC559F"/>
    <w:rsid w:val="00DC6601"/>
    <w:rsid w:val="00DC6672"/>
    <w:rsid w:val="00DC718D"/>
    <w:rsid w:val="00DC7198"/>
    <w:rsid w:val="00DD0CE0"/>
    <w:rsid w:val="00DD0EDE"/>
    <w:rsid w:val="00DD32C0"/>
    <w:rsid w:val="00DD38DB"/>
    <w:rsid w:val="00DD4002"/>
    <w:rsid w:val="00DD51D0"/>
    <w:rsid w:val="00DD5A6B"/>
    <w:rsid w:val="00DD5B7E"/>
    <w:rsid w:val="00DD5F7C"/>
    <w:rsid w:val="00DD6334"/>
    <w:rsid w:val="00DD6A97"/>
    <w:rsid w:val="00DD6B39"/>
    <w:rsid w:val="00DD6C9D"/>
    <w:rsid w:val="00DE212B"/>
    <w:rsid w:val="00DE3296"/>
    <w:rsid w:val="00DE3319"/>
    <w:rsid w:val="00DE3690"/>
    <w:rsid w:val="00DE3E3B"/>
    <w:rsid w:val="00DE415A"/>
    <w:rsid w:val="00DE4671"/>
    <w:rsid w:val="00DE4E68"/>
    <w:rsid w:val="00DE4EDD"/>
    <w:rsid w:val="00DE4EF5"/>
    <w:rsid w:val="00DE4F14"/>
    <w:rsid w:val="00DE517A"/>
    <w:rsid w:val="00DE5CD0"/>
    <w:rsid w:val="00DE60BF"/>
    <w:rsid w:val="00DE6271"/>
    <w:rsid w:val="00DE6806"/>
    <w:rsid w:val="00DF0941"/>
    <w:rsid w:val="00DF0983"/>
    <w:rsid w:val="00DF0DEA"/>
    <w:rsid w:val="00DF110D"/>
    <w:rsid w:val="00DF25FF"/>
    <w:rsid w:val="00DF3131"/>
    <w:rsid w:val="00DF3AF1"/>
    <w:rsid w:val="00DF43CC"/>
    <w:rsid w:val="00DF5933"/>
    <w:rsid w:val="00DF7455"/>
    <w:rsid w:val="00DF7C9B"/>
    <w:rsid w:val="00E0006D"/>
    <w:rsid w:val="00E00A2B"/>
    <w:rsid w:val="00E018B3"/>
    <w:rsid w:val="00E02E1D"/>
    <w:rsid w:val="00E0326E"/>
    <w:rsid w:val="00E03AAD"/>
    <w:rsid w:val="00E03B92"/>
    <w:rsid w:val="00E03F1F"/>
    <w:rsid w:val="00E04C51"/>
    <w:rsid w:val="00E05B9A"/>
    <w:rsid w:val="00E05BE7"/>
    <w:rsid w:val="00E05C26"/>
    <w:rsid w:val="00E0625B"/>
    <w:rsid w:val="00E06CC5"/>
    <w:rsid w:val="00E07544"/>
    <w:rsid w:val="00E108E4"/>
    <w:rsid w:val="00E11744"/>
    <w:rsid w:val="00E11B7E"/>
    <w:rsid w:val="00E11DE5"/>
    <w:rsid w:val="00E11E5F"/>
    <w:rsid w:val="00E1250D"/>
    <w:rsid w:val="00E13208"/>
    <w:rsid w:val="00E13883"/>
    <w:rsid w:val="00E13C53"/>
    <w:rsid w:val="00E15C2C"/>
    <w:rsid w:val="00E219AB"/>
    <w:rsid w:val="00E21B2E"/>
    <w:rsid w:val="00E21CB1"/>
    <w:rsid w:val="00E21D9F"/>
    <w:rsid w:val="00E23EAF"/>
    <w:rsid w:val="00E23F75"/>
    <w:rsid w:val="00E24092"/>
    <w:rsid w:val="00E248DA"/>
    <w:rsid w:val="00E2564C"/>
    <w:rsid w:val="00E25B29"/>
    <w:rsid w:val="00E25C58"/>
    <w:rsid w:val="00E26652"/>
    <w:rsid w:val="00E26944"/>
    <w:rsid w:val="00E30ABB"/>
    <w:rsid w:val="00E30C5D"/>
    <w:rsid w:val="00E3200F"/>
    <w:rsid w:val="00E324A7"/>
    <w:rsid w:val="00E32A90"/>
    <w:rsid w:val="00E33168"/>
    <w:rsid w:val="00E33D9B"/>
    <w:rsid w:val="00E33DAF"/>
    <w:rsid w:val="00E33F40"/>
    <w:rsid w:val="00E33FB6"/>
    <w:rsid w:val="00E349D1"/>
    <w:rsid w:val="00E35062"/>
    <w:rsid w:val="00E3553C"/>
    <w:rsid w:val="00E35A28"/>
    <w:rsid w:val="00E35EA4"/>
    <w:rsid w:val="00E3781A"/>
    <w:rsid w:val="00E41D95"/>
    <w:rsid w:val="00E42540"/>
    <w:rsid w:val="00E43289"/>
    <w:rsid w:val="00E43573"/>
    <w:rsid w:val="00E439D8"/>
    <w:rsid w:val="00E43BDD"/>
    <w:rsid w:val="00E4547F"/>
    <w:rsid w:val="00E45B45"/>
    <w:rsid w:val="00E45FC5"/>
    <w:rsid w:val="00E4620E"/>
    <w:rsid w:val="00E468B0"/>
    <w:rsid w:val="00E46ABD"/>
    <w:rsid w:val="00E46FAB"/>
    <w:rsid w:val="00E46FB0"/>
    <w:rsid w:val="00E47313"/>
    <w:rsid w:val="00E4799D"/>
    <w:rsid w:val="00E47AF1"/>
    <w:rsid w:val="00E47B8D"/>
    <w:rsid w:val="00E47F22"/>
    <w:rsid w:val="00E50AC6"/>
    <w:rsid w:val="00E50B6B"/>
    <w:rsid w:val="00E50C0B"/>
    <w:rsid w:val="00E51A04"/>
    <w:rsid w:val="00E51E41"/>
    <w:rsid w:val="00E52BCE"/>
    <w:rsid w:val="00E53022"/>
    <w:rsid w:val="00E53149"/>
    <w:rsid w:val="00E536AE"/>
    <w:rsid w:val="00E5543C"/>
    <w:rsid w:val="00E55FE9"/>
    <w:rsid w:val="00E56695"/>
    <w:rsid w:val="00E566E8"/>
    <w:rsid w:val="00E572B8"/>
    <w:rsid w:val="00E5749B"/>
    <w:rsid w:val="00E601AE"/>
    <w:rsid w:val="00E608B3"/>
    <w:rsid w:val="00E613FE"/>
    <w:rsid w:val="00E61550"/>
    <w:rsid w:val="00E61AFE"/>
    <w:rsid w:val="00E61BB7"/>
    <w:rsid w:val="00E6227E"/>
    <w:rsid w:val="00E62406"/>
    <w:rsid w:val="00E62909"/>
    <w:rsid w:val="00E62A3E"/>
    <w:rsid w:val="00E62BE5"/>
    <w:rsid w:val="00E62F95"/>
    <w:rsid w:val="00E63476"/>
    <w:rsid w:val="00E63764"/>
    <w:rsid w:val="00E64F55"/>
    <w:rsid w:val="00E6794B"/>
    <w:rsid w:val="00E67ADF"/>
    <w:rsid w:val="00E712DA"/>
    <w:rsid w:val="00E715FB"/>
    <w:rsid w:val="00E72DC1"/>
    <w:rsid w:val="00E72ECB"/>
    <w:rsid w:val="00E73316"/>
    <w:rsid w:val="00E73C01"/>
    <w:rsid w:val="00E7483F"/>
    <w:rsid w:val="00E756ED"/>
    <w:rsid w:val="00E75971"/>
    <w:rsid w:val="00E75D2B"/>
    <w:rsid w:val="00E7619A"/>
    <w:rsid w:val="00E768F9"/>
    <w:rsid w:val="00E770E0"/>
    <w:rsid w:val="00E7715F"/>
    <w:rsid w:val="00E77F23"/>
    <w:rsid w:val="00E8128E"/>
    <w:rsid w:val="00E81430"/>
    <w:rsid w:val="00E83250"/>
    <w:rsid w:val="00E84794"/>
    <w:rsid w:val="00E84C4C"/>
    <w:rsid w:val="00E85574"/>
    <w:rsid w:val="00E85D9F"/>
    <w:rsid w:val="00E85EF7"/>
    <w:rsid w:val="00E86029"/>
    <w:rsid w:val="00E87D0D"/>
    <w:rsid w:val="00E9045D"/>
    <w:rsid w:val="00E90A86"/>
    <w:rsid w:val="00E91626"/>
    <w:rsid w:val="00E91E92"/>
    <w:rsid w:val="00E9274D"/>
    <w:rsid w:val="00E9313E"/>
    <w:rsid w:val="00E93446"/>
    <w:rsid w:val="00E93657"/>
    <w:rsid w:val="00E93C52"/>
    <w:rsid w:val="00E94425"/>
    <w:rsid w:val="00E95542"/>
    <w:rsid w:val="00E957F4"/>
    <w:rsid w:val="00E95D99"/>
    <w:rsid w:val="00E96A53"/>
    <w:rsid w:val="00E97662"/>
    <w:rsid w:val="00E97F21"/>
    <w:rsid w:val="00EA11D5"/>
    <w:rsid w:val="00EA1920"/>
    <w:rsid w:val="00EA1AFF"/>
    <w:rsid w:val="00EA2CAA"/>
    <w:rsid w:val="00EA3C15"/>
    <w:rsid w:val="00EA3ECA"/>
    <w:rsid w:val="00EA3FE0"/>
    <w:rsid w:val="00EA4335"/>
    <w:rsid w:val="00EA4A2C"/>
    <w:rsid w:val="00EA501B"/>
    <w:rsid w:val="00EA534F"/>
    <w:rsid w:val="00EA6004"/>
    <w:rsid w:val="00EA6464"/>
    <w:rsid w:val="00EA6C1B"/>
    <w:rsid w:val="00EA6D7A"/>
    <w:rsid w:val="00EA6FC8"/>
    <w:rsid w:val="00EA720F"/>
    <w:rsid w:val="00EA7544"/>
    <w:rsid w:val="00EA776C"/>
    <w:rsid w:val="00EA7CC7"/>
    <w:rsid w:val="00EB0126"/>
    <w:rsid w:val="00EB0B81"/>
    <w:rsid w:val="00EB1588"/>
    <w:rsid w:val="00EB1770"/>
    <w:rsid w:val="00EB2608"/>
    <w:rsid w:val="00EB2F69"/>
    <w:rsid w:val="00EB31B7"/>
    <w:rsid w:val="00EB3721"/>
    <w:rsid w:val="00EB40B9"/>
    <w:rsid w:val="00EB4DC4"/>
    <w:rsid w:val="00EB57D8"/>
    <w:rsid w:val="00EB6060"/>
    <w:rsid w:val="00EB68D9"/>
    <w:rsid w:val="00EB6A4A"/>
    <w:rsid w:val="00EB6EA9"/>
    <w:rsid w:val="00EB724C"/>
    <w:rsid w:val="00EB7571"/>
    <w:rsid w:val="00EB7C38"/>
    <w:rsid w:val="00EC029C"/>
    <w:rsid w:val="00EC04B7"/>
    <w:rsid w:val="00EC0532"/>
    <w:rsid w:val="00EC057F"/>
    <w:rsid w:val="00EC0E1F"/>
    <w:rsid w:val="00EC0F96"/>
    <w:rsid w:val="00EC11D1"/>
    <w:rsid w:val="00EC12A9"/>
    <w:rsid w:val="00EC360D"/>
    <w:rsid w:val="00EC3A54"/>
    <w:rsid w:val="00EC4336"/>
    <w:rsid w:val="00EC5B3B"/>
    <w:rsid w:val="00EC5BEF"/>
    <w:rsid w:val="00EC63BE"/>
    <w:rsid w:val="00EC6EF1"/>
    <w:rsid w:val="00EC70B3"/>
    <w:rsid w:val="00EC741F"/>
    <w:rsid w:val="00EC7584"/>
    <w:rsid w:val="00EC7DAE"/>
    <w:rsid w:val="00ED0FB6"/>
    <w:rsid w:val="00ED1079"/>
    <w:rsid w:val="00ED1D33"/>
    <w:rsid w:val="00ED33FD"/>
    <w:rsid w:val="00ED34EF"/>
    <w:rsid w:val="00ED4005"/>
    <w:rsid w:val="00ED4A94"/>
    <w:rsid w:val="00ED4B17"/>
    <w:rsid w:val="00ED4FF2"/>
    <w:rsid w:val="00ED5029"/>
    <w:rsid w:val="00ED5362"/>
    <w:rsid w:val="00ED6000"/>
    <w:rsid w:val="00ED69A3"/>
    <w:rsid w:val="00ED742E"/>
    <w:rsid w:val="00ED7A0E"/>
    <w:rsid w:val="00EE0308"/>
    <w:rsid w:val="00EE043A"/>
    <w:rsid w:val="00EE0620"/>
    <w:rsid w:val="00EE065C"/>
    <w:rsid w:val="00EE0F79"/>
    <w:rsid w:val="00EE1A0E"/>
    <w:rsid w:val="00EE225D"/>
    <w:rsid w:val="00EE2447"/>
    <w:rsid w:val="00EE2875"/>
    <w:rsid w:val="00EE3058"/>
    <w:rsid w:val="00EE3159"/>
    <w:rsid w:val="00EE3822"/>
    <w:rsid w:val="00EE3FBC"/>
    <w:rsid w:val="00EE3FFD"/>
    <w:rsid w:val="00EE4D32"/>
    <w:rsid w:val="00EE5A5A"/>
    <w:rsid w:val="00EE5CDB"/>
    <w:rsid w:val="00EE61C0"/>
    <w:rsid w:val="00EE626A"/>
    <w:rsid w:val="00EE64CC"/>
    <w:rsid w:val="00EE727C"/>
    <w:rsid w:val="00EF0332"/>
    <w:rsid w:val="00EF079D"/>
    <w:rsid w:val="00EF10F7"/>
    <w:rsid w:val="00EF17FC"/>
    <w:rsid w:val="00EF19A7"/>
    <w:rsid w:val="00EF25B0"/>
    <w:rsid w:val="00EF2C04"/>
    <w:rsid w:val="00EF2C4E"/>
    <w:rsid w:val="00EF2D1D"/>
    <w:rsid w:val="00EF2ED0"/>
    <w:rsid w:val="00EF3F01"/>
    <w:rsid w:val="00EF4D88"/>
    <w:rsid w:val="00EF5357"/>
    <w:rsid w:val="00EF5668"/>
    <w:rsid w:val="00EF5FBC"/>
    <w:rsid w:val="00EF6108"/>
    <w:rsid w:val="00EF72A1"/>
    <w:rsid w:val="00EF73F4"/>
    <w:rsid w:val="00F00097"/>
    <w:rsid w:val="00F000FC"/>
    <w:rsid w:val="00F00B2B"/>
    <w:rsid w:val="00F00B48"/>
    <w:rsid w:val="00F0107E"/>
    <w:rsid w:val="00F01089"/>
    <w:rsid w:val="00F01948"/>
    <w:rsid w:val="00F01993"/>
    <w:rsid w:val="00F01AA1"/>
    <w:rsid w:val="00F01B5A"/>
    <w:rsid w:val="00F01E4E"/>
    <w:rsid w:val="00F022B5"/>
    <w:rsid w:val="00F0265A"/>
    <w:rsid w:val="00F039BE"/>
    <w:rsid w:val="00F04B70"/>
    <w:rsid w:val="00F04FF8"/>
    <w:rsid w:val="00F053E9"/>
    <w:rsid w:val="00F06577"/>
    <w:rsid w:val="00F076A3"/>
    <w:rsid w:val="00F076AE"/>
    <w:rsid w:val="00F07C5F"/>
    <w:rsid w:val="00F10315"/>
    <w:rsid w:val="00F117C2"/>
    <w:rsid w:val="00F11A54"/>
    <w:rsid w:val="00F11A5C"/>
    <w:rsid w:val="00F11B23"/>
    <w:rsid w:val="00F11C71"/>
    <w:rsid w:val="00F13B80"/>
    <w:rsid w:val="00F13E98"/>
    <w:rsid w:val="00F1446A"/>
    <w:rsid w:val="00F1477E"/>
    <w:rsid w:val="00F14BFD"/>
    <w:rsid w:val="00F17521"/>
    <w:rsid w:val="00F20B7A"/>
    <w:rsid w:val="00F20F85"/>
    <w:rsid w:val="00F21493"/>
    <w:rsid w:val="00F2165D"/>
    <w:rsid w:val="00F22ACB"/>
    <w:rsid w:val="00F22EFB"/>
    <w:rsid w:val="00F23C29"/>
    <w:rsid w:val="00F263B6"/>
    <w:rsid w:val="00F26BE2"/>
    <w:rsid w:val="00F27CB9"/>
    <w:rsid w:val="00F30EE3"/>
    <w:rsid w:val="00F317D0"/>
    <w:rsid w:val="00F31AA8"/>
    <w:rsid w:val="00F31DD0"/>
    <w:rsid w:val="00F32705"/>
    <w:rsid w:val="00F33BB6"/>
    <w:rsid w:val="00F3447E"/>
    <w:rsid w:val="00F348F8"/>
    <w:rsid w:val="00F34909"/>
    <w:rsid w:val="00F357B8"/>
    <w:rsid w:val="00F35B14"/>
    <w:rsid w:val="00F35BB1"/>
    <w:rsid w:val="00F35D99"/>
    <w:rsid w:val="00F37312"/>
    <w:rsid w:val="00F40128"/>
    <w:rsid w:val="00F4051E"/>
    <w:rsid w:val="00F40E1A"/>
    <w:rsid w:val="00F413FD"/>
    <w:rsid w:val="00F4337D"/>
    <w:rsid w:val="00F45352"/>
    <w:rsid w:val="00F45FC6"/>
    <w:rsid w:val="00F46757"/>
    <w:rsid w:val="00F46B20"/>
    <w:rsid w:val="00F46CA6"/>
    <w:rsid w:val="00F46EC4"/>
    <w:rsid w:val="00F47289"/>
    <w:rsid w:val="00F473A0"/>
    <w:rsid w:val="00F50002"/>
    <w:rsid w:val="00F50755"/>
    <w:rsid w:val="00F509A8"/>
    <w:rsid w:val="00F50D55"/>
    <w:rsid w:val="00F51BA4"/>
    <w:rsid w:val="00F51BC9"/>
    <w:rsid w:val="00F524F1"/>
    <w:rsid w:val="00F529E6"/>
    <w:rsid w:val="00F52C77"/>
    <w:rsid w:val="00F5380B"/>
    <w:rsid w:val="00F53C8B"/>
    <w:rsid w:val="00F54EFE"/>
    <w:rsid w:val="00F55241"/>
    <w:rsid w:val="00F55A7B"/>
    <w:rsid w:val="00F571AB"/>
    <w:rsid w:val="00F574E8"/>
    <w:rsid w:val="00F575EF"/>
    <w:rsid w:val="00F57FEE"/>
    <w:rsid w:val="00F62F6F"/>
    <w:rsid w:val="00F639A0"/>
    <w:rsid w:val="00F64A0C"/>
    <w:rsid w:val="00F6516D"/>
    <w:rsid w:val="00F66C31"/>
    <w:rsid w:val="00F6749C"/>
    <w:rsid w:val="00F676CF"/>
    <w:rsid w:val="00F67C98"/>
    <w:rsid w:val="00F70824"/>
    <w:rsid w:val="00F7133E"/>
    <w:rsid w:val="00F718D5"/>
    <w:rsid w:val="00F72441"/>
    <w:rsid w:val="00F734EB"/>
    <w:rsid w:val="00F73707"/>
    <w:rsid w:val="00F73C05"/>
    <w:rsid w:val="00F741CC"/>
    <w:rsid w:val="00F742EC"/>
    <w:rsid w:val="00F7432F"/>
    <w:rsid w:val="00F746B4"/>
    <w:rsid w:val="00F751E5"/>
    <w:rsid w:val="00F7589D"/>
    <w:rsid w:val="00F76428"/>
    <w:rsid w:val="00F768E0"/>
    <w:rsid w:val="00F77237"/>
    <w:rsid w:val="00F77A4B"/>
    <w:rsid w:val="00F80ED7"/>
    <w:rsid w:val="00F812EC"/>
    <w:rsid w:val="00F81C41"/>
    <w:rsid w:val="00F81F34"/>
    <w:rsid w:val="00F81F8F"/>
    <w:rsid w:val="00F81FE4"/>
    <w:rsid w:val="00F82CCF"/>
    <w:rsid w:val="00F83262"/>
    <w:rsid w:val="00F84CD8"/>
    <w:rsid w:val="00F8595C"/>
    <w:rsid w:val="00F85DB0"/>
    <w:rsid w:val="00F85F2B"/>
    <w:rsid w:val="00F86578"/>
    <w:rsid w:val="00F8680A"/>
    <w:rsid w:val="00F87C3C"/>
    <w:rsid w:val="00F90A8A"/>
    <w:rsid w:val="00F918E6"/>
    <w:rsid w:val="00F9215B"/>
    <w:rsid w:val="00F926BF"/>
    <w:rsid w:val="00F926FA"/>
    <w:rsid w:val="00F92B13"/>
    <w:rsid w:val="00F93097"/>
    <w:rsid w:val="00F93B8F"/>
    <w:rsid w:val="00F945AD"/>
    <w:rsid w:val="00F94B91"/>
    <w:rsid w:val="00F974BB"/>
    <w:rsid w:val="00F97A41"/>
    <w:rsid w:val="00F97C86"/>
    <w:rsid w:val="00FA0EAC"/>
    <w:rsid w:val="00FA22B0"/>
    <w:rsid w:val="00FA25C2"/>
    <w:rsid w:val="00FA277C"/>
    <w:rsid w:val="00FA2AAA"/>
    <w:rsid w:val="00FA31E8"/>
    <w:rsid w:val="00FA3B35"/>
    <w:rsid w:val="00FA3CEB"/>
    <w:rsid w:val="00FA3FD0"/>
    <w:rsid w:val="00FA48F1"/>
    <w:rsid w:val="00FA4D32"/>
    <w:rsid w:val="00FA6062"/>
    <w:rsid w:val="00FA61EB"/>
    <w:rsid w:val="00FA6257"/>
    <w:rsid w:val="00FA6A74"/>
    <w:rsid w:val="00FA70AB"/>
    <w:rsid w:val="00FA768F"/>
    <w:rsid w:val="00FA7FE2"/>
    <w:rsid w:val="00FB04CB"/>
    <w:rsid w:val="00FB0912"/>
    <w:rsid w:val="00FB1051"/>
    <w:rsid w:val="00FB1186"/>
    <w:rsid w:val="00FB3018"/>
    <w:rsid w:val="00FB636A"/>
    <w:rsid w:val="00FB637C"/>
    <w:rsid w:val="00FB6E06"/>
    <w:rsid w:val="00FB6F2F"/>
    <w:rsid w:val="00FB70CF"/>
    <w:rsid w:val="00FB74C6"/>
    <w:rsid w:val="00FC03D6"/>
    <w:rsid w:val="00FC11F8"/>
    <w:rsid w:val="00FC2E53"/>
    <w:rsid w:val="00FC4EBC"/>
    <w:rsid w:val="00FC5C8C"/>
    <w:rsid w:val="00FC6239"/>
    <w:rsid w:val="00FC7A71"/>
    <w:rsid w:val="00FD117A"/>
    <w:rsid w:val="00FD159A"/>
    <w:rsid w:val="00FD1862"/>
    <w:rsid w:val="00FD2328"/>
    <w:rsid w:val="00FD3411"/>
    <w:rsid w:val="00FD5732"/>
    <w:rsid w:val="00FD5E70"/>
    <w:rsid w:val="00FD5E95"/>
    <w:rsid w:val="00FD5FCA"/>
    <w:rsid w:val="00FD62EF"/>
    <w:rsid w:val="00FD65DD"/>
    <w:rsid w:val="00FD68ED"/>
    <w:rsid w:val="00FD690B"/>
    <w:rsid w:val="00FD6AD2"/>
    <w:rsid w:val="00FD6B91"/>
    <w:rsid w:val="00FD6D3C"/>
    <w:rsid w:val="00FD7352"/>
    <w:rsid w:val="00FD7B9A"/>
    <w:rsid w:val="00FD7F7A"/>
    <w:rsid w:val="00FE0069"/>
    <w:rsid w:val="00FE126D"/>
    <w:rsid w:val="00FE1370"/>
    <w:rsid w:val="00FE1B28"/>
    <w:rsid w:val="00FE2931"/>
    <w:rsid w:val="00FE2AFC"/>
    <w:rsid w:val="00FE36B3"/>
    <w:rsid w:val="00FE45A4"/>
    <w:rsid w:val="00FE4938"/>
    <w:rsid w:val="00FE4AF1"/>
    <w:rsid w:val="00FE54EA"/>
    <w:rsid w:val="00FE5A5F"/>
    <w:rsid w:val="00FE5C76"/>
    <w:rsid w:val="00FE624A"/>
    <w:rsid w:val="00FE63FF"/>
    <w:rsid w:val="00FE6A1D"/>
    <w:rsid w:val="00FE6F4D"/>
    <w:rsid w:val="00FE78CC"/>
    <w:rsid w:val="00FE79AA"/>
    <w:rsid w:val="00FE7B18"/>
    <w:rsid w:val="00FF0434"/>
    <w:rsid w:val="00FF0503"/>
    <w:rsid w:val="00FF168E"/>
    <w:rsid w:val="00FF1E5F"/>
    <w:rsid w:val="00FF26AD"/>
    <w:rsid w:val="00FF26DB"/>
    <w:rsid w:val="00FF2A9E"/>
    <w:rsid w:val="00FF2E1E"/>
    <w:rsid w:val="00FF35FD"/>
    <w:rsid w:val="00FF50EC"/>
    <w:rsid w:val="00FF562B"/>
    <w:rsid w:val="00FF5F28"/>
    <w:rsid w:val="00FF6185"/>
    <w:rsid w:val="00FF7321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5E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5A7"/>
    <w:pPr>
      <w:tabs>
        <w:tab w:val="left" w:pos="2940"/>
      </w:tabs>
      <w:spacing w:before="100" w:beforeAutospacing="1" w:after="200"/>
      <w:jc w:val="both"/>
    </w:pPr>
    <w:rPr>
      <w:rFonts w:ascii="Arial" w:hAnsi="Arial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397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397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8E"/>
    <w:pPr>
      <w:ind w:left="720"/>
      <w:contextualSpacing/>
    </w:pPr>
  </w:style>
  <w:style w:type="table" w:styleId="TableGrid">
    <w:name w:val="Table Grid"/>
    <w:basedOn w:val="TableNormal"/>
    <w:uiPriority w:val="59"/>
    <w:rsid w:val="006A7C8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7C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7C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CC139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CC139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DE415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C0382"/>
  </w:style>
  <w:style w:type="character" w:styleId="Hyperlink">
    <w:name w:val="Hyperlink"/>
    <w:uiPriority w:val="99"/>
    <w:semiHidden/>
    <w:unhideWhenUsed/>
    <w:rsid w:val="000B2B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3F67"/>
  </w:style>
  <w:style w:type="paragraph" w:styleId="Footer">
    <w:name w:val="footer"/>
    <w:basedOn w:val="Normal"/>
    <w:link w:val="FooterChar"/>
    <w:uiPriority w:val="99"/>
    <w:semiHidden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3F67"/>
  </w:style>
  <w:style w:type="paragraph" w:customStyle="1" w:styleId="Style1">
    <w:name w:val="Style1"/>
    <w:basedOn w:val="Normal"/>
    <w:link w:val="Style1Char"/>
    <w:qFormat/>
    <w:rsid w:val="002165A7"/>
    <w:rPr>
      <w:szCs w:val="20"/>
    </w:rPr>
  </w:style>
  <w:style w:type="character" w:customStyle="1" w:styleId="Style1Char">
    <w:name w:val="Style1 Char"/>
    <w:link w:val="Style1"/>
    <w:rsid w:val="002165A7"/>
    <w:rPr>
      <w:rFonts w:ascii="Arial" w:hAnsi="Arial" w:cs="Arial"/>
      <w:bCs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s-room\Documents\Lewa%20borana%20sitre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CD4B7892504C89A6E38F4B314456" ma:contentTypeVersion="6" ma:contentTypeDescription="Create a new document." ma:contentTypeScope="" ma:versionID="89af725d52d02b694d8677ebf28c09a1">
  <xsd:schema xmlns:xsd="http://www.w3.org/2001/XMLSchema" xmlns:xs="http://www.w3.org/2001/XMLSchema" xmlns:p="http://schemas.microsoft.com/office/2006/metadata/properties" xmlns:ns1="http://schemas.microsoft.com/sharepoint/v3" xmlns:ns2="af2ffc1a-8a72-49fd-8696-8f2bb51a004c" targetNamespace="http://schemas.microsoft.com/office/2006/metadata/properties" ma:root="true" ma:fieldsID="7357ca35f665b83e2a365df59e8315fd" ns1:_="" ns2:_="">
    <xsd:import namespace="http://schemas.microsoft.com/sharepoint/v3"/>
    <xsd:import namespace="af2ffc1a-8a72-49fd-8696-8f2bb51a004c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ffc1a-8a72-49fd-8696-8f2bb51a0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14600-4DAC-4247-A033-FF6ABD5BC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B7D80-2DFE-4BA7-B5BD-416D224EF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2ffc1a-8a72-49fd-8696-8f2bb51a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3705BE-08D3-0645-A255-5107C9B86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C:\Users\ops-room\Documents\Lewa borana sitrep.dotx</Template>
  <TotalTime>7</TotalTime>
  <Pages>1</Pages>
  <Words>38</Words>
  <Characters>220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Lewa Wildlife Conservancy</Company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ops-room</dc:creator>
  <cp:keywords/>
  <cp:lastModifiedBy>Microsoft Office User</cp:lastModifiedBy>
  <cp:revision>11</cp:revision>
  <dcterms:created xsi:type="dcterms:W3CDTF">2016-09-27T19:13:00Z</dcterms:created>
  <dcterms:modified xsi:type="dcterms:W3CDTF">2016-09-27T20:35:00Z</dcterms:modified>
</cp:coreProperties>
</file>