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4C7599D" w14:textId="361B641D" w:rsidR="00280C4A" w:rsidRDefault="00B258F2" w:rsidP="006A630E">
      <w:pPr>
        <w:pStyle w:val="Title"/>
      </w:pPr>
      <w:r w:rsidRPr="00D53201">
        <w:t>Daily</w:t>
      </w:r>
      <w:r w:rsidR="00EB724C" w:rsidRPr="00D53201">
        <w:t xml:space="preserve"> </w:t>
      </w:r>
      <w:r w:rsidR="00B9081D" w:rsidRPr="00D53201">
        <w:t>Sit</w:t>
      </w:r>
      <w:r w:rsidR="003874B2">
        <w:t>R</w:t>
      </w:r>
      <w:r w:rsidR="00B9081D" w:rsidRPr="00D53201">
        <w:t>ep</w:t>
      </w:r>
      <w:r w:rsidR="003874B2">
        <w:t>:</w:t>
      </w:r>
      <w:r w:rsidR="00DD38DB" w:rsidRPr="00D53201">
        <w:t xml:space="preserve"> </w:t>
      </w:r>
      <w:r w:rsidR="00153EBA">
        <w:t>{{report_time</w:t>
      </w:r>
      <w:r w:rsidR="00F64A0C" w:rsidRPr="00D53201">
        <w:t>}}</w:t>
      </w:r>
    </w:p>
    <w:p w14:paraId="101E4D38" w14:textId="526492D2" w:rsidR="00652BFE" w:rsidRPr="00411FFA" w:rsidRDefault="00652BFE" w:rsidP="007D55A7">
      <w:pPr>
        <w:jc w:val="left"/>
        <w:rPr>
          <w:rFonts w:ascii="Cambria" w:hAnsi="Cambria"/>
          <w:b/>
          <w:color w:val="000000"/>
          <w:sz w:val="22"/>
          <w:szCs w:val="22"/>
        </w:rPr>
      </w:pPr>
      <w:r w:rsidRPr="00411FFA">
        <w:rPr>
          <w:rFonts w:ascii="Cambria" w:hAnsi="Cambria"/>
          <w:b/>
          <w:color w:val="000000"/>
          <w:sz w:val="22"/>
          <w:szCs w:val="22"/>
        </w:rPr>
        <w:t>{{ report_daterange_text }}</w:t>
      </w:r>
    </w:p>
    <w:p w14:paraId="02958A68" w14:textId="3C880B8D" w:rsidR="00D82A2C" w:rsidRPr="00797496" w:rsidRDefault="00D82A2C" w:rsidP="00797496">
      <w:pPr>
        <w:pStyle w:val="Heading1"/>
      </w:pPr>
      <w:r w:rsidRPr="00797496">
        <w:t>Wildlife</w:t>
      </w:r>
    </w:p>
    <w:p w14:paraId="4614B2F4" w14:textId="23220FE9" w:rsidR="004F616C" w:rsidRDefault="004F616C" w:rsidP="00960D86">
      <w:pPr>
        <w:rPr>
          <w:rFonts w:ascii="Cambria" w:hAnsi="Cambria"/>
          <w:b/>
          <w:color w:val="000000"/>
          <w:sz w:val="22"/>
          <w:szCs w:val="22"/>
        </w:rPr>
      </w:pPr>
      <w:r>
        <w:rPr>
          <w:rFonts w:ascii="Cambria" w:hAnsi="Cambria"/>
          <w:b/>
          <w:color w:val="000000"/>
          <w:sz w:val="22"/>
          <w:szCs w:val="22"/>
        </w:rPr>
        <w:t>{% if wildlife_sightings %}</w:t>
      </w:r>
    </w:p>
    <w:p w14:paraId="58050B83" w14:textId="62AC4B97" w:rsidR="006D24B6" w:rsidRPr="00921292" w:rsidRDefault="006D24B6" w:rsidP="00960D86">
      <w:pPr>
        <w:rPr>
          <w:rFonts w:ascii="Cambria" w:hAnsi="Cambria"/>
          <w:b/>
          <w:color w:val="000000"/>
          <w:sz w:val="22"/>
          <w:szCs w:val="22"/>
        </w:rPr>
      </w:pPr>
      <w:r w:rsidRPr="00921292">
        <w:rPr>
          <w:rFonts w:ascii="Cambria" w:hAnsi="Cambria"/>
          <w:b/>
          <w:color w:val="000000"/>
          <w:sz w:val="22"/>
          <w:szCs w:val="22"/>
        </w:rPr>
        <w:t>{% for ws in wildlife_sighting</w:t>
      </w:r>
      <w:r w:rsidR="006C378D" w:rsidRPr="00921292">
        <w:rPr>
          <w:rFonts w:ascii="Cambria" w:hAnsi="Cambria"/>
          <w:b/>
          <w:color w:val="000000"/>
          <w:sz w:val="22"/>
          <w:szCs w:val="22"/>
        </w:rPr>
        <w:t>s</w:t>
      </w:r>
      <w:r w:rsidRPr="00921292">
        <w:rPr>
          <w:rFonts w:ascii="Cambria" w:hAnsi="Cambria"/>
          <w:b/>
          <w:color w:val="000000"/>
          <w:sz w:val="22"/>
          <w:szCs w:val="22"/>
        </w:rPr>
        <w:t xml:space="preserve"> %}</w:t>
      </w:r>
    </w:p>
    <w:p w14:paraId="3D29C336" w14:textId="722D9176" w:rsidR="007E71B3" w:rsidRDefault="00E87D0D" w:rsidP="00960D86">
      <w:pPr>
        <w:rPr>
          <w:rFonts w:ascii="Cambria" w:hAnsi="Cambria"/>
          <w:b/>
          <w:sz w:val="22"/>
          <w:szCs w:val="22"/>
        </w:rPr>
      </w:pPr>
      <w:r w:rsidRPr="00921292">
        <w:rPr>
          <w:rFonts w:ascii="Cambria" w:hAnsi="Cambria"/>
          <w:b/>
          <w:color w:val="000000"/>
          <w:sz w:val="22"/>
          <w:szCs w:val="22"/>
        </w:rPr>
        <w:t>Total</w:t>
      </w:r>
      <w:r w:rsidRPr="00921292">
        <w:rPr>
          <w:rFonts w:ascii="Cambria" w:hAnsi="Cambria"/>
          <w:b/>
          <w:sz w:val="22"/>
          <w:szCs w:val="22"/>
        </w:rPr>
        <w:t xml:space="preserve"> Number of Rhi</w:t>
      </w:r>
      <w:r w:rsidR="00CC542B" w:rsidRPr="00921292">
        <w:rPr>
          <w:rFonts w:ascii="Cambria" w:hAnsi="Cambria"/>
          <w:b/>
          <w:sz w:val="22"/>
          <w:szCs w:val="22"/>
        </w:rPr>
        <w:t>no o</w:t>
      </w:r>
      <w:r w:rsidR="00EA1AFF" w:rsidRPr="00921292">
        <w:rPr>
          <w:rFonts w:ascii="Cambria" w:hAnsi="Cambria"/>
          <w:b/>
          <w:sz w:val="22"/>
          <w:szCs w:val="22"/>
        </w:rPr>
        <w:t xml:space="preserve">n </w:t>
      </w:r>
      <w:r w:rsidR="006D24B6" w:rsidRPr="00921292">
        <w:rPr>
          <w:rFonts w:ascii="Cambria" w:hAnsi="Cambria"/>
          <w:b/>
          <w:sz w:val="22"/>
          <w:szCs w:val="22"/>
        </w:rPr>
        <w:t>{{ws.</w:t>
      </w:r>
      <w:r w:rsidR="00423ECE" w:rsidRPr="00921292">
        <w:rPr>
          <w:rFonts w:ascii="Cambria" w:hAnsi="Cambria"/>
          <w:b/>
          <w:sz w:val="22"/>
          <w:szCs w:val="22"/>
        </w:rPr>
        <w:t>conservancy</w:t>
      </w:r>
      <w:r w:rsidR="006D24B6" w:rsidRPr="00921292">
        <w:rPr>
          <w:rFonts w:ascii="Cambria" w:hAnsi="Cambria"/>
          <w:b/>
          <w:sz w:val="22"/>
          <w:szCs w:val="22"/>
        </w:rPr>
        <w:t>}}</w:t>
      </w:r>
      <w:r w:rsidR="00EA1AFF" w:rsidRPr="00921292">
        <w:rPr>
          <w:rFonts w:ascii="Cambria" w:hAnsi="Cambria"/>
          <w:b/>
          <w:sz w:val="22"/>
          <w:szCs w:val="22"/>
        </w:rPr>
        <w:t>: Black</w:t>
      </w:r>
      <w:r w:rsidR="00473FE2" w:rsidRPr="00921292">
        <w:rPr>
          <w:rFonts w:ascii="Cambria" w:hAnsi="Cambria"/>
          <w:b/>
          <w:sz w:val="22"/>
          <w:szCs w:val="22"/>
        </w:rPr>
        <w:t xml:space="preserve"> = </w:t>
      </w:r>
      <w:r w:rsidR="00F64A0C" w:rsidRPr="00921292">
        <w:rPr>
          <w:rFonts w:ascii="Cambria" w:hAnsi="Cambria"/>
          <w:b/>
          <w:sz w:val="22"/>
          <w:szCs w:val="22"/>
        </w:rPr>
        <w:t>{{</w:t>
      </w:r>
      <w:r w:rsidR="006D24B6" w:rsidRPr="00921292">
        <w:rPr>
          <w:rFonts w:ascii="Cambria" w:hAnsi="Cambria"/>
          <w:b/>
          <w:sz w:val="22"/>
          <w:szCs w:val="22"/>
        </w:rPr>
        <w:t>ws.</w:t>
      </w:r>
      <w:r w:rsidR="00F64A0C" w:rsidRPr="00921292">
        <w:rPr>
          <w:rFonts w:ascii="Cambria" w:hAnsi="Cambria"/>
          <w:b/>
          <w:sz w:val="22"/>
          <w:szCs w:val="22"/>
        </w:rPr>
        <w:t>total_rhino_black}}</w:t>
      </w:r>
      <w:r w:rsidR="00362C8A" w:rsidRPr="00921292">
        <w:rPr>
          <w:rFonts w:ascii="Cambria" w:hAnsi="Cambria"/>
          <w:b/>
          <w:sz w:val="22"/>
          <w:szCs w:val="22"/>
        </w:rPr>
        <w:t>;</w:t>
      </w:r>
      <w:r w:rsidR="00DD5B7E" w:rsidRPr="00921292">
        <w:rPr>
          <w:rFonts w:ascii="Cambria" w:hAnsi="Cambria"/>
          <w:b/>
          <w:sz w:val="22"/>
          <w:szCs w:val="22"/>
        </w:rPr>
        <w:t xml:space="preserve"> White</w:t>
      </w:r>
      <w:r w:rsidR="00473FE2" w:rsidRPr="00921292">
        <w:rPr>
          <w:rFonts w:ascii="Cambria" w:hAnsi="Cambria"/>
          <w:b/>
          <w:sz w:val="22"/>
          <w:szCs w:val="22"/>
        </w:rPr>
        <w:t xml:space="preserve"> = </w:t>
      </w:r>
      <w:r w:rsidR="00F64A0C" w:rsidRPr="00921292">
        <w:rPr>
          <w:rFonts w:ascii="Cambria" w:hAnsi="Cambria"/>
          <w:b/>
          <w:sz w:val="22"/>
          <w:szCs w:val="22"/>
        </w:rPr>
        <w:t>{{</w:t>
      </w:r>
      <w:r w:rsidR="006D24B6" w:rsidRPr="00921292">
        <w:rPr>
          <w:rFonts w:ascii="Cambria" w:hAnsi="Cambria"/>
          <w:b/>
          <w:sz w:val="22"/>
          <w:szCs w:val="22"/>
        </w:rPr>
        <w:t>ws.</w:t>
      </w:r>
      <w:r w:rsidR="00F64A0C" w:rsidRPr="00921292">
        <w:rPr>
          <w:rFonts w:ascii="Cambria" w:hAnsi="Cambria"/>
          <w:b/>
          <w:sz w:val="22"/>
          <w:szCs w:val="22"/>
        </w:rPr>
        <w:t>total_rhino_white</w:t>
      </w:r>
      <w:r w:rsidR="00BF115E" w:rsidRPr="00921292">
        <w:rPr>
          <w:rFonts w:ascii="Cambria" w:hAnsi="Cambria"/>
          <w:b/>
          <w:sz w:val="22"/>
          <w:szCs w:val="22"/>
        </w:rPr>
        <w:t>}}</w:t>
      </w:r>
    </w:p>
    <w:tbl>
      <w:tblPr>
        <w:tblStyle w:val="ListTable4-Accent6"/>
        <w:tblW w:w="0" w:type="auto"/>
        <w:tblLook w:val="04A0" w:firstRow="1" w:lastRow="0" w:firstColumn="1" w:lastColumn="0" w:noHBand="0" w:noVBand="1"/>
      </w:tblPr>
      <w:tblGrid>
        <w:gridCol w:w="4675"/>
        <w:gridCol w:w="2356"/>
      </w:tblGrid>
      <w:tr w:rsidR="00921292" w:rsidRPr="007E695C" w14:paraId="2737AC93" w14:textId="77777777" w:rsidTr="008E1A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31" w:type="dxa"/>
            <w:gridSpan w:val="2"/>
          </w:tcPr>
          <w:p w14:paraId="6E78B153" w14:textId="7BBFA632" w:rsidR="00921292" w:rsidRPr="00921292" w:rsidRDefault="00921292" w:rsidP="00921292">
            <w:pPr>
              <w:spacing w:after="0"/>
              <w:jc w:val="left"/>
              <w:rPr>
                <w:rFonts w:ascii="Calibri" w:hAnsi="Calibri"/>
                <w:sz w:val="22"/>
                <w:szCs w:val="22"/>
              </w:rPr>
            </w:pPr>
            <w:r w:rsidRPr="00921292">
              <w:rPr>
                <w:rFonts w:ascii="Calibri" w:hAnsi="Calibri"/>
                <w:sz w:val="22"/>
                <w:szCs w:val="22"/>
              </w:rPr>
              <w:t>Rhino Sightings today</w:t>
            </w:r>
          </w:p>
        </w:tc>
      </w:tr>
      <w:tr w:rsidR="00921292" w14:paraId="07B442DA" w14:textId="77777777" w:rsidTr="004776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1DE43AC7" w14:textId="0257D8F5" w:rsidR="00921292" w:rsidRPr="00921292" w:rsidRDefault="00921292" w:rsidP="00921292">
            <w:pPr>
              <w:tabs>
                <w:tab w:val="clear" w:pos="2940"/>
                <w:tab w:val="center" w:pos="995"/>
              </w:tabs>
              <w:spacing w:before="0" w:beforeAutospacing="0" w:after="0"/>
              <w:rPr>
                <w:rFonts w:ascii="Cambria" w:hAnsi="Cambria"/>
                <w:b w:val="0"/>
                <w:color w:val="000000"/>
                <w:sz w:val="22"/>
                <w:szCs w:val="22"/>
              </w:rPr>
            </w:pPr>
            <w:r w:rsidRPr="00921292">
              <w:rPr>
                <w:rFonts w:ascii="Cambria" w:hAnsi="Cambria"/>
                <w:b w:val="0"/>
                <w:color w:val="000000"/>
                <w:sz w:val="22"/>
                <w:szCs w:val="22"/>
              </w:rPr>
              <w:t>{%tr for item in ws.rhino_sightings %}</w:t>
            </w:r>
          </w:p>
        </w:tc>
        <w:tc>
          <w:tcPr>
            <w:tcW w:w="2356" w:type="dxa"/>
          </w:tcPr>
          <w:p w14:paraId="57AFA0AF" w14:textId="77777777" w:rsidR="00921292" w:rsidRPr="00921292" w:rsidRDefault="00921292" w:rsidP="00921292">
            <w:pPr>
              <w:tabs>
                <w:tab w:val="clear" w:pos="2940"/>
                <w:tab w:val="center" w:pos="995"/>
              </w:tabs>
              <w:spacing w:before="0" w:beforeAutospacing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color w:val="000000"/>
                <w:sz w:val="22"/>
                <w:szCs w:val="22"/>
              </w:rPr>
            </w:pPr>
          </w:p>
        </w:tc>
      </w:tr>
      <w:tr w:rsidR="00921292" w14:paraId="7F115600" w14:textId="77777777" w:rsidTr="008E1A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6B62CC78" w14:textId="571D38BB" w:rsidR="00921292" w:rsidRPr="00921292" w:rsidRDefault="00921292" w:rsidP="00921292">
            <w:pPr>
              <w:tabs>
                <w:tab w:val="clear" w:pos="2940"/>
                <w:tab w:val="center" w:pos="995"/>
              </w:tabs>
              <w:spacing w:before="0" w:beforeAutospacing="0" w:after="0"/>
              <w:rPr>
                <w:rFonts w:ascii="Cambria" w:hAnsi="Cambria"/>
                <w:b w:val="0"/>
                <w:color w:val="000000"/>
                <w:sz w:val="22"/>
                <w:szCs w:val="22"/>
              </w:rPr>
            </w:pPr>
            <w:r w:rsidRPr="00921292">
              <w:rPr>
                <w:rFonts w:ascii="Cambria" w:hAnsi="Cambria"/>
                <w:b w:val="0"/>
                <w:color w:val="000000"/>
                <w:sz w:val="22"/>
                <w:szCs w:val="22"/>
              </w:rPr>
              <w:t>{{item.type}}</w:t>
            </w:r>
          </w:p>
        </w:tc>
        <w:tc>
          <w:tcPr>
            <w:tcW w:w="2356" w:type="dxa"/>
          </w:tcPr>
          <w:p w14:paraId="484AF7CD" w14:textId="02FE0799" w:rsidR="00921292" w:rsidRPr="00921292" w:rsidRDefault="00921292" w:rsidP="008E1A55">
            <w:pPr>
              <w:tabs>
                <w:tab w:val="clear" w:pos="2940"/>
                <w:tab w:val="center" w:pos="995"/>
              </w:tabs>
              <w:spacing w:before="0" w:beforeAutospacing="0"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color w:val="000000"/>
                <w:sz w:val="22"/>
                <w:szCs w:val="22"/>
              </w:rPr>
            </w:pPr>
            <w:r w:rsidRPr="00921292">
              <w:rPr>
                <w:rFonts w:ascii="Cambria" w:hAnsi="Cambria"/>
                <w:color w:val="000000"/>
                <w:sz w:val="22"/>
                <w:szCs w:val="22"/>
              </w:rPr>
              <w:t>{{item.count}}</w:t>
            </w:r>
          </w:p>
        </w:tc>
      </w:tr>
      <w:tr w:rsidR="00921292" w14:paraId="3211922B" w14:textId="77777777" w:rsidTr="008E1A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291E2CDE" w14:textId="13604DB0" w:rsidR="00921292" w:rsidRPr="00921292" w:rsidRDefault="000A46A7" w:rsidP="00921292">
            <w:pPr>
              <w:tabs>
                <w:tab w:val="clear" w:pos="2940"/>
                <w:tab w:val="center" w:pos="995"/>
              </w:tabs>
              <w:spacing w:before="0" w:beforeAutospacing="0" w:after="0"/>
              <w:rPr>
                <w:rFonts w:ascii="Cambria" w:hAnsi="Cambria"/>
                <w:b w:val="0"/>
                <w:color w:val="000000"/>
                <w:sz w:val="22"/>
                <w:szCs w:val="22"/>
              </w:rPr>
            </w:pPr>
            <w:r>
              <w:rPr>
                <w:rFonts w:ascii="Cambria" w:hAnsi="Cambria"/>
                <w:b w:val="0"/>
                <w:color w:val="000000"/>
                <w:sz w:val="22"/>
                <w:szCs w:val="22"/>
              </w:rPr>
              <w:t>{%tr end</w:t>
            </w:r>
            <w:r w:rsidR="00921292" w:rsidRPr="00921292">
              <w:rPr>
                <w:rFonts w:ascii="Cambria" w:hAnsi="Cambria"/>
                <w:b w:val="0"/>
                <w:color w:val="000000"/>
                <w:sz w:val="22"/>
                <w:szCs w:val="22"/>
              </w:rPr>
              <w:t>for %}</w:t>
            </w:r>
          </w:p>
        </w:tc>
        <w:tc>
          <w:tcPr>
            <w:tcW w:w="2356" w:type="dxa"/>
          </w:tcPr>
          <w:p w14:paraId="05ABFCE5" w14:textId="77777777" w:rsidR="00921292" w:rsidRPr="00921292" w:rsidRDefault="00921292" w:rsidP="00921292">
            <w:pPr>
              <w:tabs>
                <w:tab w:val="clear" w:pos="2940"/>
                <w:tab w:val="center" w:pos="995"/>
              </w:tabs>
              <w:spacing w:before="0" w:beforeAutospacing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color w:val="000000"/>
                <w:sz w:val="22"/>
                <w:szCs w:val="22"/>
              </w:rPr>
            </w:pPr>
          </w:p>
        </w:tc>
      </w:tr>
      <w:tr w:rsidR="00921292" w:rsidRPr="00921292" w14:paraId="6144582E" w14:textId="77777777" w:rsidTr="008E1A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09510AB0" w14:textId="15F7D11D" w:rsidR="00921292" w:rsidRPr="00921292" w:rsidRDefault="00921292" w:rsidP="00921292">
            <w:pPr>
              <w:tabs>
                <w:tab w:val="clear" w:pos="2940"/>
                <w:tab w:val="center" w:pos="995"/>
              </w:tabs>
              <w:spacing w:before="0" w:beforeAutospacing="0" w:after="0"/>
              <w:rPr>
                <w:rFonts w:ascii="Cambria" w:hAnsi="Cambria"/>
                <w:color w:val="000000"/>
                <w:sz w:val="22"/>
                <w:szCs w:val="22"/>
              </w:rPr>
            </w:pPr>
            <w:r w:rsidRPr="00921292">
              <w:rPr>
                <w:rFonts w:ascii="Cambria" w:hAnsi="Cambria"/>
                <w:color w:val="000000"/>
                <w:sz w:val="22"/>
                <w:szCs w:val="22"/>
              </w:rPr>
              <w:t>Total:</w:t>
            </w:r>
          </w:p>
        </w:tc>
        <w:tc>
          <w:tcPr>
            <w:tcW w:w="2356" w:type="dxa"/>
          </w:tcPr>
          <w:p w14:paraId="0513BCF3" w14:textId="5F1E1302" w:rsidR="00921292" w:rsidRPr="00921292" w:rsidRDefault="00921292" w:rsidP="008E1A55">
            <w:pPr>
              <w:tabs>
                <w:tab w:val="clear" w:pos="2940"/>
                <w:tab w:val="center" w:pos="995"/>
              </w:tabs>
              <w:spacing w:before="0" w:beforeAutospacing="0"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/>
                <w:color w:val="000000"/>
                <w:sz w:val="22"/>
                <w:szCs w:val="22"/>
              </w:rPr>
            </w:pPr>
            <w:r w:rsidRPr="00921292">
              <w:rPr>
                <w:rFonts w:ascii="Cambria" w:hAnsi="Cambria"/>
                <w:b/>
                <w:color w:val="000000"/>
                <w:sz w:val="22"/>
                <w:szCs w:val="22"/>
              </w:rPr>
              <w:t>{{ws.total_sightings}}</w:t>
            </w:r>
          </w:p>
        </w:tc>
      </w:tr>
    </w:tbl>
    <w:p w14:paraId="75FF3685" w14:textId="704592EC" w:rsidR="00F64A0C" w:rsidRDefault="006D24B6" w:rsidP="00921292">
      <w:pPr>
        <w:rPr>
          <w:rFonts w:ascii="Cambria" w:hAnsi="Cambria"/>
          <w:bCs w:val="0"/>
          <w:color w:val="000000"/>
          <w:sz w:val="22"/>
          <w:szCs w:val="22"/>
        </w:rPr>
      </w:pPr>
      <w:r w:rsidRPr="00921292">
        <w:rPr>
          <w:rFonts w:ascii="Cambria" w:hAnsi="Cambria"/>
          <w:bCs w:val="0"/>
          <w:color w:val="000000"/>
          <w:sz w:val="22"/>
          <w:szCs w:val="22"/>
        </w:rPr>
        <w:t>{% endfor %}</w:t>
      </w:r>
    </w:p>
    <w:p w14:paraId="6CC92C3E" w14:textId="02099DA3" w:rsidR="004F616C" w:rsidRDefault="004F616C" w:rsidP="00921292">
      <w:pPr>
        <w:rPr>
          <w:rFonts w:ascii="Cambria" w:hAnsi="Cambria"/>
          <w:bCs w:val="0"/>
          <w:color w:val="000000"/>
          <w:sz w:val="22"/>
          <w:szCs w:val="22"/>
        </w:rPr>
      </w:pPr>
      <w:r>
        <w:rPr>
          <w:rFonts w:ascii="Cambria" w:hAnsi="Cambria"/>
          <w:bCs w:val="0"/>
          <w:color w:val="000000"/>
          <w:sz w:val="22"/>
          <w:szCs w:val="22"/>
        </w:rPr>
        <w:t>{% else %}</w:t>
      </w:r>
    </w:p>
    <w:p w14:paraId="51322D75" w14:textId="105A80AE" w:rsidR="004F616C" w:rsidRPr="002A14B4" w:rsidRDefault="004F616C" w:rsidP="002A14B4">
      <w:pPr>
        <w:pStyle w:val="ListParagraph"/>
        <w:numPr>
          <w:ilvl w:val="0"/>
          <w:numId w:val="50"/>
        </w:numPr>
        <w:rPr>
          <w:rFonts w:ascii="Cambria" w:hAnsi="Cambria"/>
          <w:bCs w:val="0"/>
          <w:color w:val="000000"/>
          <w:sz w:val="22"/>
          <w:szCs w:val="22"/>
        </w:rPr>
      </w:pPr>
      <w:r w:rsidRPr="002A14B4">
        <w:rPr>
          <w:rFonts w:ascii="Cambria" w:hAnsi="Cambria"/>
          <w:bCs w:val="0"/>
          <w:color w:val="000000"/>
          <w:sz w:val="22"/>
          <w:szCs w:val="22"/>
        </w:rPr>
        <w:t>No rhino sighting re</w:t>
      </w:r>
      <w:r w:rsidR="002A14B4">
        <w:rPr>
          <w:rFonts w:ascii="Cambria" w:hAnsi="Cambria"/>
          <w:bCs w:val="0"/>
          <w:color w:val="000000"/>
          <w:sz w:val="22"/>
          <w:szCs w:val="22"/>
        </w:rPr>
        <w:t>ported.</w:t>
      </w:r>
    </w:p>
    <w:p w14:paraId="7CB3351D" w14:textId="45F132AF" w:rsidR="004F616C" w:rsidRPr="00921292" w:rsidRDefault="004F616C" w:rsidP="00921292">
      <w:pPr>
        <w:rPr>
          <w:rFonts w:ascii="Cambria" w:hAnsi="Cambria"/>
          <w:bCs w:val="0"/>
          <w:color w:val="000000"/>
          <w:sz w:val="22"/>
          <w:szCs w:val="22"/>
        </w:rPr>
      </w:pPr>
      <w:r>
        <w:rPr>
          <w:rFonts w:ascii="Cambria" w:hAnsi="Cambria"/>
          <w:bCs w:val="0"/>
          <w:color w:val="000000"/>
          <w:sz w:val="22"/>
          <w:szCs w:val="22"/>
        </w:rPr>
        <w:t>{% endif %}</w:t>
      </w:r>
    </w:p>
    <w:p w14:paraId="783A90F6" w14:textId="38226C49" w:rsidR="00D82A2C" w:rsidRDefault="00D82A2C" w:rsidP="00921292">
      <w:pPr>
        <w:rPr>
          <w:rFonts w:ascii="Cambria" w:hAnsi="Cambria"/>
          <w:b/>
          <w:bCs w:val="0"/>
          <w:color w:val="000000"/>
          <w:sz w:val="22"/>
          <w:szCs w:val="22"/>
        </w:rPr>
      </w:pPr>
      <w:r w:rsidRPr="00921292">
        <w:rPr>
          <w:rFonts w:ascii="Cambria" w:hAnsi="Cambria"/>
          <w:b/>
          <w:bCs w:val="0"/>
          <w:color w:val="000000"/>
          <w:sz w:val="22"/>
          <w:szCs w:val="22"/>
        </w:rPr>
        <w:t>Rhino Birth:</w:t>
      </w:r>
    </w:p>
    <w:p w14:paraId="15151A65" w14:textId="65A2628A" w:rsidR="008679B2" w:rsidRPr="00921292" w:rsidRDefault="008679B2" w:rsidP="00921292">
      <w:pPr>
        <w:rPr>
          <w:rFonts w:ascii="Cambria" w:hAnsi="Cambria"/>
          <w:b/>
          <w:bCs w:val="0"/>
          <w:color w:val="000000"/>
          <w:sz w:val="22"/>
          <w:szCs w:val="22"/>
        </w:rPr>
      </w:pPr>
      <w:r>
        <w:rPr>
          <w:rFonts w:ascii="Cambria" w:hAnsi="Cambria"/>
          <w:b/>
          <w:bCs w:val="0"/>
          <w:color w:val="000000"/>
          <w:sz w:val="22"/>
          <w:szCs w:val="22"/>
        </w:rPr>
        <w:t>{% if rhino_births %}</w:t>
      </w:r>
    </w:p>
    <w:tbl>
      <w:tblPr>
        <w:tblStyle w:val="ListTable4-Accent6"/>
        <w:tblW w:w="0" w:type="auto"/>
        <w:tblLook w:val="04A0" w:firstRow="1" w:lastRow="0" w:firstColumn="1" w:lastColumn="0" w:noHBand="0" w:noVBand="1"/>
      </w:tblPr>
      <w:tblGrid>
        <w:gridCol w:w="2065"/>
        <w:gridCol w:w="1530"/>
        <w:gridCol w:w="3780"/>
        <w:gridCol w:w="1975"/>
      </w:tblGrid>
      <w:tr w:rsidR="001A2AD7" w:rsidRPr="007E695C" w14:paraId="54B71286" w14:textId="77777777" w:rsidTr="001A2A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3869CC93" w14:textId="77777777" w:rsidR="00E56808" w:rsidRPr="007E695C" w:rsidRDefault="00E56808" w:rsidP="0001631C">
            <w:pPr>
              <w:spacing w:after="0"/>
              <w:jc w:val="left"/>
              <w:rPr>
                <w:rFonts w:ascii="Calibri" w:hAnsi="Calibri"/>
                <w:sz w:val="22"/>
                <w:szCs w:val="22"/>
              </w:rPr>
            </w:pPr>
            <w:r w:rsidRPr="007E695C">
              <w:rPr>
                <w:rFonts w:ascii="Calibri" w:hAnsi="Calibri"/>
                <w:sz w:val="22"/>
                <w:szCs w:val="22"/>
              </w:rPr>
              <w:t>Conservancy</w:t>
            </w:r>
          </w:p>
        </w:tc>
        <w:tc>
          <w:tcPr>
            <w:tcW w:w="1530" w:type="dxa"/>
          </w:tcPr>
          <w:p w14:paraId="4DD9E497" w14:textId="77777777" w:rsidR="00E56808" w:rsidRPr="007E695C" w:rsidRDefault="00E56808" w:rsidP="0001631C">
            <w:pPr>
              <w:spacing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  <w:r w:rsidRPr="007E695C">
              <w:rPr>
                <w:rFonts w:ascii="Calibri" w:hAnsi="Calibri"/>
                <w:sz w:val="22"/>
                <w:szCs w:val="22"/>
              </w:rPr>
              <w:t>Color</w:t>
            </w:r>
          </w:p>
        </w:tc>
        <w:tc>
          <w:tcPr>
            <w:tcW w:w="3780" w:type="dxa"/>
          </w:tcPr>
          <w:p w14:paraId="356EE846" w14:textId="151EF49C" w:rsidR="00E56808" w:rsidRPr="007E695C" w:rsidRDefault="00E56808" w:rsidP="0001631C">
            <w:pPr>
              <w:spacing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Mother</w:t>
            </w:r>
          </w:p>
        </w:tc>
        <w:tc>
          <w:tcPr>
            <w:tcW w:w="1975" w:type="dxa"/>
          </w:tcPr>
          <w:p w14:paraId="3B234FBE" w14:textId="4DBCB9CB" w:rsidR="00E56808" w:rsidRPr="007E695C" w:rsidRDefault="00E56808" w:rsidP="0001631C">
            <w:pPr>
              <w:spacing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Health</w:t>
            </w:r>
          </w:p>
        </w:tc>
      </w:tr>
      <w:tr w:rsidR="00E56808" w14:paraId="763B37EA" w14:textId="77777777" w:rsidTr="001A2A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53121731" w14:textId="77777777" w:rsidR="00E56808" w:rsidRDefault="00E56808" w:rsidP="0001631C">
            <w:pPr>
              <w:rPr>
                <w:rFonts w:ascii="Cambria" w:hAnsi="Cambria"/>
                <w:bCs/>
                <w:color w:val="000000"/>
                <w:sz w:val="22"/>
                <w:szCs w:val="22"/>
              </w:rPr>
            </w:pPr>
          </w:p>
        </w:tc>
        <w:tc>
          <w:tcPr>
            <w:tcW w:w="7285" w:type="dxa"/>
            <w:gridSpan w:val="3"/>
          </w:tcPr>
          <w:p w14:paraId="0E4E8B1B" w14:textId="7AD18617" w:rsidR="00E56808" w:rsidRDefault="00E56808" w:rsidP="000163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Cs w:val="0"/>
                <w:color w:val="000000"/>
                <w:sz w:val="22"/>
                <w:szCs w:val="22"/>
              </w:rPr>
            </w:pPr>
            <w:r>
              <w:rPr>
                <w:rFonts w:ascii="Cambria" w:hAnsi="Cambria"/>
                <w:bCs w:val="0"/>
                <w:color w:val="000000"/>
                <w:sz w:val="22"/>
                <w:szCs w:val="22"/>
              </w:rPr>
              <w:t>{%tr for item in rhino_births %}</w:t>
            </w:r>
          </w:p>
        </w:tc>
      </w:tr>
      <w:tr w:rsidR="001A2AD7" w14:paraId="7D406ED1" w14:textId="77777777" w:rsidTr="001A2A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58DCF32F" w14:textId="77777777" w:rsidR="00E56808" w:rsidRDefault="00E56808" w:rsidP="0001631C">
            <w:pPr>
              <w:rPr>
                <w:rFonts w:ascii="Cambria" w:hAnsi="Cambria"/>
                <w:bCs/>
                <w:color w:val="000000"/>
                <w:sz w:val="22"/>
                <w:szCs w:val="22"/>
              </w:rPr>
            </w:pPr>
            <w:r>
              <w:rPr>
                <w:rFonts w:ascii="Cambria" w:hAnsi="Cambria"/>
                <w:bCs/>
                <w:color w:val="000000"/>
                <w:sz w:val="22"/>
                <w:szCs w:val="22"/>
              </w:rPr>
              <w:lastRenderedPageBreak/>
              <w:t>{{ item.conservancy }}</w:t>
            </w:r>
          </w:p>
        </w:tc>
        <w:tc>
          <w:tcPr>
            <w:tcW w:w="1530" w:type="dxa"/>
          </w:tcPr>
          <w:p w14:paraId="2F6A308F" w14:textId="77777777" w:rsidR="00E56808" w:rsidRDefault="00E56808" w:rsidP="000163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Cs w:val="0"/>
                <w:color w:val="000000"/>
                <w:sz w:val="22"/>
                <w:szCs w:val="22"/>
              </w:rPr>
            </w:pPr>
            <w:r>
              <w:rPr>
                <w:rFonts w:ascii="Cambria" w:hAnsi="Cambria"/>
                <w:bCs w:val="0"/>
                <w:color w:val="000000"/>
                <w:sz w:val="22"/>
                <w:szCs w:val="22"/>
              </w:rPr>
              <w:t>{{ item.color }}</w:t>
            </w:r>
          </w:p>
        </w:tc>
        <w:tc>
          <w:tcPr>
            <w:tcW w:w="3780" w:type="dxa"/>
          </w:tcPr>
          <w:p w14:paraId="2E6EBB90" w14:textId="7A9DBFB9" w:rsidR="00E56808" w:rsidRDefault="00AB263F" w:rsidP="000163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Cs w:val="0"/>
                <w:color w:val="000000"/>
                <w:sz w:val="22"/>
                <w:szCs w:val="22"/>
              </w:rPr>
            </w:pPr>
            <w:r>
              <w:rPr>
                <w:rFonts w:ascii="Cambria" w:hAnsi="Cambria"/>
                <w:bCs w:val="0"/>
                <w:color w:val="000000"/>
                <w:sz w:val="22"/>
                <w:szCs w:val="22"/>
              </w:rPr>
              <w:t>{{ item.mother }}</w:t>
            </w:r>
          </w:p>
        </w:tc>
        <w:tc>
          <w:tcPr>
            <w:tcW w:w="1975" w:type="dxa"/>
          </w:tcPr>
          <w:p w14:paraId="17D5B9AA" w14:textId="4E4296FA" w:rsidR="00E56808" w:rsidRDefault="00E56808" w:rsidP="000163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Cs w:val="0"/>
                <w:color w:val="000000"/>
                <w:sz w:val="22"/>
                <w:szCs w:val="22"/>
              </w:rPr>
            </w:pPr>
            <w:r>
              <w:rPr>
                <w:rFonts w:ascii="Cambria" w:hAnsi="Cambria"/>
                <w:bCs w:val="0"/>
                <w:color w:val="000000"/>
                <w:sz w:val="22"/>
                <w:szCs w:val="22"/>
              </w:rPr>
              <w:t>{{ item.health</w:t>
            </w:r>
            <w:r>
              <w:rPr>
                <w:rFonts w:ascii="Cambria" w:hAnsi="Cambria"/>
                <w:bCs w:val="0"/>
                <w:color w:val="000000"/>
                <w:sz w:val="22"/>
                <w:szCs w:val="22"/>
              </w:rPr>
              <w:t xml:space="preserve"> }}</w:t>
            </w:r>
          </w:p>
        </w:tc>
      </w:tr>
      <w:tr w:rsidR="001A2AD7" w14:paraId="0504CF75" w14:textId="77777777" w:rsidTr="001A2A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2BE853BE" w14:textId="77777777" w:rsidR="00E56808" w:rsidRDefault="00E56808" w:rsidP="0001631C">
            <w:pPr>
              <w:rPr>
                <w:rFonts w:ascii="Cambria" w:hAnsi="Cambria"/>
                <w:bCs/>
                <w:color w:val="000000"/>
                <w:sz w:val="22"/>
                <w:szCs w:val="22"/>
              </w:rPr>
            </w:pPr>
            <w:r>
              <w:rPr>
                <w:rFonts w:ascii="Cambria" w:hAnsi="Cambria"/>
                <w:bCs/>
                <w:color w:val="000000"/>
                <w:sz w:val="22"/>
                <w:szCs w:val="22"/>
              </w:rPr>
              <w:t>{%tr endfor %}</w:t>
            </w:r>
          </w:p>
        </w:tc>
        <w:tc>
          <w:tcPr>
            <w:tcW w:w="1530" w:type="dxa"/>
          </w:tcPr>
          <w:p w14:paraId="0AE177C5" w14:textId="77777777" w:rsidR="00E56808" w:rsidRDefault="00E56808" w:rsidP="000163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Cs w:val="0"/>
                <w:color w:val="000000"/>
                <w:sz w:val="22"/>
                <w:szCs w:val="22"/>
              </w:rPr>
            </w:pPr>
          </w:p>
        </w:tc>
        <w:tc>
          <w:tcPr>
            <w:tcW w:w="3780" w:type="dxa"/>
          </w:tcPr>
          <w:p w14:paraId="48AFA377" w14:textId="77777777" w:rsidR="00E56808" w:rsidRDefault="00E56808" w:rsidP="000163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Cs w:val="0"/>
                <w:color w:val="000000"/>
                <w:sz w:val="22"/>
                <w:szCs w:val="22"/>
              </w:rPr>
            </w:pPr>
          </w:p>
        </w:tc>
        <w:tc>
          <w:tcPr>
            <w:tcW w:w="1975" w:type="dxa"/>
          </w:tcPr>
          <w:p w14:paraId="06BC6895" w14:textId="691E40FA" w:rsidR="00E56808" w:rsidRDefault="00E56808" w:rsidP="000163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Cs w:val="0"/>
                <w:color w:val="000000"/>
                <w:sz w:val="22"/>
                <w:szCs w:val="22"/>
              </w:rPr>
            </w:pPr>
          </w:p>
        </w:tc>
      </w:tr>
    </w:tbl>
    <w:p w14:paraId="762522AD" w14:textId="416D8F26" w:rsidR="00D82A2C" w:rsidRDefault="008679B2" w:rsidP="00921292">
      <w:pPr>
        <w:rPr>
          <w:rFonts w:ascii="Cambria" w:hAnsi="Cambria"/>
          <w:bCs w:val="0"/>
          <w:color w:val="000000"/>
          <w:sz w:val="22"/>
          <w:szCs w:val="22"/>
        </w:rPr>
      </w:pPr>
      <w:r>
        <w:rPr>
          <w:rFonts w:ascii="Cambria" w:hAnsi="Cambria"/>
          <w:bCs w:val="0"/>
          <w:color w:val="000000"/>
          <w:sz w:val="22"/>
          <w:szCs w:val="22"/>
        </w:rPr>
        <w:t>{% else %}</w:t>
      </w:r>
    </w:p>
    <w:p w14:paraId="21AB3DC6" w14:textId="0B09CC29" w:rsidR="008679B2" w:rsidRDefault="008679B2" w:rsidP="008679B2">
      <w:pPr>
        <w:pStyle w:val="ListParagraph"/>
        <w:numPr>
          <w:ilvl w:val="0"/>
          <w:numId w:val="49"/>
        </w:numPr>
        <w:rPr>
          <w:rFonts w:ascii="Cambria" w:hAnsi="Cambria"/>
          <w:bCs w:val="0"/>
          <w:color w:val="000000"/>
          <w:sz w:val="22"/>
          <w:szCs w:val="22"/>
        </w:rPr>
      </w:pPr>
      <w:r>
        <w:rPr>
          <w:rFonts w:ascii="Cambria" w:hAnsi="Cambria"/>
          <w:bCs w:val="0"/>
          <w:color w:val="000000"/>
          <w:sz w:val="22"/>
          <w:szCs w:val="22"/>
        </w:rPr>
        <w:t>No rhino births reported.</w:t>
      </w:r>
    </w:p>
    <w:p w14:paraId="5F95A5E3" w14:textId="18A0764D" w:rsidR="008679B2" w:rsidRPr="008679B2" w:rsidRDefault="008679B2" w:rsidP="008679B2">
      <w:pPr>
        <w:rPr>
          <w:rFonts w:ascii="Cambria" w:hAnsi="Cambria"/>
          <w:bCs w:val="0"/>
          <w:color w:val="000000"/>
          <w:sz w:val="22"/>
          <w:szCs w:val="22"/>
        </w:rPr>
      </w:pPr>
      <w:r>
        <w:rPr>
          <w:rFonts w:ascii="Cambria" w:hAnsi="Cambria"/>
          <w:bCs w:val="0"/>
          <w:color w:val="000000"/>
          <w:sz w:val="22"/>
          <w:szCs w:val="22"/>
        </w:rPr>
        <w:t>{% endif</w:t>
      </w:r>
      <w:r w:rsidR="00CF1520">
        <w:rPr>
          <w:rFonts w:ascii="Cambria" w:hAnsi="Cambria"/>
          <w:bCs w:val="0"/>
          <w:color w:val="000000"/>
          <w:sz w:val="22"/>
          <w:szCs w:val="22"/>
        </w:rPr>
        <w:t xml:space="preserve"> %</w:t>
      </w:r>
      <w:r>
        <w:rPr>
          <w:rFonts w:ascii="Cambria" w:hAnsi="Cambria"/>
          <w:bCs w:val="0"/>
          <w:color w:val="000000"/>
          <w:sz w:val="22"/>
          <w:szCs w:val="22"/>
        </w:rPr>
        <w:t>}</w:t>
      </w:r>
    </w:p>
    <w:p w14:paraId="19D7B449" w14:textId="77777777" w:rsidR="008336B4" w:rsidRPr="00921292" w:rsidRDefault="008336B4" w:rsidP="00460E7C">
      <w:pPr>
        <w:keepNext/>
        <w:rPr>
          <w:rFonts w:ascii="Cambria" w:hAnsi="Cambria"/>
          <w:b/>
          <w:bCs w:val="0"/>
          <w:color w:val="000000"/>
          <w:sz w:val="22"/>
          <w:szCs w:val="22"/>
        </w:rPr>
      </w:pPr>
      <w:r w:rsidRPr="00921292">
        <w:rPr>
          <w:rFonts w:ascii="Cambria" w:hAnsi="Cambria"/>
          <w:b/>
          <w:bCs w:val="0"/>
          <w:color w:val="000000"/>
          <w:sz w:val="22"/>
          <w:szCs w:val="22"/>
        </w:rPr>
        <w:t>Rhinos Missing for three days or more within Lewa.</w:t>
      </w:r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4680"/>
        <w:gridCol w:w="2335"/>
      </w:tblGrid>
      <w:tr w:rsidR="00AE662A" w:rsidRPr="00AE662A" w14:paraId="34EB4088" w14:textId="77777777" w:rsidTr="008E1A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EA1E22F" w14:textId="00BD2C2A" w:rsidR="008336B4" w:rsidRPr="00AE662A" w:rsidRDefault="008336B4" w:rsidP="008336B4">
            <w:pPr>
              <w:spacing w:after="0"/>
              <w:jc w:val="left"/>
              <w:rPr>
                <w:rFonts w:ascii="Calibri" w:hAnsi="Calibri"/>
                <w:sz w:val="22"/>
                <w:szCs w:val="22"/>
              </w:rPr>
            </w:pPr>
            <w:r w:rsidRPr="00AE662A">
              <w:rPr>
                <w:rFonts w:ascii="Calibri" w:hAnsi="Calibri"/>
                <w:sz w:val="22"/>
                <w:szCs w:val="22"/>
              </w:rPr>
              <w:t>Rhino Name</w:t>
            </w:r>
          </w:p>
        </w:tc>
        <w:tc>
          <w:tcPr>
            <w:tcW w:w="2335" w:type="dxa"/>
          </w:tcPr>
          <w:p w14:paraId="636F03A2" w14:textId="7453EE5E" w:rsidR="008336B4" w:rsidRPr="00AE662A" w:rsidRDefault="008336B4" w:rsidP="008336B4">
            <w:pPr>
              <w:spacing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  <w:r w:rsidRPr="00AE662A">
              <w:rPr>
                <w:rFonts w:ascii="Calibri" w:hAnsi="Calibri"/>
                <w:sz w:val="22"/>
                <w:szCs w:val="22"/>
              </w:rPr>
              <w:t>No. of days</w:t>
            </w:r>
          </w:p>
        </w:tc>
      </w:tr>
      <w:tr w:rsidR="00EA5149" w14:paraId="5A5791FB" w14:textId="77777777" w:rsidTr="008E1A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401783B6" w14:textId="1235DBC6" w:rsidR="008336B4" w:rsidRDefault="008336B4" w:rsidP="008336B4">
            <w:pPr>
              <w:tabs>
                <w:tab w:val="clear" w:pos="2940"/>
                <w:tab w:val="center" w:pos="995"/>
              </w:tabs>
              <w:spacing w:before="0" w:beforeAutospacing="0" w:after="0"/>
              <w:rPr>
                <w:rFonts w:ascii="Cambria" w:hAnsi="Cambria"/>
                <w:b w:val="0"/>
                <w:color w:val="000000"/>
                <w:sz w:val="22"/>
                <w:szCs w:val="22"/>
              </w:rPr>
            </w:pPr>
            <w:r>
              <w:rPr>
                <w:rFonts w:ascii="Cambria" w:hAnsi="Cambria"/>
                <w:b w:val="0"/>
                <w:color w:val="000000"/>
                <w:sz w:val="22"/>
                <w:szCs w:val="22"/>
              </w:rPr>
              <w:t>{%tr for item in rhino_missing %}</w:t>
            </w:r>
          </w:p>
        </w:tc>
        <w:tc>
          <w:tcPr>
            <w:tcW w:w="2335" w:type="dxa"/>
          </w:tcPr>
          <w:p w14:paraId="6124C2F1" w14:textId="77777777" w:rsidR="008336B4" w:rsidRDefault="008336B4" w:rsidP="008336B4">
            <w:pPr>
              <w:tabs>
                <w:tab w:val="clear" w:pos="2940"/>
                <w:tab w:val="center" w:pos="995"/>
              </w:tabs>
              <w:spacing w:before="0" w:beforeAutospacing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color w:val="000000"/>
                <w:sz w:val="22"/>
                <w:szCs w:val="22"/>
              </w:rPr>
            </w:pPr>
          </w:p>
        </w:tc>
      </w:tr>
      <w:tr w:rsidR="00EA5149" w:rsidRPr="00921292" w14:paraId="2A90DAC2" w14:textId="77777777" w:rsidTr="008E1A55">
        <w:trPr>
          <w:trHeight w:val="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6C8842BE" w14:textId="373CF35A" w:rsidR="008336B4" w:rsidRDefault="008336B4" w:rsidP="008336B4">
            <w:pPr>
              <w:tabs>
                <w:tab w:val="clear" w:pos="2940"/>
                <w:tab w:val="center" w:pos="995"/>
              </w:tabs>
              <w:spacing w:before="0" w:beforeAutospacing="0" w:after="0"/>
              <w:rPr>
                <w:rFonts w:ascii="Cambria" w:hAnsi="Cambria"/>
                <w:b w:val="0"/>
                <w:color w:val="000000"/>
                <w:sz w:val="22"/>
                <w:szCs w:val="22"/>
              </w:rPr>
            </w:pPr>
            <w:r>
              <w:rPr>
                <w:rFonts w:ascii="Cambria" w:hAnsi="Cambria"/>
                <w:b w:val="0"/>
                <w:color w:val="000000"/>
                <w:sz w:val="22"/>
                <w:szCs w:val="22"/>
              </w:rPr>
              <w:t>{{ item.name}}</w:t>
            </w:r>
          </w:p>
        </w:tc>
        <w:tc>
          <w:tcPr>
            <w:tcW w:w="2335" w:type="dxa"/>
          </w:tcPr>
          <w:p w14:paraId="427556D4" w14:textId="385094EB" w:rsidR="008336B4" w:rsidRPr="00921292" w:rsidRDefault="008336B4" w:rsidP="008336B4">
            <w:pPr>
              <w:tabs>
                <w:tab w:val="clear" w:pos="2940"/>
                <w:tab w:val="center" w:pos="995"/>
              </w:tabs>
              <w:spacing w:before="0" w:beforeAutospacing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Cs w:val="0"/>
                <w:color w:val="000000"/>
                <w:sz w:val="22"/>
                <w:szCs w:val="22"/>
              </w:rPr>
            </w:pPr>
            <w:r w:rsidRPr="00921292">
              <w:rPr>
                <w:rFonts w:ascii="Cambria" w:hAnsi="Cambria"/>
                <w:bCs w:val="0"/>
                <w:color w:val="000000"/>
                <w:sz w:val="22"/>
                <w:szCs w:val="22"/>
              </w:rPr>
              <w:t>{{item.value}} days</w:t>
            </w:r>
          </w:p>
        </w:tc>
      </w:tr>
      <w:tr w:rsidR="00EA5149" w14:paraId="47B4DE33" w14:textId="77777777" w:rsidTr="008E1A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122512DB" w14:textId="066DD151" w:rsidR="008336B4" w:rsidRDefault="008336B4" w:rsidP="008336B4">
            <w:pPr>
              <w:tabs>
                <w:tab w:val="clear" w:pos="2940"/>
                <w:tab w:val="center" w:pos="995"/>
              </w:tabs>
              <w:spacing w:before="0" w:beforeAutospacing="0" w:after="0"/>
              <w:rPr>
                <w:rFonts w:ascii="Cambria" w:hAnsi="Cambria"/>
                <w:b w:val="0"/>
                <w:color w:val="000000"/>
                <w:sz w:val="22"/>
                <w:szCs w:val="22"/>
              </w:rPr>
            </w:pPr>
            <w:r>
              <w:rPr>
                <w:rFonts w:ascii="Cambria" w:hAnsi="Cambria"/>
                <w:b w:val="0"/>
                <w:color w:val="000000"/>
                <w:sz w:val="22"/>
                <w:szCs w:val="22"/>
              </w:rPr>
              <w:t>{%tr endfor %}</w:t>
            </w:r>
          </w:p>
        </w:tc>
        <w:tc>
          <w:tcPr>
            <w:tcW w:w="2335" w:type="dxa"/>
          </w:tcPr>
          <w:p w14:paraId="33510EE3" w14:textId="77777777" w:rsidR="008336B4" w:rsidRDefault="008336B4" w:rsidP="008336B4">
            <w:pPr>
              <w:tabs>
                <w:tab w:val="clear" w:pos="2940"/>
                <w:tab w:val="center" w:pos="995"/>
              </w:tabs>
              <w:spacing w:before="0" w:beforeAutospacing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color w:val="000000"/>
                <w:sz w:val="22"/>
                <w:szCs w:val="22"/>
              </w:rPr>
            </w:pPr>
          </w:p>
        </w:tc>
      </w:tr>
    </w:tbl>
    <w:p w14:paraId="4542B74B" w14:textId="77777777" w:rsidR="008336B4" w:rsidRPr="003A0C3B" w:rsidRDefault="008336B4" w:rsidP="008336B4">
      <w:pPr>
        <w:tabs>
          <w:tab w:val="clear" w:pos="2940"/>
          <w:tab w:val="center" w:pos="995"/>
        </w:tabs>
        <w:spacing w:before="0" w:beforeAutospacing="0" w:after="0"/>
        <w:rPr>
          <w:rStyle w:val="Strong"/>
        </w:rPr>
      </w:pPr>
    </w:p>
    <w:p w14:paraId="0C1BEAA5" w14:textId="77777777" w:rsidR="00E1381F" w:rsidRPr="003A0C3B" w:rsidRDefault="00E1381F" w:rsidP="007E37EB">
      <w:pPr>
        <w:tabs>
          <w:tab w:val="clear" w:pos="2940"/>
          <w:tab w:val="center" w:pos="995"/>
        </w:tabs>
        <w:spacing w:before="0" w:beforeAutospacing="0" w:after="0"/>
        <w:rPr>
          <w:rStyle w:val="Strong"/>
        </w:rPr>
      </w:pPr>
    </w:p>
    <w:p w14:paraId="1703C72A" w14:textId="17FBBF17" w:rsidR="00423ECE" w:rsidRPr="00921292" w:rsidRDefault="00423ECE" w:rsidP="007E37EB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/>
          <w:bCs w:val="0"/>
          <w:color w:val="000000"/>
          <w:sz w:val="22"/>
          <w:szCs w:val="22"/>
        </w:rPr>
      </w:pPr>
      <w:r w:rsidRPr="00921292">
        <w:rPr>
          <w:rFonts w:ascii="Cambria" w:hAnsi="Cambria"/>
          <w:b/>
          <w:bCs w:val="0"/>
          <w:color w:val="000000"/>
          <w:sz w:val="22"/>
          <w:szCs w:val="22"/>
        </w:rPr>
        <w:t>Rhino territorial movement/unusual sighting:</w:t>
      </w:r>
    </w:p>
    <w:p w14:paraId="06FC4BFC" w14:textId="77777777" w:rsidR="00423ECE" w:rsidRPr="00921292" w:rsidRDefault="00423ECE" w:rsidP="007E37EB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/>
          <w:bCs w:val="0"/>
          <w:color w:val="000000"/>
          <w:sz w:val="22"/>
          <w:szCs w:val="22"/>
        </w:rPr>
      </w:pPr>
    </w:p>
    <w:p w14:paraId="6BB1EA32" w14:textId="23726B77" w:rsidR="005D0BA3" w:rsidRPr="00921292" w:rsidRDefault="0003323B" w:rsidP="0003323B">
      <w:pPr>
        <w:rPr>
          <w:rFonts w:ascii="Cambria" w:hAnsi="Cambria"/>
          <w:b/>
          <w:bCs w:val="0"/>
          <w:color w:val="000000"/>
          <w:sz w:val="22"/>
          <w:szCs w:val="22"/>
        </w:rPr>
      </w:pPr>
      <w:r>
        <w:rPr>
          <w:rFonts w:ascii="Cambria" w:hAnsi="Cambria"/>
          <w:b/>
          <w:bCs w:val="0"/>
          <w:color w:val="000000"/>
          <w:sz w:val="22"/>
          <w:szCs w:val="22"/>
        </w:rPr>
        <w:t>{% if rhino_</w:t>
      </w:r>
      <w:r>
        <w:rPr>
          <w:rFonts w:ascii="Cambria" w:hAnsi="Cambria"/>
          <w:b/>
          <w:bCs w:val="0"/>
          <w:color w:val="000000"/>
          <w:sz w:val="22"/>
          <w:szCs w:val="22"/>
        </w:rPr>
        <w:t>territorial_movement</w:t>
      </w:r>
      <w:r>
        <w:rPr>
          <w:rFonts w:ascii="Cambria" w:hAnsi="Cambria"/>
          <w:b/>
          <w:bCs w:val="0"/>
          <w:color w:val="000000"/>
          <w:sz w:val="22"/>
          <w:szCs w:val="22"/>
        </w:rPr>
        <w:t xml:space="preserve"> %}</w:t>
      </w:r>
    </w:p>
    <w:tbl>
      <w:tblPr>
        <w:tblStyle w:val="ListTable4-Accent6"/>
        <w:tblW w:w="0" w:type="auto"/>
        <w:tblLook w:val="04A0" w:firstRow="1" w:lastRow="0" w:firstColumn="1" w:lastColumn="0" w:noHBand="0" w:noVBand="1"/>
      </w:tblPr>
      <w:tblGrid>
        <w:gridCol w:w="1997"/>
        <w:gridCol w:w="1169"/>
        <w:gridCol w:w="1771"/>
        <w:gridCol w:w="1295"/>
        <w:gridCol w:w="1763"/>
        <w:gridCol w:w="1355"/>
      </w:tblGrid>
      <w:tr w:rsidR="00BC4A36" w:rsidRPr="007E695C" w14:paraId="343523C2" w14:textId="77777777" w:rsidTr="00BC4A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7" w:type="dxa"/>
          </w:tcPr>
          <w:p w14:paraId="381914EE" w14:textId="77777777" w:rsidR="00BC4A36" w:rsidRPr="007E695C" w:rsidRDefault="00BC4A36" w:rsidP="0001631C">
            <w:pPr>
              <w:spacing w:after="0"/>
              <w:jc w:val="left"/>
              <w:rPr>
                <w:rFonts w:ascii="Calibri" w:hAnsi="Calibri"/>
                <w:sz w:val="22"/>
                <w:szCs w:val="22"/>
              </w:rPr>
            </w:pPr>
            <w:r w:rsidRPr="007E695C">
              <w:rPr>
                <w:rFonts w:ascii="Calibri" w:hAnsi="Calibri"/>
                <w:sz w:val="22"/>
                <w:szCs w:val="22"/>
              </w:rPr>
              <w:t>Conservancy</w:t>
            </w:r>
          </w:p>
        </w:tc>
        <w:tc>
          <w:tcPr>
            <w:tcW w:w="1169" w:type="dxa"/>
          </w:tcPr>
          <w:p w14:paraId="3544BEEF" w14:textId="77777777" w:rsidR="00BC4A36" w:rsidRPr="007E695C" w:rsidRDefault="00BC4A36" w:rsidP="0001631C">
            <w:pPr>
              <w:spacing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  <w:r w:rsidRPr="007E695C">
              <w:rPr>
                <w:rFonts w:ascii="Calibri" w:hAnsi="Calibri"/>
                <w:sz w:val="22"/>
                <w:szCs w:val="22"/>
              </w:rPr>
              <w:t>Color</w:t>
            </w:r>
          </w:p>
        </w:tc>
        <w:tc>
          <w:tcPr>
            <w:tcW w:w="1877" w:type="dxa"/>
          </w:tcPr>
          <w:p w14:paraId="27728454" w14:textId="45BCB694" w:rsidR="00BC4A36" w:rsidRDefault="00BC4A36" w:rsidP="0001631C">
            <w:pPr>
              <w:spacing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Station</w:t>
            </w:r>
          </w:p>
        </w:tc>
        <w:tc>
          <w:tcPr>
            <w:tcW w:w="1112" w:type="dxa"/>
          </w:tcPr>
          <w:p w14:paraId="7BD0532B" w14:textId="7FA4DD35" w:rsidR="00BC4A36" w:rsidRDefault="00BC4A36" w:rsidP="0001631C">
            <w:pPr>
              <w:spacing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Rhinos</w:t>
            </w:r>
          </w:p>
        </w:tc>
        <w:tc>
          <w:tcPr>
            <w:tcW w:w="1821" w:type="dxa"/>
          </w:tcPr>
          <w:p w14:paraId="295DB3D0" w14:textId="0D406E33" w:rsidR="00BC4A36" w:rsidRPr="007E695C" w:rsidRDefault="00BC4A36" w:rsidP="0001631C">
            <w:pPr>
              <w:spacing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Behavior</w:t>
            </w:r>
          </w:p>
        </w:tc>
        <w:tc>
          <w:tcPr>
            <w:tcW w:w="1374" w:type="dxa"/>
          </w:tcPr>
          <w:p w14:paraId="0AC7F600" w14:textId="77777777" w:rsidR="00BC4A36" w:rsidRPr="007E695C" w:rsidRDefault="00BC4A36" w:rsidP="0001631C">
            <w:pPr>
              <w:spacing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Health</w:t>
            </w:r>
          </w:p>
        </w:tc>
      </w:tr>
      <w:tr w:rsidR="00BC4A36" w14:paraId="15285489" w14:textId="77777777" w:rsidTr="009238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6"/>
          </w:tcPr>
          <w:p w14:paraId="088944FD" w14:textId="0213A51E" w:rsidR="00BC4A36" w:rsidRDefault="00BC4A36" w:rsidP="0003323B">
            <w:pPr>
              <w:jc w:val="left"/>
              <w:rPr>
                <w:rFonts w:ascii="Cambria" w:hAnsi="Cambria"/>
                <w:bCs/>
                <w:color w:val="000000"/>
                <w:sz w:val="22"/>
                <w:szCs w:val="22"/>
              </w:rPr>
            </w:pPr>
            <w:r>
              <w:rPr>
                <w:rFonts w:ascii="Cambria" w:hAnsi="Cambria"/>
                <w:bCs/>
                <w:color w:val="000000"/>
                <w:sz w:val="22"/>
                <w:szCs w:val="22"/>
              </w:rPr>
              <w:t xml:space="preserve">{%tr for item in </w:t>
            </w:r>
            <w:r>
              <w:rPr>
                <w:rFonts w:ascii="Cambria" w:hAnsi="Cambria"/>
                <w:bCs/>
                <w:color w:val="000000"/>
                <w:sz w:val="22"/>
                <w:szCs w:val="22"/>
              </w:rPr>
              <w:t>rhino_territorial_movement</w:t>
            </w:r>
            <w:r>
              <w:rPr>
                <w:rFonts w:ascii="Cambria" w:hAnsi="Cambria"/>
                <w:bCs/>
                <w:color w:val="000000"/>
                <w:sz w:val="22"/>
                <w:szCs w:val="22"/>
              </w:rPr>
              <w:t xml:space="preserve"> %}</w:t>
            </w:r>
          </w:p>
        </w:tc>
      </w:tr>
      <w:tr w:rsidR="00BC4A36" w14:paraId="648ABB78" w14:textId="77777777" w:rsidTr="00BC4A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7" w:type="dxa"/>
          </w:tcPr>
          <w:p w14:paraId="473FCF34" w14:textId="77777777" w:rsidR="00BC4A36" w:rsidRDefault="00BC4A36" w:rsidP="0001631C">
            <w:pPr>
              <w:rPr>
                <w:rFonts w:ascii="Cambria" w:hAnsi="Cambria"/>
                <w:bCs/>
                <w:color w:val="000000"/>
                <w:sz w:val="22"/>
                <w:szCs w:val="22"/>
              </w:rPr>
            </w:pPr>
            <w:r>
              <w:rPr>
                <w:rFonts w:ascii="Cambria" w:hAnsi="Cambria"/>
                <w:bCs/>
                <w:color w:val="000000"/>
                <w:sz w:val="22"/>
                <w:szCs w:val="22"/>
              </w:rPr>
              <w:t>{{ item.conservancy }}</w:t>
            </w:r>
          </w:p>
        </w:tc>
        <w:tc>
          <w:tcPr>
            <w:tcW w:w="1169" w:type="dxa"/>
          </w:tcPr>
          <w:p w14:paraId="75FCEA02" w14:textId="77777777" w:rsidR="00BC4A36" w:rsidRDefault="00BC4A36" w:rsidP="000163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Cs w:val="0"/>
                <w:color w:val="000000"/>
                <w:sz w:val="22"/>
                <w:szCs w:val="22"/>
              </w:rPr>
            </w:pPr>
            <w:r>
              <w:rPr>
                <w:rFonts w:ascii="Cambria" w:hAnsi="Cambria"/>
                <w:bCs w:val="0"/>
                <w:color w:val="000000"/>
                <w:sz w:val="22"/>
                <w:szCs w:val="22"/>
              </w:rPr>
              <w:t>{{ item.color }}</w:t>
            </w:r>
          </w:p>
        </w:tc>
        <w:tc>
          <w:tcPr>
            <w:tcW w:w="1877" w:type="dxa"/>
          </w:tcPr>
          <w:p w14:paraId="457858EF" w14:textId="77916BE6" w:rsidR="00BC4A36" w:rsidRDefault="00BC4A36" w:rsidP="000163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Cs w:val="0"/>
                <w:color w:val="000000"/>
                <w:sz w:val="22"/>
                <w:szCs w:val="22"/>
              </w:rPr>
            </w:pPr>
            <w:r>
              <w:rPr>
                <w:rFonts w:ascii="Cambria" w:hAnsi="Cambria"/>
                <w:bCs w:val="0"/>
                <w:color w:val="000000"/>
                <w:sz w:val="22"/>
                <w:szCs w:val="22"/>
              </w:rPr>
              <w:t>{{ item.station }}</w:t>
            </w:r>
          </w:p>
        </w:tc>
        <w:tc>
          <w:tcPr>
            <w:tcW w:w="1112" w:type="dxa"/>
          </w:tcPr>
          <w:p w14:paraId="1506F1DF" w14:textId="610341B3" w:rsidR="00BC4A36" w:rsidRDefault="00BC4A36" w:rsidP="005D0B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Cs w:val="0"/>
                <w:color w:val="000000"/>
                <w:sz w:val="22"/>
                <w:szCs w:val="22"/>
              </w:rPr>
            </w:pPr>
            <w:r>
              <w:rPr>
                <w:rFonts w:ascii="Cambria" w:hAnsi="Cambria"/>
                <w:bCs w:val="0"/>
                <w:color w:val="000000"/>
                <w:sz w:val="22"/>
                <w:szCs w:val="22"/>
              </w:rPr>
              <w:t>{{ item.rhinos }}</w:t>
            </w:r>
          </w:p>
        </w:tc>
        <w:tc>
          <w:tcPr>
            <w:tcW w:w="1821" w:type="dxa"/>
          </w:tcPr>
          <w:p w14:paraId="02AA530E" w14:textId="3897077C" w:rsidR="00BC4A36" w:rsidRDefault="00BC4A36" w:rsidP="005D0B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Cs w:val="0"/>
                <w:color w:val="000000"/>
                <w:sz w:val="22"/>
                <w:szCs w:val="22"/>
              </w:rPr>
            </w:pPr>
            <w:r>
              <w:rPr>
                <w:rFonts w:ascii="Cambria" w:hAnsi="Cambria"/>
                <w:bCs w:val="0"/>
                <w:color w:val="000000"/>
                <w:sz w:val="22"/>
                <w:szCs w:val="22"/>
              </w:rPr>
              <w:t>{{ item.</w:t>
            </w:r>
            <w:r>
              <w:rPr>
                <w:rFonts w:ascii="Cambria" w:hAnsi="Cambria"/>
                <w:bCs w:val="0"/>
                <w:color w:val="000000"/>
                <w:sz w:val="22"/>
                <w:szCs w:val="22"/>
              </w:rPr>
              <w:t>behavior</w:t>
            </w:r>
            <w:r>
              <w:rPr>
                <w:rFonts w:ascii="Cambria" w:hAnsi="Cambria"/>
                <w:bCs w:val="0"/>
                <w:color w:val="000000"/>
                <w:sz w:val="22"/>
                <w:szCs w:val="22"/>
              </w:rPr>
              <w:t xml:space="preserve"> }}</w:t>
            </w:r>
          </w:p>
        </w:tc>
        <w:tc>
          <w:tcPr>
            <w:tcW w:w="1374" w:type="dxa"/>
          </w:tcPr>
          <w:p w14:paraId="5B40EB2B" w14:textId="77777777" w:rsidR="00BC4A36" w:rsidRDefault="00BC4A36" w:rsidP="000163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Cs w:val="0"/>
                <w:color w:val="000000"/>
                <w:sz w:val="22"/>
                <w:szCs w:val="22"/>
              </w:rPr>
            </w:pPr>
            <w:r>
              <w:rPr>
                <w:rFonts w:ascii="Cambria" w:hAnsi="Cambria"/>
                <w:bCs w:val="0"/>
                <w:color w:val="000000"/>
                <w:sz w:val="22"/>
                <w:szCs w:val="22"/>
              </w:rPr>
              <w:t>{{ item.health }}</w:t>
            </w:r>
          </w:p>
        </w:tc>
      </w:tr>
      <w:tr w:rsidR="00BC4A36" w14:paraId="3EB3C608" w14:textId="77777777" w:rsidTr="00BC4A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7" w:type="dxa"/>
          </w:tcPr>
          <w:p w14:paraId="3946DC30" w14:textId="77777777" w:rsidR="00BC4A36" w:rsidRDefault="00BC4A36" w:rsidP="0001631C">
            <w:pPr>
              <w:rPr>
                <w:rFonts w:ascii="Cambria" w:hAnsi="Cambria"/>
                <w:bCs/>
                <w:color w:val="000000"/>
                <w:sz w:val="22"/>
                <w:szCs w:val="22"/>
              </w:rPr>
            </w:pPr>
            <w:r>
              <w:rPr>
                <w:rFonts w:ascii="Cambria" w:hAnsi="Cambria"/>
                <w:bCs/>
                <w:color w:val="000000"/>
                <w:sz w:val="22"/>
                <w:szCs w:val="22"/>
              </w:rPr>
              <w:t>{%tr endfor %}</w:t>
            </w:r>
          </w:p>
        </w:tc>
        <w:tc>
          <w:tcPr>
            <w:tcW w:w="1169" w:type="dxa"/>
          </w:tcPr>
          <w:p w14:paraId="6E79DEFF" w14:textId="77777777" w:rsidR="00BC4A36" w:rsidRDefault="00BC4A36" w:rsidP="000163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Cs w:val="0"/>
                <w:color w:val="000000"/>
                <w:sz w:val="22"/>
                <w:szCs w:val="22"/>
              </w:rPr>
            </w:pPr>
          </w:p>
        </w:tc>
        <w:tc>
          <w:tcPr>
            <w:tcW w:w="1877" w:type="dxa"/>
          </w:tcPr>
          <w:p w14:paraId="42489CA3" w14:textId="77777777" w:rsidR="00BC4A36" w:rsidRDefault="00BC4A36" w:rsidP="000163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Cs w:val="0"/>
                <w:color w:val="000000"/>
                <w:sz w:val="22"/>
                <w:szCs w:val="22"/>
              </w:rPr>
            </w:pPr>
          </w:p>
        </w:tc>
        <w:tc>
          <w:tcPr>
            <w:tcW w:w="1112" w:type="dxa"/>
          </w:tcPr>
          <w:p w14:paraId="46BA14CE" w14:textId="77777777" w:rsidR="00BC4A36" w:rsidRDefault="00BC4A36" w:rsidP="000163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Cs w:val="0"/>
                <w:color w:val="000000"/>
                <w:sz w:val="22"/>
                <w:szCs w:val="22"/>
              </w:rPr>
            </w:pPr>
          </w:p>
        </w:tc>
        <w:tc>
          <w:tcPr>
            <w:tcW w:w="1821" w:type="dxa"/>
          </w:tcPr>
          <w:p w14:paraId="546CDA5E" w14:textId="4679B8F9" w:rsidR="00BC4A36" w:rsidRDefault="00BC4A36" w:rsidP="000163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Cs w:val="0"/>
                <w:color w:val="000000"/>
                <w:sz w:val="22"/>
                <w:szCs w:val="22"/>
              </w:rPr>
            </w:pPr>
          </w:p>
        </w:tc>
        <w:tc>
          <w:tcPr>
            <w:tcW w:w="1374" w:type="dxa"/>
          </w:tcPr>
          <w:p w14:paraId="6F021A31" w14:textId="77777777" w:rsidR="00BC4A36" w:rsidRDefault="00BC4A36" w:rsidP="000163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Cs w:val="0"/>
                <w:color w:val="000000"/>
                <w:sz w:val="22"/>
                <w:szCs w:val="22"/>
              </w:rPr>
            </w:pPr>
          </w:p>
        </w:tc>
      </w:tr>
    </w:tbl>
    <w:p w14:paraId="11C1010B" w14:textId="77777777" w:rsidR="0003323B" w:rsidRDefault="0003323B" w:rsidP="0003323B">
      <w:pPr>
        <w:rPr>
          <w:rFonts w:ascii="Cambria" w:hAnsi="Cambria"/>
          <w:bCs w:val="0"/>
          <w:color w:val="000000"/>
          <w:sz w:val="22"/>
          <w:szCs w:val="22"/>
        </w:rPr>
      </w:pPr>
      <w:r>
        <w:rPr>
          <w:rFonts w:ascii="Cambria" w:hAnsi="Cambria"/>
          <w:bCs w:val="0"/>
          <w:color w:val="000000"/>
          <w:sz w:val="22"/>
          <w:szCs w:val="22"/>
        </w:rPr>
        <w:t>{% else %}</w:t>
      </w:r>
    </w:p>
    <w:p w14:paraId="3451B832" w14:textId="579FBCE9" w:rsidR="0003323B" w:rsidRDefault="0003323B" w:rsidP="0003323B">
      <w:pPr>
        <w:pStyle w:val="ListParagraph"/>
        <w:numPr>
          <w:ilvl w:val="0"/>
          <w:numId w:val="49"/>
        </w:numPr>
        <w:rPr>
          <w:rFonts w:ascii="Cambria" w:hAnsi="Cambria"/>
          <w:bCs w:val="0"/>
          <w:color w:val="000000"/>
          <w:sz w:val="22"/>
          <w:szCs w:val="22"/>
        </w:rPr>
      </w:pPr>
      <w:r>
        <w:rPr>
          <w:rFonts w:ascii="Cambria" w:hAnsi="Cambria"/>
          <w:bCs w:val="0"/>
          <w:color w:val="000000"/>
          <w:sz w:val="22"/>
          <w:szCs w:val="22"/>
        </w:rPr>
        <w:t xml:space="preserve">No rhino </w:t>
      </w:r>
      <w:r w:rsidR="005D0BA3">
        <w:rPr>
          <w:rFonts w:ascii="Cambria" w:hAnsi="Cambria"/>
          <w:bCs w:val="0"/>
          <w:color w:val="000000"/>
          <w:sz w:val="22"/>
          <w:szCs w:val="22"/>
        </w:rPr>
        <w:t>territorial movements</w:t>
      </w:r>
      <w:r>
        <w:rPr>
          <w:rFonts w:ascii="Cambria" w:hAnsi="Cambria"/>
          <w:bCs w:val="0"/>
          <w:color w:val="000000"/>
          <w:sz w:val="22"/>
          <w:szCs w:val="22"/>
        </w:rPr>
        <w:t xml:space="preserve"> reported.</w:t>
      </w:r>
    </w:p>
    <w:p w14:paraId="3E142EA8" w14:textId="77777777" w:rsidR="0003323B" w:rsidRPr="008679B2" w:rsidRDefault="0003323B" w:rsidP="0003323B">
      <w:pPr>
        <w:rPr>
          <w:rFonts w:ascii="Cambria" w:hAnsi="Cambria"/>
          <w:bCs w:val="0"/>
          <w:color w:val="000000"/>
          <w:sz w:val="22"/>
          <w:szCs w:val="22"/>
        </w:rPr>
      </w:pPr>
      <w:r>
        <w:rPr>
          <w:rFonts w:ascii="Cambria" w:hAnsi="Cambria"/>
          <w:bCs w:val="0"/>
          <w:color w:val="000000"/>
          <w:sz w:val="22"/>
          <w:szCs w:val="22"/>
        </w:rPr>
        <w:lastRenderedPageBreak/>
        <w:t>{% endif %}</w:t>
      </w:r>
    </w:p>
    <w:p w14:paraId="2FDEA634" w14:textId="603EBC6C" w:rsidR="00423ECE" w:rsidRPr="00921292" w:rsidRDefault="00423ECE" w:rsidP="007E37EB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/>
          <w:bCs w:val="0"/>
          <w:color w:val="000000"/>
          <w:sz w:val="22"/>
          <w:szCs w:val="22"/>
        </w:rPr>
      </w:pPr>
    </w:p>
    <w:p w14:paraId="0B9AF25C" w14:textId="77777777" w:rsidR="00423ECE" w:rsidRPr="00921292" w:rsidRDefault="00423ECE" w:rsidP="007E37EB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/>
          <w:bCs w:val="0"/>
          <w:color w:val="000000"/>
          <w:sz w:val="22"/>
          <w:szCs w:val="22"/>
        </w:rPr>
      </w:pPr>
    </w:p>
    <w:p w14:paraId="61C8E81D" w14:textId="5867AC2C" w:rsidR="00F4347C" w:rsidRPr="00921292" w:rsidRDefault="004F4F00" w:rsidP="003B3386">
      <w:pPr>
        <w:tabs>
          <w:tab w:val="clear" w:pos="2940"/>
        </w:tabs>
        <w:spacing w:before="0" w:beforeAutospacing="0" w:after="0"/>
        <w:jc w:val="left"/>
        <w:rPr>
          <w:rFonts w:ascii="Cambria" w:hAnsi="Cambria"/>
          <w:b/>
          <w:color w:val="000000"/>
          <w:sz w:val="22"/>
          <w:szCs w:val="22"/>
        </w:rPr>
      </w:pPr>
      <w:r w:rsidRPr="00921292">
        <w:rPr>
          <w:rFonts w:ascii="Cambria" w:hAnsi="Cambria"/>
          <w:b/>
          <w:color w:val="000000"/>
          <w:sz w:val="22"/>
          <w:szCs w:val="22"/>
        </w:rPr>
        <w:t>{</w:t>
      </w:r>
      <w:r w:rsidR="00F4347C" w:rsidRPr="00921292">
        <w:rPr>
          <w:rFonts w:ascii="Cambria" w:hAnsi="Cambria"/>
          <w:b/>
          <w:color w:val="000000"/>
          <w:sz w:val="22"/>
          <w:szCs w:val="22"/>
        </w:rPr>
        <w:t>% for os in other_sightings %}</w:t>
      </w:r>
    </w:p>
    <w:p w14:paraId="70D61F3E" w14:textId="08C8E344" w:rsidR="00423ECE" w:rsidRPr="00921292" w:rsidRDefault="00C61030" w:rsidP="007E37EB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/>
          <w:bCs w:val="0"/>
          <w:color w:val="000000"/>
          <w:sz w:val="22"/>
          <w:szCs w:val="22"/>
        </w:rPr>
      </w:pPr>
      <w:r w:rsidRPr="00921292">
        <w:rPr>
          <w:rFonts w:ascii="Cambria" w:hAnsi="Cambria"/>
          <w:b/>
          <w:bCs w:val="0"/>
          <w:color w:val="000000"/>
          <w:sz w:val="22"/>
          <w:szCs w:val="22"/>
        </w:rPr>
        <w:t>Other wildlife s</w:t>
      </w:r>
      <w:r w:rsidR="00423ECE" w:rsidRPr="00921292">
        <w:rPr>
          <w:rFonts w:ascii="Cambria" w:hAnsi="Cambria"/>
          <w:b/>
          <w:bCs w:val="0"/>
          <w:color w:val="000000"/>
          <w:sz w:val="22"/>
          <w:szCs w:val="22"/>
        </w:rPr>
        <w:t>ightings on {{ os.conservancy }</w:t>
      </w:r>
      <w:r w:rsidR="00F4347C" w:rsidRPr="00921292">
        <w:rPr>
          <w:rFonts w:ascii="Cambria" w:hAnsi="Cambria"/>
          <w:b/>
          <w:bCs w:val="0"/>
          <w:color w:val="000000"/>
          <w:sz w:val="22"/>
          <w:szCs w:val="22"/>
        </w:rPr>
        <w:t>}</w:t>
      </w:r>
      <w:r w:rsidR="00423ECE" w:rsidRPr="00921292">
        <w:rPr>
          <w:rFonts w:ascii="Cambria" w:hAnsi="Cambria"/>
          <w:b/>
          <w:bCs w:val="0"/>
          <w:color w:val="000000"/>
          <w:sz w:val="22"/>
          <w:szCs w:val="22"/>
        </w:rPr>
        <w:t>:</w:t>
      </w:r>
    </w:p>
    <w:tbl>
      <w:tblPr>
        <w:tblStyle w:val="ListTable4-Accent6"/>
        <w:tblW w:w="0" w:type="auto"/>
        <w:tblLook w:val="04A0" w:firstRow="1" w:lastRow="0" w:firstColumn="1" w:lastColumn="0" w:noHBand="0" w:noVBand="1"/>
      </w:tblPr>
      <w:tblGrid>
        <w:gridCol w:w="6115"/>
        <w:gridCol w:w="1561"/>
      </w:tblGrid>
      <w:tr w:rsidR="00C4005F" w:rsidRPr="00AE662A" w14:paraId="40D8C56E" w14:textId="77777777" w:rsidTr="00C400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15" w:type="dxa"/>
          </w:tcPr>
          <w:p w14:paraId="471AC73C" w14:textId="2297FE57" w:rsidR="00423ECE" w:rsidRPr="00AE662A" w:rsidRDefault="00423ECE" w:rsidP="00423ECE">
            <w:pPr>
              <w:spacing w:after="0"/>
              <w:jc w:val="left"/>
              <w:rPr>
                <w:rFonts w:ascii="Calibri" w:hAnsi="Calibri"/>
                <w:sz w:val="22"/>
                <w:szCs w:val="22"/>
              </w:rPr>
            </w:pPr>
            <w:r w:rsidRPr="00AE662A">
              <w:rPr>
                <w:rFonts w:ascii="Calibri" w:hAnsi="Calibri"/>
                <w:sz w:val="22"/>
                <w:szCs w:val="22"/>
              </w:rPr>
              <w:t>Species</w:t>
            </w:r>
          </w:p>
        </w:tc>
        <w:tc>
          <w:tcPr>
            <w:tcW w:w="1561" w:type="dxa"/>
          </w:tcPr>
          <w:p w14:paraId="695A1B5E" w14:textId="2D37620E" w:rsidR="00423ECE" w:rsidRPr="00AE662A" w:rsidRDefault="00423ECE" w:rsidP="00423ECE">
            <w:pPr>
              <w:spacing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  <w:r w:rsidRPr="00AE662A">
              <w:rPr>
                <w:rFonts w:ascii="Calibri" w:hAnsi="Calibri"/>
                <w:sz w:val="22"/>
                <w:szCs w:val="22"/>
              </w:rPr>
              <w:t>No.</w:t>
            </w:r>
          </w:p>
        </w:tc>
      </w:tr>
      <w:tr w:rsidR="00C4005F" w:rsidRPr="00477E70" w14:paraId="51C88FFB" w14:textId="77777777" w:rsidTr="00C400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15" w:type="dxa"/>
          </w:tcPr>
          <w:p w14:paraId="571AF675" w14:textId="57C94249" w:rsidR="00423ECE" w:rsidRDefault="005178E1" w:rsidP="00F357F3">
            <w:pPr>
              <w:tabs>
                <w:tab w:val="clear" w:pos="2940"/>
                <w:tab w:val="center" w:pos="995"/>
              </w:tabs>
              <w:spacing w:before="0" w:beforeAutospacing="0" w:after="0"/>
              <w:rPr>
                <w:rFonts w:ascii="Cambria" w:hAnsi="Cambria"/>
                <w:b w:val="0"/>
                <w:color w:val="000000"/>
                <w:sz w:val="22"/>
                <w:szCs w:val="22"/>
              </w:rPr>
            </w:pPr>
            <w:r>
              <w:rPr>
                <w:rFonts w:ascii="Cambria" w:hAnsi="Cambria"/>
                <w:b w:val="0"/>
                <w:color w:val="000000"/>
                <w:sz w:val="22"/>
                <w:szCs w:val="22"/>
              </w:rPr>
              <w:t>{%</w:t>
            </w:r>
            <w:r w:rsidR="00423ECE">
              <w:rPr>
                <w:rFonts w:ascii="Cambria" w:hAnsi="Cambria"/>
                <w:b w:val="0"/>
                <w:color w:val="000000"/>
                <w:sz w:val="22"/>
                <w:szCs w:val="22"/>
              </w:rPr>
              <w:t xml:space="preserve">tr for item in os.sightings </w:t>
            </w:r>
            <w:r w:rsidR="0074361B">
              <w:rPr>
                <w:rFonts w:ascii="Cambria" w:hAnsi="Cambria"/>
                <w:b w:val="0"/>
                <w:color w:val="000000"/>
                <w:sz w:val="22"/>
                <w:szCs w:val="22"/>
              </w:rPr>
              <w:t>%</w:t>
            </w:r>
            <w:r w:rsidR="00423ECE">
              <w:rPr>
                <w:rFonts w:ascii="Cambria" w:hAnsi="Cambria"/>
                <w:b w:val="0"/>
                <w:color w:val="000000"/>
                <w:sz w:val="22"/>
                <w:szCs w:val="22"/>
              </w:rPr>
              <w:t>}</w:t>
            </w:r>
          </w:p>
        </w:tc>
        <w:tc>
          <w:tcPr>
            <w:tcW w:w="1561" w:type="dxa"/>
          </w:tcPr>
          <w:p w14:paraId="406DDD1E" w14:textId="77777777" w:rsidR="00423ECE" w:rsidRDefault="00423ECE" w:rsidP="007E37EB">
            <w:pPr>
              <w:tabs>
                <w:tab w:val="clear" w:pos="2940"/>
                <w:tab w:val="center" w:pos="995"/>
              </w:tabs>
              <w:spacing w:before="0" w:beforeAutospacing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color w:val="000000"/>
                <w:sz w:val="22"/>
                <w:szCs w:val="22"/>
              </w:rPr>
            </w:pPr>
          </w:p>
        </w:tc>
      </w:tr>
      <w:tr w:rsidR="00EA5149" w:rsidRPr="00477E70" w14:paraId="4A94CC3C" w14:textId="77777777" w:rsidTr="00C400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15" w:type="dxa"/>
          </w:tcPr>
          <w:p w14:paraId="16485FFC" w14:textId="27B9A4F2" w:rsidR="00423ECE" w:rsidRDefault="00423ECE" w:rsidP="007E37EB">
            <w:pPr>
              <w:tabs>
                <w:tab w:val="clear" w:pos="2940"/>
                <w:tab w:val="center" w:pos="995"/>
              </w:tabs>
              <w:spacing w:before="0" w:beforeAutospacing="0" w:after="0"/>
              <w:rPr>
                <w:rFonts w:ascii="Cambria" w:hAnsi="Cambria"/>
                <w:b w:val="0"/>
                <w:color w:val="000000"/>
                <w:sz w:val="22"/>
                <w:szCs w:val="22"/>
              </w:rPr>
            </w:pPr>
            <w:r>
              <w:rPr>
                <w:rFonts w:ascii="Cambria" w:hAnsi="Cambria"/>
                <w:b w:val="0"/>
                <w:color w:val="000000"/>
                <w:sz w:val="22"/>
                <w:szCs w:val="22"/>
              </w:rPr>
              <w:t>{{ item.species}}</w:t>
            </w:r>
          </w:p>
        </w:tc>
        <w:tc>
          <w:tcPr>
            <w:tcW w:w="1561" w:type="dxa"/>
          </w:tcPr>
          <w:p w14:paraId="71970B2E" w14:textId="745382D8" w:rsidR="00423ECE" w:rsidRPr="00477E70" w:rsidRDefault="00423ECE" w:rsidP="008D2381">
            <w:pPr>
              <w:tabs>
                <w:tab w:val="clear" w:pos="2940"/>
                <w:tab w:val="center" w:pos="995"/>
              </w:tabs>
              <w:spacing w:before="0" w:beforeAutospacing="0"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Cs w:val="0"/>
                <w:color w:val="000000"/>
                <w:sz w:val="22"/>
                <w:szCs w:val="22"/>
              </w:rPr>
            </w:pPr>
            <w:r w:rsidRPr="00477E70">
              <w:rPr>
                <w:rFonts w:ascii="Cambria" w:hAnsi="Cambria"/>
                <w:bCs w:val="0"/>
                <w:color w:val="000000"/>
                <w:sz w:val="22"/>
                <w:szCs w:val="22"/>
              </w:rPr>
              <w:t>{{item.count}}</w:t>
            </w:r>
          </w:p>
        </w:tc>
      </w:tr>
      <w:tr w:rsidR="00C4005F" w:rsidRPr="00477E70" w14:paraId="4B15E8FD" w14:textId="77777777" w:rsidTr="00C400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15" w:type="dxa"/>
          </w:tcPr>
          <w:p w14:paraId="496C029F" w14:textId="5DF67B0A" w:rsidR="00423ECE" w:rsidRDefault="005178E1" w:rsidP="007E37EB">
            <w:pPr>
              <w:tabs>
                <w:tab w:val="clear" w:pos="2940"/>
                <w:tab w:val="center" w:pos="995"/>
              </w:tabs>
              <w:spacing w:before="0" w:beforeAutospacing="0" w:after="0"/>
              <w:rPr>
                <w:rFonts w:ascii="Cambria" w:hAnsi="Cambria"/>
                <w:b w:val="0"/>
                <w:color w:val="000000"/>
                <w:sz w:val="22"/>
                <w:szCs w:val="22"/>
              </w:rPr>
            </w:pPr>
            <w:r>
              <w:rPr>
                <w:rFonts w:ascii="Cambria" w:hAnsi="Cambria"/>
                <w:b w:val="0"/>
                <w:color w:val="000000"/>
                <w:sz w:val="22"/>
                <w:szCs w:val="22"/>
              </w:rPr>
              <w:t>{%</w:t>
            </w:r>
            <w:r w:rsidR="00423ECE">
              <w:rPr>
                <w:rFonts w:ascii="Cambria" w:hAnsi="Cambria"/>
                <w:b w:val="0"/>
                <w:color w:val="000000"/>
                <w:sz w:val="22"/>
                <w:szCs w:val="22"/>
              </w:rPr>
              <w:t>tr endfor %}</w:t>
            </w:r>
          </w:p>
        </w:tc>
        <w:tc>
          <w:tcPr>
            <w:tcW w:w="1561" w:type="dxa"/>
          </w:tcPr>
          <w:p w14:paraId="4FAD6C05" w14:textId="77777777" w:rsidR="00423ECE" w:rsidRDefault="00423ECE" w:rsidP="007E37EB">
            <w:pPr>
              <w:tabs>
                <w:tab w:val="clear" w:pos="2940"/>
                <w:tab w:val="center" w:pos="995"/>
              </w:tabs>
              <w:spacing w:before="0" w:beforeAutospacing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color w:val="000000"/>
                <w:sz w:val="22"/>
                <w:szCs w:val="22"/>
              </w:rPr>
            </w:pPr>
          </w:p>
        </w:tc>
      </w:tr>
    </w:tbl>
    <w:p w14:paraId="69375695" w14:textId="77777777" w:rsidR="00202D95" w:rsidRPr="003A0C3B" w:rsidRDefault="00202D95" w:rsidP="007E37EB">
      <w:pPr>
        <w:tabs>
          <w:tab w:val="clear" w:pos="2940"/>
          <w:tab w:val="center" w:pos="995"/>
        </w:tabs>
        <w:spacing w:before="0" w:beforeAutospacing="0" w:after="0"/>
        <w:rPr>
          <w:rStyle w:val="Strong"/>
        </w:rPr>
      </w:pPr>
    </w:p>
    <w:p w14:paraId="0B01896B" w14:textId="2FEE12D7" w:rsidR="00202D95" w:rsidRPr="00921292" w:rsidRDefault="00202D95" w:rsidP="007E37EB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/>
          <w:color w:val="000000"/>
          <w:sz w:val="22"/>
          <w:szCs w:val="22"/>
        </w:rPr>
      </w:pPr>
      <w:r w:rsidRPr="00921292">
        <w:rPr>
          <w:rFonts w:ascii="Cambria" w:hAnsi="Cambria"/>
          <w:b/>
          <w:color w:val="000000"/>
          <w:sz w:val="22"/>
          <w:szCs w:val="22"/>
        </w:rPr>
        <w:t>Total wildlife sig</w:t>
      </w:r>
      <w:r w:rsidR="00EA4A0B" w:rsidRPr="00921292">
        <w:rPr>
          <w:rFonts w:ascii="Cambria" w:hAnsi="Cambria"/>
          <w:b/>
          <w:color w:val="000000"/>
          <w:sz w:val="22"/>
          <w:szCs w:val="22"/>
        </w:rPr>
        <w:t>h</w:t>
      </w:r>
      <w:r w:rsidRPr="00921292">
        <w:rPr>
          <w:rFonts w:ascii="Cambria" w:hAnsi="Cambria"/>
          <w:b/>
          <w:color w:val="000000"/>
          <w:sz w:val="22"/>
          <w:szCs w:val="22"/>
        </w:rPr>
        <w:t>ted = {{os.total_sightings}} reported.</w:t>
      </w:r>
    </w:p>
    <w:p w14:paraId="550187F1" w14:textId="77777777" w:rsidR="00202D95" w:rsidRPr="00921292" w:rsidRDefault="00202D95" w:rsidP="007E37EB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/>
          <w:color w:val="000000"/>
          <w:sz w:val="22"/>
          <w:szCs w:val="22"/>
        </w:rPr>
      </w:pPr>
    </w:p>
    <w:p w14:paraId="2FEC2520" w14:textId="20A5F194" w:rsidR="00F4347C" w:rsidRPr="00921292" w:rsidRDefault="00F4347C" w:rsidP="007E37EB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/>
          <w:color w:val="000000"/>
          <w:sz w:val="22"/>
          <w:szCs w:val="22"/>
        </w:rPr>
      </w:pPr>
      <w:r w:rsidRPr="00921292">
        <w:rPr>
          <w:rFonts w:ascii="Cambria" w:hAnsi="Cambria"/>
          <w:b/>
          <w:color w:val="000000"/>
          <w:sz w:val="22"/>
          <w:szCs w:val="22"/>
        </w:rPr>
        <w:t>{% endfor %}</w:t>
      </w:r>
    </w:p>
    <w:p w14:paraId="06B42F2A" w14:textId="77777777" w:rsidR="0071337A" w:rsidRPr="00921292" w:rsidRDefault="0071337A" w:rsidP="007E37EB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/>
          <w:color w:val="000000"/>
          <w:sz w:val="22"/>
          <w:szCs w:val="22"/>
        </w:rPr>
      </w:pPr>
    </w:p>
    <w:p w14:paraId="1C45BE1D" w14:textId="39F382F1" w:rsidR="0071337A" w:rsidRPr="00921292" w:rsidRDefault="0071337A" w:rsidP="007E37EB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/>
          <w:color w:val="000000"/>
          <w:sz w:val="22"/>
          <w:szCs w:val="22"/>
        </w:rPr>
      </w:pPr>
      <w:r w:rsidRPr="00921292">
        <w:rPr>
          <w:rFonts w:ascii="Cambria" w:hAnsi="Cambria"/>
          <w:b/>
          <w:color w:val="000000"/>
          <w:sz w:val="22"/>
          <w:szCs w:val="22"/>
        </w:rPr>
        <w:t>Wildlife mortality:</w:t>
      </w:r>
    </w:p>
    <w:p w14:paraId="61057B37" w14:textId="06FC8C85" w:rsidR="009821EB" w:rsidRPr="00921292" w:rsidRDefault="009821EB" w:rsidP="009821EB">
      <w:pPr>
        <w:rPr>
          <w:rFonts w:ascii="Cambria" w:hAnsi="Cambria"/>
          <w:b/>
          <w:bCs w:val="0"/>
          <w:color w:val="000000"/>
          <w:sz w:val="22"/>
          <w:szCs w:val="22"/>
        </w:rPr>
      </w:pPr>
      <w:r>
        <w:rPr>
          <w:rFonts w:ascii="Cambria" w:hAnsi="Cambria"/>
          <w:b/>
          <w:bCs w:val="0"/>
          <w:color w:val="000000"/>
          <w:sz w:val="22"/>
          <w:szCs w:val="22"/>
        </w:rPr>
        <w:t xml:space="preserve">{% if </w:t>
      </w:r>
      <w:r>
        <w:rPr>
          <w:rFonts w:ascii="Cambria" w:hAnsi="Cambria"/>
          <w:b/>
          <w:bCs w:val="0"/>
          <w:color w:val="000000"/>
          <w:sz w:val="22"/>
          <w:szCs w:val="22"/>
        </w:rPr>
        <w:t>carcass</w:t>
      </w:r>
      <w:r>
        <w:rPr>
          <w:rFonts w:ascii="Cambria" w:hAnsi="Cambria"/>
          <w:b/>
          <w:bCs w:val="0"/>
          <w:color w:val="000000"/>
          <w:sz w:val="22"/>
          <w:szCs w:val="22"/>
        </w:rPr>
        <w:t xml:space="preserve"> %}</w:t>
      </w:r>
    </w:p>
    <w:tbl>
      <w:tblPr>
        <w:tblStyle w:val="ListTable4-Accent6"/>
        <w:tblW w:w="9175" w:type="dxa"/>
        <w:tblLayout w:type="fixed"/>
        <w:tblLook w:val="04A0" w:firstRow="1" w:lastRow="0" w:firstColumn="1" w:lastColumn="0" w:noHBand="0" w:noVBand="1"/>
      </w:tblPr>
      <w:tblGrid>
        <w:gridCol w:w="1973"/>
        <w:gridCol w:w="1892"/>
        <w:gridCol w:w="1800"/>
        <w:gridCol w:w="2610"/>
        <w:gridCol w:w="900"/>
      </w:tblGrid>
      <w:tr w:rsidR="00CC2200" w:rsidRPr="007E695C" w14:paraId="539B32E1" w14:textId="77777777" w:rsidTr="00CC22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3" w:type="dxa"/>
          </w:tcPr>
          <w:p w14:paraId="2A54D668" w14:textId="77777777" w:rsidR="00074F9B" w:rsidRPr="007E695C" w:rsidRDefault="00074F9B" w:rsidP="0001631C">
            <w:pPr>
              <w:spacing w:after="0"/>
              <w:jc w:val="left"/>
              <w:rPr>
                <w:rFonts w:ascii="Calibri" w:hAnsi="Calibri"/>
                <w:sz w:val="22"/>
                <w:szCs w:val="22"/>
              </w:rPr>
            </w:pPr>
            <w:r w:rsidRPr="007E695C">
              <w:rPr>
                <w:rFonts w:ascii="Calibri" w:hAnsi="Calibri"/>
                <w:sz w:val="22"/>
                <w:szCs w:val="22"/>
              </w:rPr>
              <w:t>Conservancy</w:t>
            </w:r>
          </w:p>
        </w:tc>
        <w:tc>
          <w:tcPr>
            <w:tcW w:w="1892" w:type="dxa"/>
          </w:tcPr>
          <w:p w14:paraId="13B21D10" w14:textId="623FB3A2" w:rsidR="00074F9B" w:rsidRPr="007E695C" w:rsidRDefault="00074F9B" w:rsidP="0001631C">
            <w:pPr>
              <w:spacing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Species</w:t>
            </w:r>
          </w:p>
        </w:tc>
        <w:tc>
          <w:tcPr>
            <w:tcW w:w="1800" w:type="dxa"/>
          </w:tcPr>
          <w:p w14:paraId="3311BB04" w14:textId="77777777" w:rsidR="00074F9B" w:rsidRDefault="00074F9B" w:rsidP="0001631C">
            <w:pPr>
              <w:spacing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Station</w:t>
            </w:r>
          </w:p>
        </w:tc>
        <w:tc>
          <w:tcPr>
            <w:tcW w:w="2610" w:type="dxa"/>
          </w:tcPr>
          <w:p w14:paraId="4A4057E0" w14:textId="36F53ED0" w:rsidR="00074F9B" w:rsidRDefault="00074F9B" w:rsidP="0001631C">
            <w:pPr>
              <w:spacing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Cause</w:t>
            </w:r>
          </w:p>
        </w:tc>
        <w:tc>
          <w:tcPr>
            <w:tcW w:w="900" w:type="dxa"/>
          </w:tcPr>
          <w:p w14:paraId="21781AE5" w14:textId="7BACEEC2" w:rsidR="00074F9B" w:rsidRPr="007E695C" w:rsidRDefault="00074F9B" w:rsidP="0001631C">
            <w:pPr>
              <w:spacing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No.</w:t>
            </w:r>
          </w:p>
        </w:tc>
      </w:tr>
      <w:tr w:rsidR="00CC2200" w14:paraId="35807D69" w14:textId="77777777" w:rsidTr="00CC22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75" w:type="dxa"/>
            <w:gridSpan w:val="5"/>
          </w:tcPr>
          <w:p w14:paraId="4824593E" w14:textId="4315DCC3" w:rsidR="00BB265E" w:rsidRPr="0010312D" w:rsidRDefault="0010312D" w:rsidP="00074F9B">
            <w:pPr>
              <w:rPr>
                <w:rFonts w:ascii="Cambria" w:hAnsi="Cambria"/>
                <w:b w:val="0"/>
                <w:bCs/>
                <w:color w:val="000000"/>
                <w:sz w:val="22"/>
                <w:szCs w:val="22"/>
              </w:rPr>
            </w:pPr>
            <w:r>
              <w:rPr>
                <w:rFonts w:ascii="Cambria" w:hAnsi="Cambria"/>
                <w:b w:val="0"/>
                <w:bCs/>
                <w:color w:val="000000"/>
                <w:sz w:val="22"/>
                <w:szCs w:val="22"/>
              </w:rPr>
              <w:t>{%</w:t>
            </w:r>
            <w:r w:rsidR="00BB265E" w:rsidRPr="0010312D">
              <w:rPr>
                <w:rFonts w:ascii="Cambria" w:hAnsi="Cambria"/>
                <w:b w:val="0"/>
                <w:bCs/>
                <w:color w:val="000000"/>
                <w:sz w:val="22"/>
                <w:szCs w:val="22"/>
              </w:rPr>
              <w:t>tr for item in carcass %}</w:t>
            </w:r>
          </w:p>
        </w:tc>
      </w:tr>
      <w:tr w:rsidR="00CC2200" w14:paraId="1817F993" w14:textId="77777777" w:rsidTr="00CC22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3" w:type="dxa"/>
          </w:tcPr>
          <w:p w14:paraId="3CAC3C1A" w14:textId="77777777" w:rsidR="00074F9B" w:rsidRPr="0010312D" w:rsidRDefault="00074F9B" w:rsidP="0001631C">
            <w:pPr>
              <w:rPr>
                <w:rFonts w:ascii="Cambria" w:hAnsi="Cambria"/>
                <w:b w:val="0"/>
                <w:bCs/>
                <w:color w:val="000000"/>
                <w:sz w:val="22"/>
                <w:szCs w:val="22"/>
              </w:rPr>
            </w:pPr>
            <w:r w:rsidRPr="0010312D">
              <w:rPr>
                <w:rFonts w:ascii="Cambria" w:hAnsi="Cambria"/>
                <w:b w:val="0"/>
                <w:bCs/>
                <w:color w:val="000000"/>
                <w:sz w:val="22"/>
                <w:szCs w:val="22"/>
              </w:rPr>
              <w:t>{{ item.conservancy }}</w:t>
            </w:r>
          </w:p>
        </w:tc>
        <w:tc>
          <w:tcPr>
            <w:tcW w:w="1892" w:type="dxa"/>
          </w:tcPr>
          <w:p w14:paraId="368A7E66" w14:textId="37400CEA" w:rsidR="00074F9B" w:rsidRPr="0010312D" w:rsidRDefault="00074F9B" w:rsidP="00074F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Cs w:val="0"/>
                <w:color w:val="000000"/>
                <w:sz w:val="22"/>
                <w:szCs w:val="22"/>
              </w:rPr>
            </w:pPr>
            <w:r w:rsidRPr="0010312D">
              <w:rPr>
                <w:rFonts w:ascii="Cambria" w:hAnsi="Cambria"/>
                <w:bCs w:val="0"/>
                <w:color w:val="000000"/>
                <w:sz w:val="22"/>
                <w:szCs w:val="22"/>
              </w:rPr>
              <w:t>{{ item.</w:t>
            </w:r>
            <w:r w:rsidRPr="0010312D">
              <w:rPr>
                <w:rFonts w:ascii="Cambria" w:hAnsi="Cambria"/>
                <w:bCs w:val="0"/>
                <w:color w:val="000000"/>
                <w:sz w:val="22"/>
                <w:szCs w:val="22"/>
              </w:rPr>
              <w:t>species</w:t>
            </w:r>
            <w:r w:rsidRPr="0010312D">
              <w:rPr>
                <w:rFonts w:ascii="Cambria" w:hAnsi="Cambria"/>
                <w:bCs w:val="0"/>
                <w:color w:val="000000"/>
                <w:sz w:val="22"/>
                <w:szCs w:val="22"/>
              </w:rPr>
              <w:t xml:space="preserve"> }}</w:t>
            </w:r>
          </w:p>
        </w:tc>
        <w:tc>
          <w:tcPr>
            <w:tcW w:w="1800" w:type="dxa"/>
          </w:tcPr>
          <w:p w14:paraId="7A1FD76F" w14:textId="77777777" w:rsidR="00074F9B" w:rsidRPr="0010312D" w:rsidRDefault="00074F9B" w:rsidP="000163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Cs w:val="0"/>
                <w:color w:val="000000"/>
                <w:sz w:val="22"/>
                <w:szCs w:val="22"/>
              </w:rPr>
            </w:pPr>
            <w:r w:rsidRPr="0010312D">
              <w:rPr>
                <w:rFonts w:ascii="Cambria" w:hAnsi="Cambria"/>
                <w:bCs w:val="0"/>
                <w:color w:val="000000"/>
                <w:sz w:val="22"/>
                <w:szCs w:val="22"/>
              </w:rPr>
              <w:t>{{ item.station }}</w:t>
            </w:r>
          </w:p>
        </w:tc>
        <w:tc>
          <w:tcPr>
            <w:tcW w:w="2610" w:type="dxa"/>
          </w:tcPr>
          <w:p w14:paraId="3298A8FF" w14:textId="62EC2C84" w:rsidR="00074F9B" w:rsidRPr="0010312D" w:rsidRDefault="00074F9B" w:rsidP="001C5E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Cs w:val="0"/>
                <w:color w:val="000000"/>
                <w:sz w:val="22"/>
                <w:szCs w:val="22"/>
              </w:rPr>
            </w:pPr>
            <w:r w:rsidRPr="0010312D">
              <w:rPr>
                <w:rFonts w:ascii="Cambria" w:hAnsi="Cambria"/>
                <w:bCs w:val="0"/>
                <w:color w:val="000000"/>
                <w:sz w:val="22"/>
                <w:szCs w:val="22"/>
              </w:rPr>
              <w:t>{{ item.</w:t>
            </w:r>
            <w:r w:rsidR="001C5E29">
              <w:rPr>
                <w:rFonts w:ascii="Cambria" w:hAnsi="Cambria"/>
                <w:bCs w:val="0"/>
                <w:color w:val="000000"/>
                <w:sz w:val="22"/>
                <w:szCs w:val="22"/>
              </w:rPr>
              <w:t>cause_of_death</w:t>
            </w:r>
            <w:r w:rsidRPr="0010312D">
              <w:rPr>
                <w:rFonts w:ascii="Cambria" w:hAnsi="Cambria"/>
                <w:bCs w:val="0"/>
                <w:color w:val="000000"/>
                <w:sz w:val="22"/>
                <w:szCs w:val="22"/>
              </w:rPr>
              <w:t xml:space="preserve"> }}</w:t>
            </w:r>
          </w:p>
        </w:tc>
        <w:tc>
          <w:tcPr>
            <w:tcW w:w="900" w:type="dxa"/>
          </w:tcPr>
          <w:p w14:paraId="2598193A" w14:textId="0E4267DC" w:rsidR="00074F9B" w:rsidRPr="0010312D" w:rsidRDefault="00074F9B" w:rsidP="00074F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Cs w:val="0"/>
                <w:color w:val="000000"/>
                <w:sz w:val="22"/>
                <w:szCs w:val="22"/>
              </w:rPr>
            </w:pPr>
            <w:r w:rsidRPr="0010312D">
              <w:rPr>
                <w:rFonts w:ascii="Cambria" w:hAnsi="Cambria"/>
                <w:bCs w:val="0"/>
                <w:color w:val="000000"/>
                <w:sz w:val="22"/>
                <w:szCs w:val="22"/>
              </w:rPr>
              <w:t>{{ item.</w:t>
            </w:r>
            <w:r w:rsidRPr="0010312D">
              <w:rPr>
                <w:rFonts w:ascii="Cambria" w:hAnsi="Cambria"/>
                <w:bCs w:val="0"/>
                <w:color w:val="000000"/>
                <w:sz w:val="22"/>
                <w:szCs w:val="22"/>
              </w:rPr>
              <w:t>number_animals</w:t>
            </w:r>
            <w:r w:rsidRPr="0010312D">
              <w:rPr>
                <w:rFonts w:ascii="Cambria" w:hAnsi="Cambria"/>
                <w:bCs w:val="0"/>
                <w:color w:val="000000"/>
                <w:sz w:val="22"/>
                <w:szCs w:val="22"/>
              </w:rPr>
              <w:t xml:space="preserve"> }}</w:t>
            </w:r>
          </w:p>
        </w:tc>
      </w:tr>
      <w:tr w:rsidR="00CC2200" w14:paraId="165088CF" w14:textId="77777777" w:rsidTr="00CC22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3" w:type="dxa"/>
          </w:tcPr>
          <w:p w14:paraId="6ACE2802" w14:textId="77777777" w:rsidR="00074F9B" w:rsidRPr="0010312D" w:rsidRDefault="00074F9B" w:rsidP="0001631C">
            <w:pPr>
              <w:rPr>
                <w:rFonts w:ascii="Cambria" w:hAnsi="Cambria"/>
                <w:b w:val="0"/>
                <w:bCs/>
                <w:color w:val="000000"/>
                <w:sz w:val="22"/>
                <w:szCs w:val="22"/>
              </w:rPr>
            </w:pPr>
            <w:r w:rsidRPr="0010312D">
              <w:rPr>
                <w:rFonts w:ascii="Cambria" w:hAnsi="Cambria"/>
                <w:b w:val="0"/>
                <w:bCs/>
                <w:color w:val="000000"/>
                <w:sz w:val="22"/>
                <w:szCs w:val="22"/>
              </w:rPr>
              <w:t>{%tr endfor %}</w:t>
            </w:r>
          </w:p>
        </w:tc>
        <w:tc>
          <w:tcPr>
            <w:tcW w:w="1892" w:type="dxa"/>
          </w:tcPr>
          <w:p w14:paraId="01E1C9FE" w14:textId="77777777" w:rsidR="00074F9B" w:rsidRPr="0010312D" w:rsidRDefault="00074F9B" w:rsidP="000163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Cs w:val="0"/>
                <w:color w:val="000000"/>
                <w:sz w:val="22"/>
                <w:szCs w:val="22"/>
              </w:rPr>
            </w:pPr>
          </w:p>
        </w:tc>
        <w:tc>
          <w:tcPr>
            <w:tcW w:w="1800" w:type="dxa"/>
          </w:tcPr>
          <w:p w14:paraId="4E0ED317" w14:textId="77777777" w:rsidR="00074F9B" w:rsidRPr="0010312D" w:rsidRDefault="00074F9B" w:rsidP="000163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Cs w:val="0"/>
                <w:color w:val="000000"/>
                <w:sz w:val="22"/>
                <w:szCs w:val="22"/>
              </w:rPr>
            </w:pPr>
          </w:p>
        </w:tc>
        <w:tc>
          <w:tcPr>
            <w:tcW w:w="2610" w:type="dxa"/>
          </w:tcPr>
          <w:p w14:paraId="29C4ED94" w14:textId="77777777" w:rsidR="00074F9B" w:rsidRPr="0010312D" w:rsidRDefault="00074F9B" w:rsidP="000163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Cs w:val="0"/>
                <w:color w:val="000000"/>
                <w:sz w:val="22"/>
                <w:szCs w:val="22"/>
              </w:rPr>
            </w:pPr>
          </w:p>
        </w:tc>
        <w:tc>
          <w:tcPr>
            <w:tcW w:w="900" w:type="dxa"/>
          </w:tcPr>
          <w:p w14:paraId="02DB178B" w14:textId="77777777" w:rsidR="00074F9B" w:rsidRPr="0010312D" w:rsidRDefault="00074F9B" w:rsidP="000163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Cs w:val="0"/>
                <w:color w:val="000000"/>
                <w:sz w:val="22"/>
                <w:szCs w:val="22"/>
              </w:rPr>
            </w:pPr>
          </w:p>
        </w:tc>
      </w:tr>
    </w:tbl>
    <w:p w14:paraId="2A9D2519" w14:textId="77777777" w:rsidR="009821EB" w:rsidRDefault="009821EB" w:rsidP="009821EB">
      <w:pPr>
        <w:rPr>
          <w:rFonts w:ascii="Cambria" w:hAnsi="Cambria"/>
          <w:bCs w:val="0"/>
          <w:color w:val="000000"/>
          <w:sz w:val="22"/>
          <w:szCs w:val="22"/>
        </w:rPr>
      </w:pPr>
      <w:r>
        <w:rPr>
          <w:rFonts w:ascii="Cambria" w:hAnsi="Cambria"/>
          <w:bCs w:val="0"/>
          <w:color w:val="000000"/>
          <w:sz w:val="22"/>
          <w:szCs w:val="22"/>
        </w:rPr>
        <w:t>{% else %}</w:t>
      </w:r>
    </w:p>
    <w:p w14:paraId="69A4F6E3" w14:textId="321155D4" w:rsidR="009821EB" w:rsidRDefault="009821EB" w:rsidP="009821EB">
      <w:pPr>
        <w:pStyle w:val="ListParagraph"/>
        <w:numPr>
          <w:ilvl w:val="0"/>
          <w:numId w:val="49"/>
        </w:numPr>
        <w:rPr>
          <w:rFonts w:ascii="Cambria" w:hAnsi="Cambria"/>
          <w:bCs w:val="0"/>
          <w:color w:val="000000"/>
          <w:sz w:val="22"/>
          <w:szCs w:val="22"/>
        </w:rPr>
      </w:pPr>
      <w:r>
        <w:rPr>
          <w:rFonts w:ascii="Cambria" w:hAnsi="Cambria"/>
          <w:bCs w:val="0"/>
          <w:color w:val="000000"/>
          <w:sz w:val="22"/>
          <w:szCs w:val="22"/>
        </w:rPr>
        <w:t xml:space="preserve">No </w:t>
      </w:r>
      <w:r w:rsidR="00074F9B">
        <w:rPr>
          <w:rFonts w:ascii="Cambria" w:hAnsi="Cambria"/>
          <w:bCs w:val="0"/>
          <w:color w:val="000000"/>
          <w:sz w:val="22"/>
          <w:szCs w:val="22"/>
        </w:rPr>
        <w:t>wildlife mortality</w:t>
      </w:r>
      <w:r>
        <w:rPr>
          <w:rFonts w:ascii="Cambria" w:hAnsi="Cambria"/>
          <w:bCs w:val="0"/>
          <w:color w:val="000000"/>
          <w:sz w:val="22"/>
          <w:szCs w:val="22"/>
        </w:rPr>
        <w:t xml:space="preserve"> reported.</w:t>
      </w:r>
    </w:p>
    <w:p w14:paraId="78A05540" w14:textId="77777777" w:rsidR="009821EB" w:rsidRPr="008679B2" w:rsidRDefault="009821EB" w:rsidP="009821EB">
      <w:pPr>
        <w:rPr>
          <w:rFonts w:ascii="Cambria" w:hAnsi="Cambria"/>
          <w:bCs w:val="0"/>
          <w:color w:val="000000"/>
          <w:sz w:val="22"/>
          <w:szCs w:val="22"/>
        </w:rPr>
      </w:pPr>
      <w:r>
        <w:rPr>
          <w:rFonts w:ascii="Cambria" w:hAnsi="Cambria"/>
          <w:bCs w:val="0"/>
          <w:color w:val="000000"/>
          <w:sz w:val="22"/>
          <w:szCs w:val="22"/>
        </w:rPr>
        <w:t>{% endif %}</w:t>
      </w:r>
    </w:p>
    <w:p w14:paraId="69681643" w14:textId="7767B7DC" w:rsidR="0071337A" w:rsidRPr="00921292" w:rsidRDefault="0071337A" w:rsidP="007E37EB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/>
          <w:color w:val="000000"/>
          <w:sz w:val="22"/>
          <w:szCs w:val="22"/>
        </w:rPr>
      </w:pPr>
    </w:p>
    <w:p w14:paraId="592AEA92" w14:textId="77777777" w:rsidR="0071337A" w:rsidRPr="00921292" w:rsidRDefault="0071337A" w:rsidP="007E37EB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/>
          <w:color w:val="000000"/>
          <w:sz w:val="22"/>
          <w:szCs w:val="22"/>
        </w:rPr>
      </w:pPr>
    </w:p>
    <w:p w14:paraId="669C6CBE" w14:textId="4075B195" w:rsidR="0071337A" w:rsidRDefault="0071337A" w:rsidP="009849D1">
      <w:pPr>
        <w:keepNext/>
        <w:keepLines/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/>
          <w:color w:val="000000"/>
          <w:sz w:val="22"/>
          <w:szCs w:val="22"/>
        </w:rPr>
      </w:pPr>
      <w:r w:rsidRPr="00921292">
        <w:rPr>
          <w:rFonts w:ascii="Cambria" w:hAnsi="Cambria"/>
          <w:b/>
          <w:color w:val="000000"/>
          <w:sz w:val="22"/>
          <w:szCs w:val="22"/>
        </w:rPr>
        <w:lastRenderedPageBreak/>
        <w:t>Wildlife movement through the gaps:</w:t>
      </w:r>
    </w:p>
    <w:p w14:paraId="2A1B0D90" w14:textId="6AE40E6C" w:rsidR="00E45219" w:rsidRPr="00E45219" w:rsidRDefault="00E45219" w:rsidP="00E45219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Cs w:val="0"/>
          <w:color w:val="000000"/>
          <w:sz w:val="22"/>
          <w:szCs w:val="22"/>
        </w:rPr>
      </w:pPr>
      <w:r w:rsidRPr="00E45219">
        <w:rPr>
          <w:rFonts w:ascii="Cambria" w:hAnsi="Cambria"/>
          <w:bCs w:val="0"/>
          <w:color w:val="000000"/>
          <w:sz w:val="22"/>
          <w:szCs w:val="22"/>
        </w:rPr>
        <w:t>{% if gap_movement %}</w:t>
      </w:r>
    </w:p>
    <w:p w14:paraId="1A04AD36" w14:textId="77777777" w:rsidR="0071337A" w:rsidRPr="003A0C3B" w:rsidRDefault="0071337A" w:rsidP="009849D1">
      <w:pPr>
        <w:keepLines/>
        <w:tabs>
          <w:tab w:val="clear" w:pos="2940"/>
          <w:tab w:val="center" w:pos="995"/>
        </w:tabs>
        <w:spacing w:before="0" w:beforeAutospacing="0" w:after="0"/>
        <w:rPr>
          <w:rStyle w:val="Strong"/>
        </w:rPr>
      </w:pPr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71337A" w:rsidRPr="00AE662A" w14:paraId="57570C99" w14:textId="77777777" w:rsidTr="00AE66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7AFEFA97" w14:textId="3BA67201" w:rsidR="0071337A" w:rsidRPr="00AE662A" w:rsidRDefault="0071337A" w:rsidP="009849D1">
            <w:pPr>
              <w:keepLines/>
              <w:spacing w:after="0"/>
              <w:jc w:val="left"/>
              <w:rPr>
                <w:rFonts w:ascii="Calibri" w:hAnsi="Calibri"/>
                <w:sz w:val="22"/>
                <w:szCs w:val="22"/>
              </w:rPr>
            </w:pPr>
            <w:r w:rsidRPr="00AE662A">
              <w:rPr>
                <w:rFonts w:ascii="Calibri" w:hAnsi="Calibri"/>
                <w:sz w:val="22"/>
                <w:szCs w:val="22"/>
              </w:rPr>
              <w:t>Animal Gap</w:t>
            </w:r>
          </w:p>
        </w:tc>
        <w:tc>
          <w:tcPr>
            <w:tcW w:w="2337" w:type="dxa"/>
          </w:tcPr>
          <w:p w14:paraId="22E078E7" w14:textId="7B707703" w:rsidR="0071337A" w:rsidRPr="00AE662A" w:rsidRDefault="0071337A" w:rsidP="009849D1">
            <w:pPr>
              <w:keepLines/>
              <w:spacing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  <w:r w:rsidRPr="00AE662A">
              <w:rPr>
                <w:rFonts w:ascii="Calibri" w:hAnsi="Calibri"/>
                <w:sz w:val="22"/>
                <w:szCs w:val="22"/>
              </w:rPr>
              <w:t>Species</w:t>
            </w:r>
          </w:p>
        </w:tc>
        <w:tc>
          <w:tcPr>
            <w:tcW w:w="2338" w:type="dxa"/>
          </w:tcPr>
          <w:p w14:paraId="188B0E1C" w14:textId="2492A873" w:rsidR="0071337A" w:rsidRPr="00AE662A" w:rsidRDefault="0071337A" w:rsidP="009849D1">
            <w:pPr>
              <w:keepLines/>
              <w:spacing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  <w:r w:rsidRPr="00AE662A">
              <w:rPr>
                <w:rFonts w:ascii="Calibri" w:hAnsi="Calibri"/>
                <w:sz w:val="22"/>
                <w:szCs w:val="22"/>
              </w:rPr>
              <w:t>Total in</w:t>
            </w:r>
          </w:p>
        </w:tc>
        <w:tc>
          <w:tcPr>
            <w:tcW w:w="2338" w:type="dxa"/>
          </w:tcPr>
          <w:p w14:paraId="29A919FF" w14:textId="29550F15" w:rsidR="0071337A" w:rsidRPr="00AE662A" w:rsidRDefault="0071337A" w:rsidP="009849D1">
            <w:pPr>
              <w:keepLines/>
              <w:spacing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  <w:r w:rsidRPr="00AE662A">
              <w:rPr>
                <w:rFonts w:ascii="Calibri" w:hAnsi="Calibri"/>
                <w:sz w:val="22"/>
                <w:szCs w:val="22"/>
              </w:rPr>
              <w:t>Total out</w:t>
            </w:r>
          </w:p>
        </w:tc>
      </w:tr>
      <w:tr w:rsidR="0071337A" w14:paraId="46DC7A16" w14:textId="77777777" w:rsidTr="00AE66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418B35EE" w14:textId="6C7567A1" w:rsidR="0071337A" w:rsidRDefault="00575E0F" w:rsidP="009849D1">
            <w:pPr>
              <w:keepLines/>
              <w:tabs>
                <w:tab w:val="clear" w:pos="2940"/>
                <w:tab w:val="center" w:pos="995"/>
              </w:tabs>
              <w:spacing w:before="0" w:beforeAutospacing="0" w:after="0"/>
              <w:rPr>
                <w:rFonts w:ascii="Cambria" w:hAnsi="Cambria"/>
                <w:b w:val="0"/>
                <w:color w:val="000000"/>
                <w:sz w:val="22"/>
                <w:szCs w:val="22"/>
              </w:rPr>
            </w:pPr>
            <w:r>
              <w:rPr>
                <w:rFonts w:ascii="Cambria" w:hAnsi="Cambria"/>
                <w:b w:val="0"/>
                <w:color w:val="000000"/>
                <w:sz w:val="22"/>
                <w:szCs w:val="22"/>
              </w:rPr>
              <w:t>{%tr for item in gap_movement</w:t>
            </w:r>
            <w:r w:rsidR="0071337A">
              <w:rPr>
                <w:rFonts w:ascii="Cambria" w:hAnsi="Cambria"/>
                <w:b w:val="0"/>
                <w:color w:val="000000"/>
                <w:sz w:val="22"/>
                <w:szCs w:val="22"/>
              </w:rPr>
              <w:t xml:space="preserve"> %}</w:t>
            </w:r>
          </w:p>
        </w:tc>
        <w:tc>
          <w:tcPr>
            <w:tcW w:w="2337" w:type="dxa"/>
          </w:tcPr>
          <w:p w14:paraId="14A0B7F7" w14:textId="77777777" w:rsidR="0071337A" w:rsidRDefault="0071337A" w:rsidP="009849D1">
            <w:pPr>
              <w:keepLines/>
              <w:tabs>
                <w:tab w:val="clear" w:pos="2940"/>
                <w:tab w:val="center" w:pos="995"/>
              </w:tabs>
              <w:spacing w:before="0" w:beforeAutospacing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color w:val="000000"/>
                <w:sz w:val="22"/>
                <w:szCs w:val="22"/>
              </w:rPr>
            </w:pPr>
          </w:p>
        </w:tc>
        <w:tc>
          <w:tcPr>
            <w:tcW w:w="2338" w:type="dxa"/>
          </w:tcPr>
          <w:p w14:paraId="74BE43A9" w14:textId="77777777" w:rsidR="0071337A" w:rsidRDefault="0071337A" w:rsidP="009849D1">
            <w:pPr>
              <w:keepLines/>
              <w:tabs>
                <w:tab w:val="clear" w:pos="2940"/>
                <w:tab w:val="center" w:pos="995"/>
              </w:tabs>
              <w:spacing w:before="0" w:beforeAutospacing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color w:val="000000"/>
                <w:sz w:val="22"/>
                <w:szCs w:val="22"/>
              </w:rPr>
            </w:pPr>
          </w:p>
        </w:tc>
        <w:tc>
          <w:tcPr>
            <w:tcW w:w="2338" w:type="dxa"/>
          </w:tcPr>
          <w:p w14:paraId="4236AECB" w14:textId="77777777" w:rsidR="0071337A" w:rsidRDefault="0071337A" w:rsidP="009849D1">
            <w:pPr>
              <w:keepLines/>
              <w:tabs>
                <w:tab w:val="clear" w:pos="2940"/>
                <w:tab w:val="center" w:pos="995"/>
              </w:tabs>
              <w:spacing w:before="0" w:beforeAutospacing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color w:val="000000"/>
                <w:sz w:val="22"/>
                <w:szCs w:val="22"/>
              </w:rPr>
            </w:pPr>
          </w:p>
        </w:tc>
      </w:tr>
      <w:tr w:rsidR="0071337A" w:rsidRPr="00921292" w14:paraId="50334CBE" w14:textId="77777777" w:rsidTr="00AE662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13447DC1" w14:textId="38DD9B67" w:rsidR="0071337A" w:rsidRDefault="0071337A" w:rsidP="009849D1">
            <w:pPr>
              <w:keepLines/>
              <w:tabs>
                <w:tab w:val="clear" w:pos="2940"/>
                <w:tab w:val="center" w:pos="995"/>
              </w:tabs>
              <w:spacing w:before="0" w:beforeAutospacing="0" w:after="0"/>
              <w:rPr>
                <w:rFonts w:ascii="Cambria" w:hAnsi="Cambria"/>
                <w:b w:val="0"/>
                <w:color w:val="000000"/>
                <w:sz w:val="22"/>
                <w:szCs w:val="22"/>
              </w:rPr>
            </w:pPr>
            <w:r>
              <w:rPr>
                <w:rFonts w:ascii="Cambria" w:hAnsi="Cambria"/>
                <w:b w:val="0"/>
                <w:color w:val="000000"/>
                <w:sz w:val="22"/>
                <w:szCs w:val="22"/>
              </w:rPr>
              <w:t>{{item.gap_name}}</w:t>
            </w:r>
          </w:p>
        </w:tc>
        <w:tc>
          <w:tcPr>
            <w:tcW w:w="2337" w:type="dxa"/>
          </w:tcPr>
          <w:p w14:paraId="45990DD6" w14:textId="289F88C0" w:rsidR="0071337A" w:rsidRPr="00921292" w:rsidRDefault="0071337A" w:rsidP="009849D1">
            <w:pPr>
              <w:keepLines/>
              <w:tabs>
                <w:tab w:val="clear" w:pos="2940"/>
                <w:tab w:val="center" w:pos="995"/>
              </w:tabs>
              <w:spacing w:before="0" w:beforeAutospacing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Cs w:val="0"/>
                <w:color w:val="000000"/>
                <w:sz w:val="22"/>
                <w:szCs w:val="22"/>
              </w:rPr>
            </w:pPr>
            <w:r w:rsidRPr="00921292">
              <w:rPr>
                <w:rFonts w:ascii="Cambria" w:hAnsi="Cambria"/>
                <w:bCs w:val="0"/>
                <w:color w:val="000000"/>
                <w:sz w:val="22"/>
                <w:szCs w:val="22"/>
              </w:rPr>
              <w:t>{{item.species}}</w:t>
            </w:r>
          </w:p>
        </w:tc>
        <w:tc>
          <w:tcPr>
            <w:tcW w:w="2338" w:type="dxa"/>
          </w:tcPr>
          <w:p w14:paraId="1BB4917A" w14:textId="0B4DE86C" w:rsidR="0071337A" w:rsidRPr="00921292" w:rsidRDefault="0071337A" w:rsidP="009849D1">
            <w:pPr>
              <w:keepLines/>
              <w:tabs>
                <w:tab w:val="clear" w:pos="2940"/>
                <w:tab w:val="center" w:pos="995"/>
              </w:tabs>
              <w:spacing w:before="0" w:beforeAutospacing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Cs w:val="0"/>
                <w:color w:val="000000"/>
                <w:sz w:val="22"/>
                <w:szCs w:val="22"/>
              </w:rPr>
            </w:pPr>
            <w:r w:rsidRPr="00921292">
              <w:rPr>
                <w:rFonts w:ascii="Cambria" w:hAnsi="Cambria"/>
                <w:bCs w:val="0"/>
                <w:color w:val="000000"/>
                <w:sz w:val="22"/>
                <w:szCs w:val="22"/>
              </w:rPr>
              <w:t>{{item.total_in}}</w:t>
            </w:r>
          </w:p>
        </w:tc>
        <w:tc>
          <w:tcPr>
            <w:tcW w:w="2338" w:type="dxa"/>
          </w:tcPr>
          <w:p w14:paraId="793DBAC7" w14:textId="46DA3354" w:rsidR="0071337A" w:rsidRPr="00921292" w:rsidRDefault="0071337A" w:rsidP="009849D1">
            <w:pPr>
              <w:keepLines/>
              <w:tabs>
                <w:tab w:val="clear" w:pos="2940"/>
                <w:tab w:val="center" w:pos="995"/>
              </w:tabs>
              <w:spacing w:before="0" w:beforeAutospacing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Cs w:val="0"/>
                <w:color w:val="000000"/>
                <w:sz w:val="22"/>
                <w:szCs w:val="22"/>
              </w:rPr>
            </w:pPr>
            <w:r w:rsidRPr="00921292">
              <w:rPr>
                <w:rFonts w:ascii="Cambria" w:hAnsi="Cambria"/>
                <w:bCs w:val="0"/>
                <w:color w:val="000000"/>
                <w:sz w:val="22"/>
                <w:szCs w:val="22"/>
              </w:rPr>
              <w:t>{{item.total_out}}</w:t>
            </w:r>
          </w:p>
        </w:tc>
      </w:tr>
      <w:tr w:rsidR="0071337A" w14:paraId="4EB017F9" w14:textId="77777777" w:rsidTr="00AE66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5B13F6F4" w14:textId="3BEFEAEB" w:rsidR="0071337A" w:rsidRDefault="0071337A" w:rsidP="009849D1">
            <w:pPr>
              <w:tabs>
                <w:tab w:val="clear" w:pos="2940"/>
                <w:tab w:val="center" w:pos="995"/>
              </w:tabs>
              <w:spacing w:before="0" w:beforeAutospacing="0" w:after="0"/>
              <w:rPr>
                <w:rFonts w:ascii="Cambria" w:hAnsi="Cambria"/>
                <w:b w:val="0"/>
                <w:color w:val="000000"/>
                <w:sz w:val="22"/>
                <w:szCs w:val="22"/>
              </w:rPr>
            </w:pPr>
            <w:r>
              <w:rPr>
                <w:rFonts w:ascii="Cambria" w:hAnsi="Cambria"/>
                <w:b w:val="0"/>
                <w:color w:val="000000"/>
                <w:sz w:val="22"/>
                <w:szCs w:val="22"/>
              </w:rPr>
              <w:t>{%tr endfor %}</w:t>
            </w:r>
          </w:p>
        </w:tc>
        <w:tc>
          <w:tcPr>
            <w:tcW w:w="2337" w:type="dxa"/>
          </w:tcPr>
          <w:p w14:paraId="27F5D7FE" w14:textId="77777777" w:rsidR="0071337A" w:rsidRDefault="0071337A" w:rsidP="009849D1">
            <w:pPr>
              <w:tabs>
                <w:tab w:val="clear" w:pos="2940"/>
                <w:tab w:val="center" w:pos="995"/>
              </w:tabs>
              <w:spacing w:before="0" w:beforeAutospacing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color w:val="000000"/>
                <w:sz w:val="22"/>
                <w:szCs w:val="22"/>
              </w:rPr>
            </w:pPr>
          </w:p>
        </w:tc>
        <w:tc>
          <w:tcPr>
            <w:tcW w:w="2338" w:type="dxa"/>
          </w:tcPr>
          <w:p w14:paraId="1D6BED96" w14:textId="77777777" w:rsidR="0071337A" w:rsidRDefault="0071337A" w:rsidP="009849D1">
            <w:pPr>
              <w:tabs>
                <w:tab w:val="clear" w:pos="2940"/>
                <w:tab w:val="center" w:pos="995"/>
              </w:tabs>
              <w:spacing w:before="0" w:beforeAutospacing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color w:val="000000"/>
                <w:sz w:val="22"/>
                <w:szCs w:val="22"/>
              </w:rPr>
            </w:pPr>
          </w:p>
        </w:tc>
        <w:tc>
          <w:tcPr>
            <w:tcW w:w="2338" w:type="dxa"/>
          </w:tcPr>
          <w:p w14:paraId="508663D1" w14:textId="77777777" w:rsidR="0071337A" w:rsidRDefault="0071337A" w:rsidP="009849D1">
            <w:pPr>
              <w:tabs>
                <w:tab w:val="clear" w:pos="2940"/>
                <w:tab w:val="center" w:pos="995"/>
              </w:tabs>
              <w:spacing w:before="0" w:beforeAutospacing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color w:val="000000"/>
                <w:sz w:val="22"/>
                <w:szCs w:val="22"/>
              </w:rPr>
            </w:pPr>
          </w:p>
        </w:tc>
      </w:tr>
    </w:tbl>
    <w:p w14:paraId="7E2A671C" w14:textId="06339594" w:rsidR="0071337A" w:rsidRPr="00E45219" w:rsidRDefault="00E45219" w:rsidP="009849D1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Cs w:val="0"/>
          <w:color w:val="000000"/>
          <w:sz w:val="22"/>
          <w:szCs w:val="22"/>
        </w:rPr>
      </w:pPr>
      <w:r w:rsidRPr="00E45219">
        <w:rPr>
          <w:rFonts w:ascii="Cambria" w:hAnsi="Cambria"/>
          <w:bCs w:val="0"/>
          <w:color w:val="000000"/>
          <w:sz w:val="22"/>
          <w:szCs w:val="22"/>
        </w:rPr>
        <w:t>{% else %}</w:t>
      </w:r>
    </w:p>
    <w:p w14:paraId="4A0A3F84" w14:textId="5C5F38C1" w:rsidR="00E45219" w:rsidRPr="00E45219" w:rsidRDefault="00E45219" w:rsidP="00E45219">
      <w:pPr>
        <w:pStyle w:val="ListParagraph"/>
        <w:numPr>
          <w:ilvl w:val="0"/>
          <w:numId w:val="49"/>
        </w:num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Cs w:val="0"/>
          <w:color w:val="000000"/>
          <w:sz w:val="22"/>
          <w:szCs w:val="22"/>
        </w:rPr>
      </w:pPr>
      <w:r w:rsidRPr="00E45219">
        <w:rPr>
          <w:rFonts w:ascii="Cambria" w:hAnsi="Cambria"/>
          <w:bCs w:val="0"/>
          <w:color w:val="000000"/>
          <w:sz w:val="22"/>
          <w:szCs w:val="22"/>
        </w:rPr>
        <w:t>No gap movement reported.</w:t>
      </w:r>
    </w:p>
    <w:p w14:paraId="1147547A" w14:textId="76A4D068" w:rsidR="00E45219" w:rsidRPr="00E45219" w:rsidRDefault="00E45219" w:rsidP="00E45219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Cs w:val="0"/>
          <w:color w:val="000000"/>
          <w:sz w:val="22"/>
          <w:szCs w:val="22"/>
        </w:rPr>
      </w:pPr>
      <w:r w:rsidRPr="00E45219">
        <w:rPr>
          <w:rFonts w:ascii="Cambria" w:hAnsi="Cambria"/>
          <w:bCs w:val="0"/>
          <w:color w:val="000000"/>
          <w:sz w:val="22"/>
          <w:szCs w:val="22"/>
        </w:rPr>
        <w:t>{% endif %}</w:t>
      </w:r>
    </w:p>
    <w:p w14:paraId="7E140532" w14:textId="77777777" w:rsidR="0071337A" w:rsidRPr="00B969F2" w:rsidRDefault="0071337A" w:rsidP="007E37EB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Cs w:val="0"/>
          <w:color w:val="000000"/>
          <w:sz w:val="22"/>
          <w:szCs w:val="22"/>
        </w:rPr>
      </w:pPr>
    </w:p>
    <w:p w14:paraId="6B22A7F3" w14:textId="1C3279BF" w:rsidR="00563A13" w:rsidRPr="00B969F2" w:rsidRDefault="00563A13" w:rsidP="007E37EB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/>
          <w:color w:val="000000"/>
          <w:sz w:val="22"/>
          <w:szCs w:val="22"/>
        </w:rPr>
      </w:pPr>
      <w:r w:rsidRPr="00B969F2">
        <w:rPr>
          <w:rFonts w:ascii="Cambria" w:hAnsi="Cambria"/>
          <w:b/>
          <w:color w:val="000000"/>
          <w:sz w:val="22"/>
          <w:szCs w:val="22"/>
        </w:rPr>
        <w:t>Human/Wildlife Conflict</w:t>
      </w:r>
    </w:p>
    <w:p w14:paraId="2B920765" w14:textId="77777777" w:rsidR="00563A13" w:rsidRPr="003A0C3B" w:rsidRDefault="00563A13" w:rsidP="007E37EB">
      <w:pPr>
        <w:tabs>
          <w:tab w:val="clear" w:pos="2940"/>
          <w:tab w:val="center" w:pos="995"/>
        </w:tabs>
        <w:spacing w:before="0" w:beforeAutospacing="0" w:after="0"/>
        <w:rPr>
          <w:rStyle w:val="Strong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563A13" w:rsidRPr="00B969F2" w14:paraId="67DB007C" w14:textId="77777777" w:rsidTr="00563A13">
        <w:tc>
          <w:tcPr>
            <w:tcW w:w="2337" w:type="dxa"/>
          </w:tcPr>
          <w:p w14:paraId="4D9EA81B" w14:textId="31DF7BAB" w:rsidR="00563A13" w:rsidRPr="00B969F2" w:rsidRDefault="00563A13" w:rsidP="007E37EB">
            <w:pPr>
              <w:tabs>
                <w:tab w:val="clear" w:pos="2940"/>
                <w:tab w:val="center" w:pos="995"/>
              </w:tabs>
              <w:spacing w:before="0" w:beforeAutospacing="0" w:after="0"/>
              <w:rPr>
                <w:rFonts w:ascii="Cambria" w:hAnsi="Cambria"/>
                <w:b/>
                <w:color w:val="000000"/>
                <w:sz w:val="22"/>
                <w:szCs w:val="22"/>
              </w:rPr>
            </w:pPr>
            <w:r w:rsidRPr="00B969F2">
              <w:rPr>
                <w:rFonts w:ascii="Cambria" w:hAnsi="Cambria"/>
                <w:b/>
                <w:color w:val="000000"/>
                <w:sz w:val="22"/>
                <w:szCs w:val="22"/>
              </w:rPr>
              <w:t>TODO:</w:t>
            </w:r>
          </w:p>
        </w:tc>
        <w:tc>
          <w:tcPr>
            <w:tcW w:w="2337" w:type="dxa"/>
          </w:tcPr>
          <w:p w14:paraId="5AA3F9B6" w14:textId="77777777" w:rsidR="00563A13" w:rsidRDefault="00563A13" w:rsidP="007E37EB">
            <w:pPr>
              <w:tabs>
                <w:tab w:val="clear" w:pos="2940"/>
                <w:tab w:val="center" w:pos="995"/>
              </w:tabs>
              <w:spacing w:before="0" w:beforeAutospacing="0" w:after="0"/>
              <w:rPr>
                <w:rFonts w:ascii="Cambria" w:hAnsi="Cambria"/>
                <w:b/>
                <w:color w:val="000000"/>
                <w:sz w:val="22"/>
                <w:szCs w:val="22"/>
              </w:rPr>
            </w:pPr>
          </w:p>
        </w:tc>
        <w:tc>
          <w:tcPr>
            <w:tcW w:w="2338" w:type="dxa"/>
          </w:tcPr>
          <w:p w14:paraId="5FAF9627" w14:textId="77777777" w:rsidR="00563A13" w:rsidRDefault="00563A13" w:rsidP="007E37EB">
            <w:pPr>
              <w:tabs>
                <w:tab w:val="clear" w:pos="2940"/>
                <w:tab w:val="center" w:pos="995"/>
              </w:tabs>
              <w:spacing w:before="0" w:beforeAutospacing="0" w:after="0"/>
              <w:rPr>
                <w:rFonts w:ascii="Cambria" w:hAnsi="Cambria"/>
                <w:b/>
                <w:color w:val="000000"/>
                <w:sz w:val="22"/>
                <w:szCs w:val="22"/>
              </w:rPr>
            </w:pPr>
          </w:p>
        </w:tc>
        <w:tc>
          <w:tcPr>
            <w:tcW w:w="2338" w:type="dxa"/>
          </w:tcPr>
          <w:p w14:paraId="6E204A9B" w14:textId="77777777" w:rsidR="00563A13" w:rsidRDefault="00563A13" w:rsidP="007E37EB">
            <w:pPr>
              <w:tabs>
                <w:tab w:val="clear" w:pos="2940"/>
                <w:tab w:val="center" w:pos="995"/>
              </w:tabs>
              <w:spacing w:before="0" w:beforeAutospacing="0" w:after="0"/>
              <w:rPr>
                <w:rFonts w:ascii="Cambria" w:hAnsi="Cambria"/>
                <w:b/>
                <w:color w:val="000000"/>
                <w:sz w:val="22"/>
                <w:szCs w:val="22"/>
              </w:rPr>
            </w:pPr>
          </w:p>
        </w:tc>
      </w:tr>
      <w:tr w:rsidR="00563A13" w:rsidRPr="00B969F2" w14:paraId="516AA6A4" w14:textId="77777777" w:rsidTr="00563A13">
        <w:tc>
          <w:tcPr>
            <w:tcW w:w="2337" w:type="dxa"/>
          </w:tcPr>
          <w:p w14:paraId="57AE8FB4" w14:textId="77777777" w:rsidR="00563A13" w:rsidRDefault="00563A13" w:rsidP="007E37EB">
            <w:pPr>
              <w:tabs>
                <w:tab w:val="clear" w:pos="2940"/>
                <w:tab w:val="center" w:pos="995"/>
              </w:tabs>
              <w:spacing w:before="0" w:beforeAutospacing="0" w:after="0"/>
              <w:rPr>
                <w:rFonts w:ascii="Cambria" w:hAnsi="Cambria"/>
                <w:b/>
                <w:color w:val="000000"/>
                <w:sz w:val="22"/>
                <w:szCs w:val="22"/>
              </w:rPr>
            </w:pPr>
          </w:p>
        </w:tc>
        <w:tc>
          <w:tcPr>
            <w:tcW w:w="2337" w:type="dxa"/>
          </w:tcPr>
          <w:p w14:paraId="5ECBD37E" w14:textId="77777777" w:rsidR="00563A13" w:rsidRDefault="00563A13" w:rsidP="007E37EB">
            <w:pPr>
              <w:tabs>
                <w:tab w:val="clear" w:pos="2940"/>
                <w:tab w:val="center" w:pos="995"/>
              </w:tabs>
              <w:spacing w:before="0" w:beforeAutospacing="0" w:after="0"/>
              <w:rPr>
                <w:rFonts w:ascii="Cambria" w:hAnsi="Cambria"/>
                <w:b/>
                <w:color w:val="000000"/>
                <w:sz w:val="22"/>
                <w:szCs w:val="22"/>
              </w:rPr>
            </w:pPr>
          </w:p>
        </w:tc>
        <w:tc>
          <w:tcPr>
            <w:tcW w:w="2338" w:type="dxa"/>
          </w:tcPr>
          <w:p w14:paraId="4C7D6037" w14:textId="77777777" w:rsidR="00563A13" w:rsidRDefault="00563A13" w:rsidP="007E37EB">
            <w:pPr>
              <w:tabs>
                <w:tab w:val="clear" w:pos="2940"/>
                <w:tab w:val="center" w:pos="995"/>
              </w:tabs>
              <w:spacing w:before="0" w:beforeAutospacing="0" w:after="0"/>
              <w:rPr>
                <w:rFonts w:ascii="Cambria" w:hAnsi="Cambria"/>
                <w:b/>
                <w:color w:val="000000"/>
                <w:sz w:val="22"/>
                <w:szCs w:val="22"/>
              </w:rPr>
            </w:pPr>
          </w:p>
        </w:tc>
        <w:tc>
          <w:tcPr>
            <w:tcW w:w="2338" w:type="dxa"/>
          </w:tcPr>
          <w:p w14:paraId="00E0F6D9" w14:textId="77777777" w:rsidR="00563A13" w:rsidRDefault="00563A13" w:rsidP="007E37EB">
            <w:pPr>
              <w:tabs>
                <w:tab w:val="clear" w:pos="2940"/>
                <w:tab w:val="center" w:pos="995"/>
              </w:tabs>
              <w:spacing w:before="0" w:beforeAutospacing="0" w:after="0"/>
              <w:rPr>
                <w:rFonts w:ascii="Cambria" w:hAnsi="Cambria"/>
                <w:b/>
                <w:color w:val="000000"/>
                <w:sz w:val="22"/>
                <w:szCs w:val="22"/>
              </w:rPr>
            </w:pPr>
          </w:p>
        </w:tc>
      </w:tr>
      <w:tr w:rsidR="00563A13" w:rsidRPr="00B969F2" w14:paraId="5BCE08C4" w14:textId="77777777" w:rsidTr="00563A13">
        <w:tc>
          <w:tcPr>
            <w:tcW w:w="2337" w:type="dxa"/>
          </w:tcPr>
          <w:p w14:paraId="0387CA2F" w14:textId="77777777" w:rsidR="00563A13" w:rsidRDefault="00563A13" w:rsidP="007E37EB">
            <w:pPr>
              <w:tabs>
                <w:tab w:val="clear" w:pos="2940"/>
                <w:tab w:val="center" w:pos="995"/>
              </w:tabs>
              <w:spacing w:before="0" w:beforeAutospacing="0" w:after="0"/>
              <w:rPr>
                <w:rFonts w:ascii="Cambria" w:hAnsi="Cambria"/>
                <w:b/>
                <w:color w:val="000000"/>
                <w:sz w:val="22"/>
                <w:szCs w:val="22"/>
              </w:rPr>
            </w:pPr>
          </w:p>
        </w:tc>
        <w:tc>
          <w:tcPr>
            <w:tcW w:w="2337" w:type="dxa"/>
          </w:tcPr>
          <w:p w14:paraId="0B641B89" w14:textId="77777777" w:rsidR="00563A13" w:rsidRDefault="00563A13" w:rsidP="007E37EB">
            <w:pPr>
              <w:tabs>
                <w:tab w:val="clear" w:pos="2940"/>
                <w:tab w:val="center" w:pos="995"/>
              </w:tabs>
              <w:spacing w:before="0" w:beforeAutospacing="0" w:after="0"/>
              <w:rPr>
                <w:rFonts w:ascii="Cambria" w:hAnsi="Cambria"/>
                <w:b/>
                <w:color w:val="000000"/>
                <w:sz w:val="22"/>
                <w:szCs w:val="22"/>
              </w:rPr>
            </w:pPr>
          </w:p>
        </w:tc>
        <w:tc>
          <w:tcPr>
            <w:tcW w:w="2338" w:type="dxa"/>
          </w:tcPr>
          <w:p w14:paraId="1A80FB90" w14:textId="77777777" w:rsidR="00563A13" w:rsidRDefault="00563A13" w:rsidP="007E37EB">
            <w:pPr>
              <w:tabs>
                <w:tab w:val="clear" w:pos="2940"/>
                <w:tab w:val="center" w:pos="995"/>
              </w:tabs>
              <w:spacing w:before="0" w:beforeAutospacing="0" w:after="0"/>
              <w:rPr>
                <w:rFonts w:ascii="Cambria" w:hAnsi="Cambria"/>
                <w:b/>
                <w:color w:val="000000"/>
                <w:sz w:val="22"/>
                <w:szCs w:val="22"/>
              </w:rPr>
            </w:pPr>
          </w:p>
        </w:tc>
        <w:tc>
          <w:tcPr>
            <w:tcW w:w="2338" w:type="dxa"/>
          </w:tcPr>
          <w:p w14:paraId="613F7DE8" w14:textId="77777777" w:rsidR="00563A13" w:rsidRDefault="00563A13" w:rsidP="007E37EB">
            <w:pPr>
              <w:tabs>
                <w:tab w:val="clear" w:pos="2940"/>
                <w:tab w:val="center" w:pos="995"/>
              </w:tabs>
              <w:spacing w:before="0" w:beforeAutospacing="0" w:after="0"/>
              <w:rPr>
                <w:rFonts w:ascii="Cambria" w:hAnsi="Cambria"/>
                <w:b/>
                <w:color w:val="000000"/>
                <w:sz w:val="22"/>
                <w:szCs w:val="22"/>
              </w:rPr>
            </w:pPr>
          </w:p>
        </w:tc>
      </w:tr>
    </w:tbl>
    <w:p w14:paraId="577555DF" w14:textId="77777777" w:rsidR="00563A13" w:rsidRPr="00921292" w:rsidRDefault="00563A13" w:rsidP="007E37EB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Cs w:val="0"/>
          <w:color w:val="000000"/>
          <w:sz w:val="22"/>
          <w:szCs w:val="22"/>
        </w:rPr>
      </w:pPr>
    </w:p>
    <w:p w14:paraId="60A3D535" w14:textId="4CE4A9DE" w:rsidR="00563A13" w:rsidRPr="00460E7C" w:rsidRDefault="00563A13" w:rsidP="007E37EB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/>
          <w:bCs w:val="0"/>
          <w:color w:val="000000"/>
          <w:sz w:val="22"/>
          <w:szCs w:val="22"/>
        </w:rPr>
      </w:pPr>
      <w:r w:rsidRPr="00460E7C">
        <w:rPr>
          <w:rFonts w:ascii="Cambria" w:hAnsi="Cambria"/>
          <w:b/>
          <w:bCs w:val="0"/>
          <w:color w:val="000000"/>
          <w:sz w:val="22"/>
          <w:szCs w:val="22"/>
        </w:rPr>
        <w:t>Rainfall</w:t>
      </w:r>
    </w:p>
    <w:p w14:paraId="08374F2A" w14:textId="77777777" w:rsidR="00563A13" w:rsidRPr="00921292" w:rsidRDefault="00563A13" w:rsidP="007E37EB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Cs w:val="0"/>
          <w:color w:val="000000"/>
          <w:sz w:val="22"/>
          <w:szCs w:val="22"/>
        </w:rPr>
      </w:pPr>
    </w:p>
    <w:p w14:paraId="7B55788B" w14:textId="0F740F72" w:rsidR="00563A13" w:rsidRDefault="00A218F6" w:rsidP="007E37EB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Cs w:val="0"/>
          <w:color w:val="000000"/>
          <w:sz w:val="22"/>
          <w:szCs w:val="22"/>
        </w:rPr>
      </w:pPr>
      <w:r w:rsidRPr="00921292">
        <w:rPr>
          <w:rFonts w:ascii="Cambria" w:hAnsi="Cambria"/>
          <w:bCs w:val="0"/>
          <w:color w:val="000000"/>
          <w:sz w:val="22"/>
          <w:szCs w:val="22"/>
        </w:rPr>
        <w:t>{</w:t>
      </w:r>
      <w:r w:rsidR="00563A13" w:rsidRPr="00921292">
        <w:rPr>
          <w:rFonts w:ascii="Cambria" w:hAnsi="Cambria"/>
          <w:bCs w:val="0"/>
          <w:color w:val="000000"/>
          <w:sz w:val="22"/>
          <w:szCs w:val="22"/>
        </w:rPr>
        <w:t>%</w:t>
      </w:r>
      <w:r w:rsidR="00B139DF" w:rsidRPr="00921292">
        <w:rPr>
          <w:rFonts w:ascii="Cambria" w:hAnsi="Cambria"/>
          <w:bCs w:val="0"/>
          <w:color w:val="000000"/>
          <w:sz w:val="22"/>
          <w:szCs w:val="22"/>
        </w:rPr>
        <w:t xml:space="preserve"> for </w:t>
      </w:r>
      <w:r w:rsidR="00D76442">
        <w:rPr>
          <w:rFonts w:ascii="Cambria" w:hAnsi="Cambria"/>
          <w:bCs w:val="0"/>
          <w:color w:val="000000"/>
          <w:sz w:val="22"/>
          <w:szCs w:val="22"/>
        </w:rPr>
        <w:t>conservancy</w:t>
      </w:r>
      <w:r w:rsidR="00B139DF" w:rsidRPr="00921292">
        <w:rPr>
          <w:rFonts w:ascii="Cambria" w:hAnsi="Cambria"/>
          <w:bCs w:val="0"/>
          <w:color w:val="000000"/>
          <w:sz w:val="22"/>
          <w:szCs w:val="22"/>
        </w:rPr>
        <w:t xml:space="preserve"> in rainfall</w:t>
      </w:r>
      <w:r w:rsidRPr="00921292">
        <w:rPr>
          <w:rFonts w:ascii="Cambria" w:hAnsi="Cambria"/>
          <w:bCs w:val="0"/>
          <w:color w:val="000000"/>
          <w:sz w:val="22"/>
          <w:szCs w:val="22"/>
        </w:rPr>
        <w:t xml:space="preserve"> %</w:t>
      </w:r>
      <w:r w:rsidR="00563A13" w:rsidRPr="00921292">
        <w:rPr>
          <w:rFonts w:ascii="Cambria" w:hAnsi="Cambria"/>
          <w:bCs w:val="0"/>
          <w:color w:val="000000"/>
          <w:sz w:val="22"/>
          <w:szCs w:val="22"/>
        </w:rPr>
        <w:t>}</w:t>
      </w:r>
    </w:p>
    <w:p w14:paraId="72B5B278" w14:textId="77777777" w:rsidR="00D76442" w:rsidRPr="00921292" w:rsidRDefault="00D76442" w:rsidP="007E37EB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Cs w:val="0"/>
          <w:color w:val="000000"/>
          <w:sz w:val="22"/>
          <w:szCs w:val="22"/>
        </w:rPr>
      </w:pPr>
    </w:p>
    <w:p w14:paraId="29B0A71D" w14:textId="28856B2F" w:rsidR="00A218F6" w:rsidRDefault="00D76442" w:rsidP="007E37EB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/>
          <w:bCs w:val="0"/>
          <w:color w:val="000000"/>
          <w:sz w:val="22"/>
          <w:szCs w:val="22"/>
        </w:rPr>
      </w:pPr>
      <w:r>
        <w:rPr>
          <w:rFonts w:ascii="Cambria" w:hAnsi="Cambria"/>
          <w:bCs w:val="0"/>
          <w:color w:val="000000"/>
          <w:sz w:val="22"/>
          <w:szCs w:val="22"/>
        </w:rPr>
        <w:t xml:space="preserve">Rainfall for: </w:t>
      </w:r>
      <w:r w:rsidR="0063356F" w:rsidRPr="00D76442">
        <w:rPr>
          <w:rFonts w:ascii="Cambria" w:hAnsi="Cambria"/>
          <w:b/>
          <w:bCs w:val="0"/>
          <w:color w:val="000000"/>
          <w:sz w:val="22"/>
          <w:szCs w:val="22"/>
        </w:rPr>
        <w:t>{{</w:t>
      </w:r>
      <w:r w:rsidRPr="00D76442">
        <w:rPr>
          <w:rFonts w:ascii="Cambria" w:hAnsi="Cambria"/>
          <w:b/>
          <w:bCs w:val="0"/>
          <w:color w:val="000000"/>
          <w:sz w:val="22"/>
          <w:szCs w:val="22"/>
        </w:rPr>
        <w:t xml:space="preserve"> conservancy.</w:t>
      </w:r>
      <w:r w:rsidR="00874D3B">
        <w:rPr>
          <w:rFonts w:ascii="Cambria" w:hAnsi="Cambria"/>
          <w:b/>
          <w:bCs w:val="0"/>
          <w:color w:val="000000"/>
          <w:sz w:val="22"/>
          <w:szCs w:val="22"/>
        </w:rPr>
        <w:t>conservancy</w:t>
      </w:r>
      <w:r w:rsidRPr="00D76442">
        <w:rPr>
          <w:rFonts w:ascii="Cambria" w:hAnsi="Cambria"/>
          <w:b/>
          <w:bCs w:val="0"/>
          <w:color w:val="000000"/>
          <w:sz w:val="22"/>
          <w:szCs w:val="22"/>
        </w:rPr>
        <w:t xml:space="preserve"> </w:t>
      </w:r>
      <w:r w:rsidR="0063356F" w:rsidRPr="00D76442">
        <w:rPr>
          <w:rFonts w:ascii="Cambria" w:hAnsi="Cambria"/>
          <w:b/>
          <w:bCs w:val="0"/>
          <w:color w:val="000000"/>
          <w:sz w:val="22"/>
          <w:szCs w:val="22"/>
        </w:rPr>
        <w:t>}}</w:t>
      </w:r>
    </w:p>
    <w:p w14:paraId="6329E0DB" w14:textId="3E26BC36" w:rsidR="00F02B53" w:rsidRPr="00921292" w:rsidRDefault="008008BE" w:rsidP="007E37EB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Cs w:val="0"/>
          <w:color w:val="000000"/>
          <w:sz w:val="22"/>
          <w:szCs w:val="22"/>
        </w:rPr>
      </w:pPr>
      <w:r>
        <w:rPr>
          <w:rFonts w:ascii="Cambria" w:hAnsi="Cambria"/>
          <w:b/>
          <w:bCs w:val="0"/>
          <w:color w:val="000000"/>
          <w:sz w:val="22"/>
          <w:szCs w:val="22"/>
        </w:rPr>
        <w:t>{% if conservancy.rainfa</w:t>
      </w:r>
      <w:bookmarkStart w:id="0" w:name="_GoBack"/>
      <w:bookmarkEnd w:id="0"/>
      <w:r w:rsidR="00F02B53">
        <w:rPr>
          <w:rFonts w:ascii="Cambria" w:hAnsi="Cambria"/>
          <w:b/>
          <w:bCs w:val="0"/>
          <w:color w:val="000000"/>
          <w:sz w:val="22"/>
          <w:szCs w:val="22"/>
        </w:rPr>
        <w:t>ll %}</w:t>
      </w:r>
    </w:p>
    <w:tbl>
      <w:tblPr>
        <w:tblStyle w:val="ListTable4-Accent6"/>
        <w:tblW w:w="0" w:type="auto"/>
        <w:tblLook w:val="04A0" w:firstRow="1" w:lastRow="0" w:firstColumn="1" w:lastColumn="0" w:noHBand="0" w:noVBand="1"/>
      </w:tblPr>
      <w:tblGrid>
        <w:gridCol w:w="7195"/>
        <w:gridCol w:w="2155"/>
      </w:tblGrid>
      <w:tr w:rsidR="00D76442" w:rsidRPr="00D76442" w14:paraId="5F1DBA54" w14:textId="77777777" w:rsidTr="00D764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95" w:type="dxa"/>
          </w:tcPr>
          <w:p w14:paraId="678C126A" w14:textId="798F5F60" w:rsidR="00D76442" w:rsidRPr="00D76442" w:rsidRDefault="00D76442" w:rsidP="00D76442">
            <w:pPr>
              <w:keepLines/>
              <w:spacing w:after="0"/>
              <w:jc w:val="left"/>
              <w:rPr>
                <w:rFonts w:ascii="Calibri" w:hAnsi="Calibri"/>
                <w:sz w:val="22"/>
                <w:szCs w:val="22"/>
              </w:rPr>
            </w:pPr>
            <w:r w:rsidRPr="00D76442">
              <w:rPr>
                <w:rFonts w:ascii="Calibri" w:hAnsi="Calibri"/>
                <w:sz w:val="22"/>
                <w:szCs w:val="22"/>
              </w:rPr>
              <w:t>Station</w:t>
            </w:r>
          </w:p>
        </w:tc>
        <w:tc>
          <w:tcPr>
            <w:tcW w:w="2155" w:type="dxa"/>
          </w:tcPr>
          <w:p w14:paraId="03AB5663" w14:textId="0C4AD7FF" w:rsidR="00D76442" w:rsidRPr="00D76442" w:rsidRDefault="00D76442" w:rsidP="00D76442">
            <w:pPr>
              <w:keepLines/>
              <w:spacing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  <w:r w:rsidRPr="00D76442">
              <w:rPr>
                <w:rFonts w:ascii="Calibri" w:hAnsi="Calibri"/>
                <w:sz w:val="22"/>
                <w:szCs w:val="22"/>
              </w:rPr>
              <w:t>Total millimeters</w:t>
            </w:r>
          </w:p>
        </w:tc>
      </w:tr>
      <w:tr w:rsidR="00D76442" w:rsidRPr="00D76442" w14:paraId="628A9552" w14:textId="77777777" w:rsidTr="00D764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95" w:type="dxa"/>
          </w:tcPr>
          <w:p w14:paraId="1282025C" w14:textId="1DBA57DC" w:rsidR="00D76442" w:rsidRPr="00D76442" w:rsidRDefault="00D76442" w:rsidP="00D76442">
            <w:pPr>
              <w:keepLines/>
              <w:tabs>
                <w:tab w:val="clear" w:pos="2940"/>
                <w:tab w:val="center" w:pos="995"/>
              </w:tabs>
              <w:spacing w:before="0" w:beforeAutospacing="0" w:after="0"/>
              <w:rPr>
                <w:rFonts w:ascii="Cambria" w:hAnsi="Cambria"/>
                <w:b w:val="0"/>
                <w:color w:val="000000"/>
                <w:sz w:val="22"/>
                <w:szCs w:val="22"/>
              </w:rPr>
            </w:pPr>
            <w:r w:rsidRPr="00D76442">
              <w:rPr>
                <w:rFonts w:ascii="Cambria" w:hAnsi="Cambria"/>
                <w:b w:val="0"/>
                <w:color w:val="000000"/>
                <w:sz w:val="22"/>
                <w:szCs w:val="22"/>
              </w:rPr>
              <w:t>{%tr for item in conservancy.rainfall %}</w:t>
            </w:r>
          </w:p>
        </w:tc>
        <w:tc>
          <w:tcPr>
            <w:tcW w:w="2155" w:type="dxa"/>
          </w:tcPr>
          <w:p w14:paraId="20A12EBC" w14:textId="77777777" w:rsidR="00D76442" w:rsidRPr="00D76442" w:rsidRDefault="00D76442" w:rsidP="00D76442">
            <w:pPr>
              <w:keepLines/>
              <w:tabs>
                <w:tab w:val="clear" w:pos="2940"/>
                <w:tab w:val="center" w:pos="995"/>
              </w:tabs>
              <w:spacing w:before="0" w:beforeAutospacing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color w:val="000000"/>
                <w:sz w:val="22"/>
                <w:szCs w:val="22"/>
              </w:rPr>
            </w:pPr>
          </w:p>
        </w:tc>
      </w:tr>
      <w:tr w:rsidR="00D76442" w:rsidRPr="00D76442" w14:paraId="501B48DD" w14:textId="77777777" w:rsidTr="00D76442">
        <w:trPr>
          <w:trHeight w:val="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95" w:type="dxa"/>
          </w:tcPr>
          <w:p w14:paraId="12A6FBA9" w14:textId="41C7145C" w:rsidR="00D76442" w:rsidRPr="00D76442" w:rsidRDefault="00D76442" w:rsidP="00D76442">
            <w:pPr>
              <w:keepLines/>
              <w:tabs>
                <w:tab w:val="clear" w:pos="2940"/>
                <w:tab w:val="center" w:pos="995"/>
              </w:tabs>
              <w:spacing w:before="0" w:beforeAutospacing="0" w:after="0"/>
              <w:rPr>
                <w:rFonts w:ascii="Cambria" w:hAnsi="Cambria"/>
                <w:b w:val="0"/>
                <w:color w:val="000000"/>
                <w:sz w:val="22"/>
                <w:szCs w:val="22"/>
              </w:rPr>
            </w:pPr>
            <w:r w:rsidRPr="00D76442">
              <w:rPr>
                <w:rFonts w:ascii="Cambria" w:hAnsi="Cambria"/>
                <w:b w:val="0"/>
                <w:color w:val="000000"/>
                <w:sz w:val="22"/>
                <w:szCs w:val="22"/>
              </w:rPr>
              <w:t>{{ item.station }}</w:t>
            </w:r>
          </w:p>
        </w:tc>
        <w:tc>
          <w:tcPr>
            <w:tcW w:w="2155" w:type="dxa"/>
          </w:tcPr>
          <w:p w14:paraId="2B1141EF" w14:textId="24BCAC65" w:rsidR="00D76442" w:rsidRPr="00D76442" w:rsidRDefault="00D76442" w:rsidP="00D76442">
            <w:pPr>
              <w:keepLines/>
              <w:tabs>
                <w:tab w:val="clear" w:pos="2940"/>
                <w:tab w:val="center" w:pos="995"/>
              </w:tabs>
              <w:spacing w:before="0" w:beforeAutospacing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color w:val="000000"/>
                <w:sz w:val="22"/>
                <w:szCs w:val="22"/>
              </w:rPr>
            </w:pPr>
            <w:r w:rsidRPr="00D76442">
              <w:rPr>
                <w:rFonts w:ascii="Cambria" w:hAnsi="Cambria"/>
                <w:color w:val="000000"/>
                <w:sz w:val="22"/>
                <w:szCs w:val="22"/>
              </w:rPr>
              <w:t>{{ item.total_mm }}</w:t>
            </w:r>
          </w:p>
        </w:tc>
      </w:tr>
      <w:tr w:rsidR="00D76442" w:rsidRPr="00D76442" w14:paraId="4CB5B571" w14:textId="77777777" w:rsidTr="00D764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95" w:type="dxa"/>
          </w:tcPr>
          <w:p w14:paraId="058BBD2A" w14:textId="71FE80F8" w:rsidR="00D76442" w:rsidRPr="00D76442" w:rsidRDefault="00D76442" w:rsidP="00D76442">
            <w:pPr>
              <w:keepLines/>
              <w:tabs>
                <w:tab w:val="clear" w:pos="2940"/>
                <w:tab w:val="center" w:pos="995"/>
              </w:tabs>
              <w:spacing w:before="0" w:beforeAutospacing="0" w:after="0"/>
              <w:rPr>
                <w:rFonts w:ascii="Cambria" w:hAnsi="Cambria"/>
                <w:b w:val="0"/>
                <w:color w:val="000000"/>
                <w:sz w:val="22"/>
                <w:szCs w:val="22"/>
              </w:rPr>
            </w:pPr>
            <w:r w:rsidRPr="00D76442">
              <w:rPr>
                <w:rFonts w:ascii="Cambria" w:hAnsi="Cambria"/>
                <w:b w:val="0"/>
                <w:color w:val="000000"/>
                <w:sz w:val="22"/>
                <w:szCs w:val="22"/>
              </w:rPr>
              <w:t>{%tr endfor %}</w:t>
            </w:r>
          </w:p>
        </w:tc>
        <w:tc>
          <w:tcPr>
            <w:tcW w:w="2155" w:type="dxa"/>
          </w:tcPr>
          <w:p w14:paraId="5CE4B30C" w14:textId="77777777" w:rsidR="00D76442" w:rsidRPr="00D76442" w:rsidRDefault="00D76442" w:rsidP="00D76442">
            <w:pPr>
              <w:keepLines/>
              <w:tabs>
                <w:tab w:val="clear" w:pos="2940"/>
                <w:tab w:val="center" w:pos="995"/>
              </w:tabs>
              <w:spacing w:before="0" w:beforeAutospacing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color w:val="000000"/>
                <w:sz w:val="22"/>
                <w:szCs w:val="22"/>
              </w:rPr>
            </w:pPr>
          </w:p>
        </w:tc>
      </w:tr>
    </w:tbl>
    <w:p w14:paraId="3360B733" w14:textId="2174F328" w:rsidR="00523AF8" w:rsidRDefault="00F02B53" w:rsidP="009D5EC9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Cs w:val="0"/>
          <w:color w:val="000000"/>
          <w:sz w:val="22"/>
          <w:szCs w:val="22"/>
        </w:rPr>
      </w:pPr>
      <w:r>
        <w:rPr>
          <w:rFonts w:ascii="Cambria" w:hAnsi="Cambria"/>
          <w:bCs w:val="0"/>
          <w:color w:val="000000"/>
          <w:sz w:val="22"/>
          <w:szCs w:val="22"/>
        </w:rPr>
        <w:t>{% else %}</w:t>
      </w:r>
    </w:p>
    <w:p w14:paraId="2A44837C" w14:textId="6F8D4A18" w:rsidR="00F02B53" w:rsidRDefault="00F02B53" w:rsidP="00F02B53">
      <w:pPr>
        <w:pStyle w:val="ListParagraph"/>
        <w:numPr>
          <w:ilvl w:val="0"/>
          <w:numId w:val="49"/>
        </w:num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Cs w:val="0"/>
          <w:color w:val="000000"/>
          <w:sz w:val="22"/>
          <w:szCs w:val="22"/>
        </w:rPr>
      </w:pPr>
      <w:r>
        <w:rPr>
          <w:rFonts w:ascii="Cambria" w:hAnsi="Cambria"/>
          <w:bCs w:val="0"/>
          <w:color w:val="000000"/>
          <w:sz w:val="22"/>
          <w:szCs w:val="22"/>
        </w:rPr>
        <w:t>No new rainfall report.</w:t>
      </w:r>
    </w:p>
    <w:p w14:paraId="77400F06" w14:textId="62B20298" w:rsidR="00F02B53" w:rsidRPr="00F02B53" w:rsidRDefault="00F02B53" w:rsidP="00F02B53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Cs w:val="0"/>
          <w:color w:val="000000"/>
          <w:sz w:val="22"/>
          <w:szCs w:val="22"/>
        </w:rPr>
      </w:pPr>
      <w:r>
        <w:rPr>
          <w:rFonts w:ascii="Cambria" w:hAnsi="Cambria"/>
          <w:bCs w:val="0"/>
          <w:color w:val="000000"/>
          <w:sz w:val="22"/>
          <w:szCs w:val="22"/>
        </w:rPr>
        <w:t>{% endif %}</w:t>
      </w:r>
    </w:p>
    <w:p w14:paraId="08E24C0A" w14:textId="71EA8268" w:rsidR="00A218F6" w:rsidRPr="00921292" w:rsidRDefault="00A218F6" w:rsidP="007E37EB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Cs w:val="0"/>
          <w:color w:val="000000"/>
          <w:sz w:val="22"/>
          <w:szCs w:val="22"/>
        </w:rPr>
      </w:pPr>
      <w:r w:rsidRPr="00921292">
        <w:rPr>
          <w:rFonts w:ascii="Cambria" w:hAnsi="Cambria"/>
          <w:bCs w:val="0"/>
          <w:color w:val="000000"/>
          <w:sz w:val="22"/>
          <w:szCs w:val="22"/>
        </w:rPr>
        <w:t>{%</w:t>
      </w:r>
      <w:r w:rsidR="0063356F" w:rsidRPr="00921292">
        <w:rPr>
          <w:rFonts w:ascii="Cambria" w:hAnsi="Cambria"/>
          <w:bCs w:val="0"/>
          <w:color w:val="000000"/>
          <w:sz w:val="22"/>
          <w:szCs w:val="22"/>
        </w:rPr>
        <w:t xml:space="preserve"> </w:t>
      </w:r>
      <w:r w:rsidRPr="00921292">
        <w:rPr>
          <w:rFonts w:ascii="Cambria" w:hAnsi="Cambria"/>
          <w:bCs w:val="0"/>
          <w:color w:val="000000"/>
          <w:sz w:val="22"/>
          <w:szCs w:val="22"/>
        </w:rPr>
        <w:t>endfor%}</w:t>
      </w:r>
    </w:p>
    <w:p w14:paraId="6F2DD938" w14:textId="77777777" w:rsidR="009D5EC9" w:rsidRPr="00921292" w:rsidRDefault="009D5EC9" w:rsidP="007E37EB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Cs w:val="0"/>
          <w:color w:val="000000"/>
          <w:sz w:val="22"/>
          <w:szCs w:val="22"/>
        </w:rPr>
      </w:pPr>
    </w:p>
    <w:p w14:paraId="267869B3" w14:textId="631521E2" w:rsidR="009D5EC9" w:rsidRDefault="009D5EC9" w:rsidP="00460E7C">
      <w:pPr>
        <w:pStyle w:val="Heading1"/>
      </w:pPr>
      <w:r>
        <w:t>Security</w:t>
      </w:r>
    </w:p>
    <w:p w14:paraId="699900BD" w14:textId="77777777" w:rsidR="009D5EC9" w:rsidRDefault="009D5EC9" w:rsidP="00460E7C">
      <w:pPr>
        <w:tabs>
          <w:tab w:val="clear" w:pos="2940"/>
          <w:tab w:val="center" w:pos="995"/>
        </w:tabs>
        <w:spacing w:before="0" w:beforeAutospacing="0" w:after="0"/>
      </w:pPr>
    </w:p>
    <w:p w14:paraId="040BC417" w14:textId="31E88DFC" w:rsidR="009D5EC9" w:rsidRPr="00921292" w:rsidRDefault="009D5EC9" w:rsidP="00460E7C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/>
          <w:color w:val="000000"/>
          <w:sz w:val="22"/>
          <w:szCs w:val="22"/>
        </w:rPr>
      </w:pPr>
      <w:r w:rsidRPr="00921292">
        <w:rPr>
          <w:rFonts w:ascii="Cambria" w:hAnsi="Cambria"/>
          <w:b/>
          <w:color w:val="000000"/>
          <w:sz w:val="22"/>
          <w:szCs w:val="22"/>
        </w:rPr>
        <w:t>Internal issues/deployments:</w:t>
      </w:r>
    </w:p>
    <w:p w14:paraId="6DAA1B5C" w14:textId="0FE303D5" w:rsidR="009D5EC9" w:rsidRPr="00921292" w:rsidRDefault="009D5EC9" w:rsidP="00460E7C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Cs w:val="0"/>
          <w:color w:val="000000"/>
          <w:sz w:val="22"/>
          <w:szCs w:val="22"/>
        </w:rPr>
      </w:pPr>
      <w:r w:rsidRPr="00921292">
        <w:rPr>
          <w:rFonts w:ascii="Cambria" w:hAnsi="Cambria"/>
          <w:bCs w:val="0"/>
          <w:color w:val="000000"/>
          <w:sz w:val="22"/>
          <w:szCs w:val="22"/>
        </w:rPr>
        <w:t>&lt;reports&gt;</w:t>
      </w:r>
    </w:p>
    <w:p w14:paraId="4CF32251" w14:textId="77777777" w:rsidR="009D5EC9" w:rsidRPr="008D2381" w:rsidRDefault="009D5EC9" w:rsidP="007E37EB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/>
          <w:color w:val="000000"/>
          <w:sz w:val="22"/>
          <w:szCs w:val="22"/>
        </w:rPr>
      </w:pPr>
    </w:p>
    <w:p w14:paraId="76C9BE8A" w14:textId="6F4BC82D" w:rsidR="009D5EC9" w:rsidRPr="008D2381" w:rsidRDefault="009D5EC9" w:rsidP="00460E7C">
      <w:pPr>
        <w:keepLines/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/>
          <w:color w:val="000000"/>
          <w:sz w:val="22"/>
          <w:szCs w:val="22"/>
        </w:rPr>
      </w:pPr>
      <w:r w:rsidRPr="008D2381">
        <w:rPr>
          <w:rFonts w:ascii="Cambria" w:hAnsi="Cambria"/>
          <w:b/>
          <w:color w:val="000000"/>
          <w:sz w:val="22"/>
          <w:szCs w:val="22"/>
        </w:rPr>
        <w:lastRenderedPageBreak/>
        <w:t>Fence Breaks</w:t>
      </w:r>
    </w:p>
    <w:p w14:paraId="349FBE14" w14:textId="77777777" w:rsidR="009D5EC9" w:rsidRPr="003A0C3B" w:rsidRDefault="009D5EC9" w:rsidP="00460E7C">
      <w:pPr>
        <w:keepLines/>
        <w:tabs>
          <w:tab w:val="clear" w:pos="2940"/>
          <w:tab w:val="center" w:pos="995"/>
        </w:tabs>
        <w:spacing w:before="0" w:beforeAutospacing="0" w:after="0"/>
        <w:rPr>
          <w:rStyle w:val="Strong"/>
        </w:rPr>
      </w:pPr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1321"/>
        <w:gridCol w:w="1391"/>
        <w:gridCol w:w="1327"/>
        <w:gridCol w:w="1329"/>
        <w:gridCol w:w="1329"/>
        <w:gridCol w:w="1325"/>
        <w:gridCol w:w="1328"/>
      </w:tblGrid>
      <w:tr w:rsidR="009D5EC9" w:rsidRPr="00AE662A" w14:paraId="4B3E1B2A" w14:textId="77777777" w:rsidTr="00AE66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</w:tcPr>
          <w:p w14:paraId="29F49AB3" w14:textId="1864982C" w:rsidR="009D5EC9" w:rsidRPr="00AE662A" w:rsidRDefault="009D5EC9" w:rsidP="00460E7C">
            <w:pPr>
              <w:keepLines/>
              <w:spacing w:after="0"/>
              <w:jc w:val="left"/>
              <w:rPr>
                <w:rFonts w:ascii="Calibri" w:hAnsi="Calibri"/>
                <w:sz w:val="22"/>
                <w:szCs w:val="22"/>
              </w:rPr>
            </w:pPr>
            <w:r w:rsidRPr="00AE662A">
              <w:rPr>
                <w:rFonts w:ascii="Calibri" w:hAnsi="Calibri"/>
                <w:sz w:val="22"/>
                <w:szCs w:val="22"/>
              </w:rPr>
              <w:t>Time</w:t>
            </w:r>
          </w:p>
        </w:tc>
        <w:tc>
          <w:tcPr>
            <w:tcW w:w="1335" w:type="dxa"/>
          </w:tcPr>
          <w:p w14:paraId="27DF96B3" w14:textId="28E59A5F" w:rsidR="009D5EC9" w:rsidRPr="00AE662A" w:rsidRDefault="009D5EC9" w:rsidP="00460E7C">
            <w:pPr>
              <w:keepLines/>
              <w:spacing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  <w:r w:rsidRPr="00AE662A">
              <w:rPr>
                <w:rFonts w:ascii="Calibri" w:hAnsi="Calibri"/>
                <w:sz w:val="22"/>
                <w:szCs w:val="22"/>
              </w:rPr>
              <w:t>Section/area</w:t>
            </w:r>
          </w:p>
        </w:tc>
        <w:tc>
          <w:tcPr>
            <w:tcW w:w="1336" w:type="dxa"/>
          </w:tcPr>
          <w:p w14:paraId="47A52A6B" w14:textId="0B5FE49D" w:rsidR="009D5EC9" w:rsidRPr="00AE662A" w:rsidRDefault="009D5EC9" w:rsidP="00460E7C">
            <w:pPr>
              <w:keepLines/>
              <w:spacing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  <w:r w:rsidRPr="00AE662A">
              <w:rPr>
                <w:rFonts w:ascii="Calibri" w:hAnsi="Calibri"/>
                <w:sz w:val="22"/>
                <w:szCs w:val="22"/>
              </w:rPr>
              <w:t>Species</w:t>
            </w:r>
          </w:p>
        </w:tc>
        <w:tc>
          <w:tcPr>
            <w:tcW w:w="1336" w:type="dxa"/>
          </w:tcPr>
          <w:p w14:paraId="26591919" w14:textId="5BA60B29" w:rsidR="009D5EC9" w:rsidRPr="00AE662A" w:rsidRDefault="009D5EC9" w:rsidP="00460E7C">
            <w:pPr>
              <w:keepLines/>
              <w:spacing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  <w:r w:rsidRPr="00AE662A">
              <w:rPr>
                <w:rFonts w:ascii="Calibri" w:hAnsi="Calibri"/>
                <w:sz w:val="22"/>
                <w:szCs w:val="22"/>
              </w:rPr>
              <w:t>Animal’s Name</w:t>
            </w:r>
          </w:p>
        </w:tc>
        <w:tc>
          <w:tcPr>
            <w:tcW w:w="1336" w:type="dxa"/>
          </w:tcPr>
          <w:p w14:paraId="43249FD6" w14:textId="0C071DF5" w:rsidR="009D5EC9" w:rsidRPr="00AE662A" w:rsidRDefault="009D5EC9" w:rsidP="00460E7C">
            <w:pPr>
              <w:keepLines/>
              <w:spacing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  <w:r w:rsidRPr="00AE662A">
              <w:rPr>
                <w:rFonts w:ascii="Calibri" w:hAnsi="Calibri"/>
                <w:sz w:val="22"/>
                <w:szCs w:val="22"/>
              </w:rPr>
              <w:t>Reporter</w:t>
            </w:r>
          </w:p>
        </w:tc>
        <w:tc>
          <w:tcPr>
            <w:tcW w:w="1336" w:type="dxa"/>
          </w:tcPr>
          <w:p w14:paraId="6F14A0B8" w14:textId="0814EF5D" w:rsidR="009D5EC9" w:rsidRPr="00AE662A" w:rsidRDefault="009D5EC9" w:rsidP="00460E7C">
            <w:pPr>
              <w:keepLines/>
              <w:spacing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  <w:r w:rsidRPr="00AE662A">
              <w:rPr>
                <w:rFonts w:ascii="Calibri" w:hAnsi="Calibri"/>
                <w:sz w:val="22"/>
                <w:szCs w:val="22"/>
              </w:rPr>
              <w:t>Action</w:t>
            </w:r>
          </w:p>
        </w:tc>
        <w:tc>
          <w:tcPr>
            <w:tcW w:w="1336" w:type="dxa"/>
          </w:tcPr>
          <w:p w14:paraId="056693BB" w14:textId="262F6E78" w:rsidR="009D5EC9" w:rsidRPr="00AE662A" w:rsidRDefault="009D5EC9" w:rsidP="00460E7C">
            <w:pPr>
              <w:keepLines/>
              <w:spacing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  <w:r w:rsidRPr="00AE662A">
              <w:rPr>
                <w:rFonts w:ascii="Calibri" w:hAnsi="Calibri"/>
                <w:sz w:val="22"/>
                <w:szCs w:val="22"/>
              </w:rPr>
              <w:t>Logistics Feeback</w:t>
            </w:r>
          </w:p>
        </w:tc>
      </w:tr>
      <w:tr w:rsidR="009D5EC9" w14:paraId="7D8FE89C" w14:textId="77777777" w:rsidTr="00AE66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</w:tcPr>
          <w:p w14:paraId="28A4F6DF" w14:textId="77777777" w:rsidR="009D5EC9" w:rsidRDefault="009D5EC9" w:rsidP="00460E7C">
            <w:pPr>
              <w:keepLines/>
              <w:tabs>
                <w:tab w:val="clear" w:pos="2940"/>
                <w:tab w:val="center" w:pos="995"/>
              </w:tabs>
              <w:spacing w:before="0" w:beforeAutospacing="0" w:after="0"/>
              <w:rPr>
                <w:rFonts w:ascii="Cambria" w:hAnsi="Cambria"/>
                <w:b w:val="0"/>
                <w:color w:val="000000"/>
                <w:sz w:val="22"/>
                <w:szCs w:val="22"/>
              </w:rPr>
            </w:pPr>
          </w:p>
        </w:tc>
        <w:tc>
          <w:tcPr>
            <w:tcW w:w="1335" w:type="dxa"/>
          </w:tcPr>
          <w:p w14:paraId="5B9F8FF8" w14:textId="77777777" w:rsidR="009D5EC9" w:rsidRDefault="009D5EC9" w:rsidP="00460E7C">
            <w:pPr>
              <w:keepLines/>
              <w:tabs>
                <w:tab w:val="clear" w:pos="2940"/>
                <w:tab w:val="center" w:pos="995"/>
              </w:tabs>
              <w:spacing w:before="0" w:beforeAutospacing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color w:val="000000"/>
                <w:sz w:val="22"/>
                <w:szCs w:val="22"/>
              </w:rPr>
            </w:pPr>
          </w:p>
        </w:tc>
        <w:tc>
          <w:tcPr>
            <w:tcW w:w="1336" w:type="dxa"/>
          </w:tcPr>
          <w:p w14:paraId="1362F776" w14:textId="77777777" w:rsidR="009D5EC9" w:rsidRDefault="009D5EC9" w:rsidP="00460E7C">
            <w:pPr>
              <w:keepLines/>
              <w:tabs>
                <w:tab w:val="clear" w:pos="2940"/>
                <w:tab w:val="center" w:pos="995"/>
              </w:tabs>
              <w:spacing w:before="0" w:beforeAutospacing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color w:val="000000"/>
                <w:sz w:val="22"/>
                <w:szCs w:val="22"/>
              </w:rPr>
            </w:pPr>
          </w:p>
        </w:tc>
        <w:tc>
          <w:tcPr>
            <w:tcW w:w="1336" w:type="dxa"/>
          </w:tcPr>
          <w:p w14:paraId="56BC1F97" w14:textId="77777777" w:rsidR="009D5EC9" w:rsidRDefault="009D5EC9" w:rsidP="00460E7C">
            <w:pPr>
              <w:keepLines/>
              <w:tabs>
                <w:tab w:val="clear" w:pos="2940"/>
                <w:tab w:val="center" w:pos="995"/>
              </w:tabs>
              <w:spacing w:before="0" w:beforeAutospacing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color w:val="000000"/>
                <w:sz w:val="22"/>
                <w:szCs w:val="22"/>
              </w:rPr>
            </w:pPr>
          </w:p>
        </w:tc>
        <w:tc>
          <w:tcPr>
            <w:tcW w:w="1336" w:type="dxa"/>
          </w:tcPr>
          <w:p w14:paraId="0A14C6C4" w14:textId="77777777" w:rsidR="009D5EC9" w:rsidRDefault="009D5EC9" w:rsidP="00460E7C">
            <w:pPr>
              <w:keepLines/>
              <w:tabs>
                <w:tab w:val="clear" w:pos="2940"/>
                <w:tab w:val="center" w:pos="995"/>
              </w:tabs>
              <w:spacing w:before="0" w:beforeAutospacing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color w:val="000000"/>
                <w:sz w:val="22"/>
                <w:szCs w:val="22"/>
              </w:rPr>
            </w:pPr>
          </w:p>
        </w:tc>
        <w:tc>
          <w:tcPr>
            <w:tcW w:w="1336" w:type="dxa"/>
          </w:tcPr>
          <w:p w14:paraId="5A19F7B0" w14:textId="77777777" w:rsidR="009D5EC9" w:rsidRDefault="009D5EC9" w:rsidP="00460E7C">
            <w:pPr>
              <w:keepLines/>
              <w:tabs>
                <w:tab w:val="clear" w:pos="2940"/>
                <w:tab w:val="center" w:pos="995"/>
              </w:tabs>
              <w:spacing w:before="0" w:beforeAutospacing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color w:val="000000"/>
                <w:sz w:val="22"/>
                <w:szCs w:val="22"/>
              </w:rPr>
            </w:pPr>
          </w:p>
        </w:tc>
        <w:tc>
          <w:tcPr>
            <w:tcW w:w="1336" w:type="dxa"/>
          </w:tcPr>
          <w:p w14:paraId="313FF467" w14:textId="77777777" w:rsidR="009D5EC9" w:rsidRDefault="009D5EC9" w:rsidP="00460E7C">
            <w:pPr>
              <w:keepLines/>
              <w:tabs>
                <w:tab w:val="clear" w:pos="2940"/>
                <w:tab w:val="center" w:pos="995"/>
              </w:tabs>
              <w:spacing w:before="0" w:beforeAutospacing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color w:val="000000"/>
                <w:sz w:val="22"/>
                <w:szCs w:val="22"/>
              </w:rPr>
            </w:pPr>
          </w:p>
        </w:tc>
      </w:tr>
      <w:tr w:rsidR="009D5EC9" w14:paraId="6931039D" w14:textId="77777777" w:rsidTr="00AE662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</w:tcPr>
          <w:p w14:paraId="14DB96AB" w14:textId="77777777" w:rsidR="009D5EC9" w:rsidRDefault="009D5EC9" w:rsidP="007E37EB">
            <w:pPr>
              <w:tabs>
                <w:tab w:val="clear" w:pos="2940"/>
                <w:tab w:val="center" w:pos="995"/>
              </w:tabs>
              <w:spacing w:before="0" w:beforeAutospacing="0" w:after="0"/>
              <w:rPr>
                <w:rFonts w:ascii="Cambria" w:hAnsi="Cambria"/>
                <w:b w:val="0"/>
                <w:color w:val="000000"/>
                <w:sz w:val="22"/>
                <w:szCs w:val="22"/>
              </w:rPr>
            </w:pPr>
          </w:p>
        </w:tc>
        <w:tc>
          <w:tcPr>
            <w:tcW w:w="1335" w:type="dxa"/>
          </w:tcPr>
          <w:p w14:paraId="472FEA79" w14:textId="77777777" w:rsidR="009D5EC9" w:rsidRDefault="009D5EC9" w:rsidP="007E37EB">
            <w:pPr>
              <w:tabs>
                <w:tab w:val="clear" w:pos="2940"/>
                <w:tab w:val="center" w:pos="995"/>
              </w:tabs>
              <w:spacing w:before="0" w:beforeAutospacing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/>
                <w:color w:val="000000"/>
                <w:sz w:val="22"/>
                <w:szCs w:val="22"/>
              </w:rPr>
            </w:pPr>
          </w:p>
        </w:tc>
        <w:tc>
          <w:tcPr>
            <w:tcW w:w="1336" w:type="dxa"/>
          </w:tcPr>
          <w:p w14:paraId="14430152" w14:textId="77777777" w:rsidR="009D5EC9" w:rsidRDefault="009D5EC9" w:rsidP="007E37EB">
            <w:pPr>
              <w:tabs>
                <w:tab w:val="clear" w:pos="2940"/>
                <w:tab w:val="center" w:pos="995"/>
              </w:tabs>
              <w:spacing w:before="0" w:beforeAutospacing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/>
                <w:color w:val="000000"/>
                <w:sz w:val="22"/>
                <w:szCs w:val="22"/>
              </w:rPr>
            </w:pPr>
          </w:p>
        </w:tc>
        <w:tc>
          <w:tcPr>
            <w:tcW w:w="1336" w:type="dxa"/>
          </w:tcPr>
          <w:p w14:paraId="699666B3" w14:textId="77777777" w:rsidR="009D5EC9" w:rsidRDefault="009D5EC9" w:rsidP="007E37EB">
            <w:pPr>
              <w:tabs>
                <w:tab w:val="clear" w:pos="2940"/>
                <w:tab w:val="center" w:pos="995"/>
              </w:tabs>
              <w:spacing w:before="0" w:beforeAutospacing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/>
                <w:color w:val="000000"/>
                <w:sz w:val="22"/>
                <w:szCs w:val="22"/>
              </w:rPr>
            </w:pPr>
          </w:p>
        </w:tc>
        <w:tc>
          <w:tcPr>
            <w:tcW w:w="1336" w:type="dxa"/>
          </w:tcPr>
          <w:p w14:paraId="49EEDEE8" w14:textId="77777777" w:rsidR="009D5EC9" w:rsidRDefault="009D5EC9" w:rsidP="007E37EB">
            <w:pPr>
              <w:tabs>
                <w:tab w:val="clear" w:pos="2940"/>
                <w:tab w:val="center" w:pos="995"/>
              </w:tabs>
              <w:spacing w:before="0" w:beforeAutospacing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/>
                <w:color w:val="000000"/>
                <w:sz w:val="22"/>
                <w:szCs w:val="22"/>
              </w:rPr>
            </w:pPr>
          </w:p>
        </w:tc>
        <w:tc>
          <w:tcPr>
            <w:tcW w:w="1336" w:type="dxa"/>
          </w:tcPr>
          <w:p w14:paraId="6BEA4A1D" w14:textId="77777777" w:rsidR="009D5EC9" w:rsidRDefault="009D5EC9" w:rsidP="007E37EB">
            <w:pPr>
              <w:tabs>
                <w:tab w:val="clear" w:pos="2940"/>
                <w:tab w:val="center" w:pos="995"/>
              </w:tabs>
              <w:spacing w:before="0" w:beforeAutospacing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/>
                <w:color w:val="000000"/>
                <w:sz w:val="22"/>
                <w:szCs w:val="22"/>
              </w:rPr>
            </w:pPr>
          </w:p>
        </w:tc>
        <w:tc>
          <w:tcPr>
            <w:tcW w:w="1336" w:type="dxa"/>
          </w:tcPr>
          <w:p w14:paraId="162A2097" w14:textId="77777777" w:rsidR="009D5EC9" w:rsidRDefault="009D5EC9" w:rsidP="007E37EB">
            <w:pPr>
              <w:tabs>
                <w:tab w:val="clear" w:pos="2940"/>
                <w:tab w:val="center" w:pos="995"/>
              </w:tabs>
              <w:spacing w:before="0" w:beforeAutospacing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/>
                <w:color w:val="000000"/>
                <w:sz w:val="22"/>
                <w:szCs w:val="22"/>
              </w:rPr>
            </w:pPr>
          </w:p>
        </w:tc>
      </w:tr>
    </w:tbl>
    <w:p w14:paraId="494B480E" w14:textId="77777777" w:rsidR="009D5EC9" w:rsidRPr="003A0C3B" w:rsidRDefault="009D5EC9" w:rsidP="007E37EB">
      <w:pPr>
        <w:tabs>
          <w:tab w:val="clear" w:pos="2940"/>
          <w:tab w:val="center" w:pos="995"/>
        </w:tabs>
        <w:spacing w:before="0" w:beforeAutospacing="0" w:after="0"/>
        <w:rPr>
          <w:rStyle w:val="Strong"/>
        </w:rPr>
      </w:pPr>
    </w:p>
    <w:p w14:paraId="034A31E5" w14:textId="77777777" w:rsidR="00A7096E" w:rsidRDefault="00A7096E" w:rsidP="00A7096E">
      <w:pPr>
        <w:pStyle w:val="Heading1"/>
      </w:pPr>
      <w:r>
        <w:t>N.R.T. Report</w:t>
      </w:r>
    </w:p>
    <w:p w14:paraId="5068D424" w14:textId="77777777" w:rsidR="00A7096E" w:rsidRPr="00921292" w:rsidRDefault="00A7096E" w:rsidP="00AE662A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Cs w:val="0"/>
          <w:color w:val="000000"/>
          <w:sz w:val="22"/>
          <w:szCs w:val="22"/>
        </w:rPr>
      </w:pPr>
      <w:r w:rsidRPr="00921292">
        <w:rPr>
          <w:rFonts w:ascii="Cambria" w:hAnsi="Cambria"/>
          <w:bCs w:val="0"/>
          <w:color w:val="000000"/>
          <w:sz w:val="22"/>
          <w:szCs w:val="22"/>
        </w:rPr>
        <w:t>Information received in Lewa:</w:t>
      </w:r>
    </w:p>
    <w:p w14:paraId="609F3A87" w14:textId="77777777" w:rsidR="00A7096E" w:rsidRPr="00921292" w:rsidRDefault="00A7096E" w:rsidP="00AE662A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Cs w:val="0"/>
          <w:color w:val="000000"/>
          <w:sz w:val="22"/>
          <w:szCs w:val="22"/>
        </w:rPr>
      </w:pPr>
      <w:r w:rsidRPr="00921292">
        <w:rPr>
          <w:rFonts w:ascii="Cambria" w:hAnsi="Cambria"/>
          <w:bCs w:val="0"/>
          <w:color w:val="000000"/>
          <w:sz w:val="22"/>
          <w:szCs w:val="22"/>
        </w:rPr>
        <w:t>&lt;report details&gt;</w:t>
      </w:r>
    </w:p>
    <w:p w14:paraId="57952888" w14:textId="77777777" w:rsidR="00A7096E" w:rsidRPr="00921292" w:rsidRDefault="00A7096E" w:rsidP="00AE662A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Cs w:val="0"/>
          <w:color w:val="000000"/>
          <w:sz w:val="22"/>
          <w:szCs w:val="22"/>
        </w:rPr>
      </w:pPr>
      <w:r w:rsidRPr="00921292">
        <w:rPr>
          <w:rFonts w:ascii="Cambria" w:hAnsi="Cambria"/>
          <w:bCs w:val="0"/>
          <w:color w:val="000000"/>
          <w:sz w:val="22"/>
          <w:szCs w:val="22"/>
        </w:rPr>
        <w:t>---</w:t>
      </w:r>
    </w:p>
    <w:p w14:paraId="1040BAEE" w14:textId="77777777" w:rsidR="00A7096E" w:rsidRPr="00921292" w:rsidRDefault="00A7096E" w:rsidP="00AE662A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Cs w:val="0"/>
          <w:color w:val="000000"/>
          <w:sz w:val="22"/>
          <w:szCs w:val="22"/>
        </w:rPr>
      </w:pPr>
      <w:r w:rsidRPr="00921292">
        <w:rPr>
          <w:rFonts w:ascii="Cambria" w:hAnsi="Cambria"/>
          <w:bCs w:val="0"/>
          <w:color w:val="000000"/>
          <w:sz w:val="22"/>
          <w:szCs w:val="22"/>
        </w:rPr>
        <w:t>Lewa Operations room:</w:t>
      </w:r>
    </w:p>
    <w:p w14:paraId="1E5007EB" w14:textId="77777777" w:rsidR="00A7096E" w:rsidRPr="00921292" w:rsidRDefault="00A7096E" w:rsidP="00AE662A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Cs w:val="0"/>
          <w:color w:val="000000"/>
          <w:sz w:val="22"/>
          <w:szCs w:val="22"/>
        </w:rPr>
      </w:pPr>
      <w:r w:rsidRPr="00921292">
        <w:rPr>
          <w:rFonts w:ascii="Cambria" w:hAnsi="Cambria"/>
          <w:bCs w:val="0"/>
          <w:color w:val="000000"/>
          <w:sz w:val="22"/>
          <w:szCs w:val="22"/>
        </w:rPr>
        <w:t xml:space="preserve">Report compiled by: </w:t>
      </w:r>
    </w:p>
    <w:p w14:paraId="2DE458E7" w14:textId="77777777" w:rsidR="00A7096E" w:rsidRPr="00921292" w:rsidRDefault="00A7096E" w:rsidP="007E37EB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Cs w:val="0"/>
          <w:color w:val="000000"/>
          <w:sz w:val="22"/>
          <w:szCs w:val="22"/>
        </w:rPr>
      </w:pPr>
    </w:p>
    <w:sectPr w:rsidR="00A7096E" w:rsidRPr="00921292" w:rsidSect="003F0AD2">
      <w:headerReference w:type="default" r:id="rId10"/>
      <w:footerReference w:type="default" r:id="rId1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E67E633" w14:textId="77777777" w:rsidR="00806317" w:rsidRDefault="00806317" w:rsidP="002165A7">
      <w:r>
        <w:separator/>
      </w:r>
    </w:p>
  </w:endnote>
  <w:endnote w:type="continuationSeparator" w:id="0">
    <w:p w14:paraId="6B519BEE" w14:textId="77777777" w:rsidR="00806317" w:rsidRDefault="00806317" w:rsidP="002165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auto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FF41AAE" w14:textId="25D9F02B" w:rsidR="00D72D41" w:rsidRDefault="00D72D41">
    <w:pPr>
      <w:pStyle w:val="Footer"/>
    </w:pPr>
    <w:r>
      <w:t>{{footer_text}}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C136DB6" w14:textId="77777777" w:rsidR="00806317" w:rsidRDefault="00806317" w:rsidP="002165A7">
      <w:r>
        <w:separator/>
      </w:r>
    </w:p>
  </w:footnote>
  <w:footnote w:type="continuationSeparator" w:id="0">
    <w:p w14:paraId="2FF664C2" w14:textId="77777777" w:rsidR="00806317" w:rsidRDefault="00806317" w:rsidP="002165A7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Light"/>
      <w:tblW w:w="0" w:type="auto"/>
      <w:tblBorders>
        <w:top w:val="none" w:sz="0" w:space="0" w:color="auto"/>
        <w:left w:val="none" w:sz="0" w:space="0" w:color="auto"/>
        <w:bottom w:val="single" w:sz="12" w:space="0" w:color="70AD47" w:themeColor="accent6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542"/>
      <w:gridCol w:w="2942"/>
      <w:gridCol w:w="2876"/>
    </w:tblGrid>
    <w:tr w:rsidR="00693839" w14:paraId="40A6B934" w14:textId="77777777" w:rsidTr="007B6467">
      <w:trPr>
        <w:trHeight w:val="2943"/>
      </w:trPr>
      <w:tc>
        <w:tcPr>
          <w:tcW w:w="3116" w:type="dxa"/>
          <w:vAlign w:val="center"/>
        </w:tcPr>
        <w:p w14:paraId="64A04857" w14:textId="1E29CB75" w:rsidR="00693839" w:rsidRDefault="00693839" w:rsidP="007B6467">
          <w:pPr>
            <w:pStyle w:val="Header"/>
            <w:jc w:val="center"/>
            <w:rPr>
              <w:b/>
            </w:rPr>
          </w:pPr>
          <w:r w:rsidRPr="00416F05">
            <w:rPr>
              <w:noProof/>
              <w:sz w:val="48"/>
              <w:szCs w:val="48"/>
            </w:rPr>
            <w:drawing>
              <wp:anchor distT="0" distB="0" distL="114300" distR="114300" simplePos="0" relativeHeight="251659264" behindDoc="0" locked="0" layoutInCell="1" allowOverlap="1" wp14:anchorId="446F0672" wp14:editId="72570D11">
                <wp:simplePos x="0" y="0"/>
                <wp:positionH relativeFrom="margin">
                  <wp:posOffset>-6350</wp:posOffset>
                </wp:positionH>
                <wp:positionV relativeFrom="margin">
                  <wp:posOffset>138430</wp:posOffset>
                </wp:positionV>
                <wp:extent cx="2112403" cy="1005840"/>
                <wp:effectExtent l="0" t="0" r="0" b="10160"/>
                <wp:wrapSquare wrapText="bothSides"/>
                <wp:docPr id="2" name="Picture 2" descr="Lewa_Olive_rgb_m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Lewa_Olive_rgb_m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12403" cy="1005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117" w:type="dxa"/>
          <w:vAlign w:val="center"/>
        </w:tcPr>
        <w:p w14:paraId="7404218C" w14:textId="4CEE32B2" w:rsidR="00693839" w:rsidRDefault="00693839" w:rsidP="007B6467">
          <w:pPr>
            <w:pStyle w:val="Header"/>
            <w:jc w:val="center"/>
            <w:rPr>
              <w:b/>
            </w:rPr>
          </w:pPr>
          <w:r w:rsidRPr="00416F05">
            <w:rPr>
              <w:noProof/>
              <w:sz w:val="56"/>
              <w:szCs w:val="48"/>
            </w:rPr>
            <w:drawing>
              <wp:inline distT="0" distB="0" distL="0" distR="0" wp14:anchorId="691BAF27" wp14:editId="661B58DC">
                <wp:extent cx="1238250" cy="1782445"/>
                <wp:effectExtent l="0" t="0" r="635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8250" cy="1782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117" w:type="dxa"/>
          <w:vAlign w:val="center"/>
        </w:tcPr>
        <w:p w14:paraId="5D87DFEF" w14:textId="5D7C0533" w:rsidR="00693839" w:rsidRDefault="00693839" w:rsidP="007B6467">
          <w:pPr>
            <w:pStyle w:val="Header"/>
            <w:jc w:val="center"/>
            <w:rPr>
              <w:b/>
            </w:rPr>
          </w:pPr>
          <w:r w:rsidRPr="00A7096E">
            <w:rPr>
              <w:noProof/>
              <w:sz w:val="48"/>
              <w:szCs w:val="48"/>
            </w:rPr>
            <w:drawing>
              <wp:inline distT="0" distB="0" distL="0" distR="0" wp14:anchorId="79E0506A" wp14:editId="2D79D903">
                <wp:extent cx="1009489" cy="1608527"/>
                <wp:effectExtent l="0" t="0" r="6985" b="0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3643" cy="16151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448C744E" w14:textId="485C799D" w:rsidR="00B258F2" w:rsidRPr="001965E9" w:rsidRDefault="00B258F2" w:rsidP="00FE2AFC">
    <w:pPr>
      <w:pStyle w:val="Header"/>
      <w:rPr>
        <w:b/>
      </w:rP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37" type="#_x0000_t75" style="width:10.95pt;height:10.95pt" o:bullet="t">
        <v:imagedata r:id="rId1" o:title="mso53BE"/>
      </v:shape>
    </w:pict>
  </w:numPicBullet>
  <w:abstractNum w:abstractNumId="0">
    <w:nsid w:val="FFFFFF1D"/>
    <w:multiLevelType w:val="multilevel"/>
    <w:tmpl w:val="24262FD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036B5DBA"/>
    <w:multiLevelType w:val="hybridMultilevel"/>
    <w:tmpl w:val="0DCCBD98"/>
    <w:lvl w:ilvl="0" w:tplc="F620E948">
      <w:start w:val="3"/>
      <w:numFmt w:val="bullet"/>
      <w:lvlText w:val="-"/>
      <w:lvlJc w:val="left"/>
      <w:pPr>
        <w:ind w:left="2190" w:hanging="360"/>
      </w:pPr>
      <w:rPr>
        <w:rFonts w:ascii="Cambria" w:eastAsia="Calibri" w:hAnsi="Cambria" w:cs="Arial" w:hint="default"/>
      </w:rPr>
    </w:lvl>
    <w:lvl w:ilvl="1" w:tplc="04090003" w:tentative="1">
      <w:start w:val="1"/>
      <w:numFmt w:val="bullet"/>
      <w:lvlText w:val="o"/>
      <w:lvlJc w:val="left"/>
      <w:pPr>
        <w:ind w:left="29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50" w:hanging="360"/>
      </w:pPr>
      <w:rPr>
        <w:rFonts w:ascii="Wingdings" w:hAnsi="Wingdings" w:hint="default"/>
      </w:rPr>
    </w:lvl>
  </w:abstractNum>
  <w:abstractNum w:abstractNumId="2">
    <w:nsid w:val="041263DB"/>
    <w:multiLevelType w:val="hybridMultilevel"/>
    <w:tmpl w:val="0C8CC64A"/>
    <w:lvl w:ilvl="0" w:tplc="0409000F">
      <w:start w:val="1"/>
      <w:numFmt w:val="decimal"/>
      <w:lvlText w:val="%1."/>
      <w:lvlJc w:val="left"/>
      <w:pPr>
        <w:ind w:left="2690" w:hanging="360"/>
      </w:pPr>
    </w:lvl>
    <w:lvl w:ilvl="1" w:tplc="04090019" w:tentative="1">
      <w:start w:val="1"/>
      <w:numFmt w:val="lowerLetter"/>
      <w:lvlText w:val="%2."/>
      <w:lvlJc w:val="left"/>
      <w:pPr>
        <w:ind w:left="3410" w:hanging="360"/>
      </w:pPr>
    </w:lvl>
    <w:lvl w:ilvl="2" w:tplc="0409001B" w:tentative="1">
      <w:start w:val="1"/>
      <w:numFmt w:val="lowerRoman"/>
      <w:lvlText w:val="%3."/>
      <w:lvlJc w:val="right"/>
      <w:pPr>
        <w:ind w:left="4130" w:hanging="180"/>
      </w:pPr>
    </w:lvl>
    <w:lvl w:ilvl="3" w:tplc="0409000F" w:tentative="1">
      <w:start w:val="1"/>
      <w:numFmt w:val="decimal"/>
      <w:lvlText w:val="%4."/>
      <w:lvlJc w:val="left"/>
      <w:pPr>
        <w:ind w:left="4850" w:hanging="360"/>
      </w:pPr>
    </w:lvl>
    <w:lvl w:ilvl="4" w:tplc="04090019" w:tentative="1">
      <w:start w:val="1"/>
      <w:numFmt w:val="lowerLetter"/>
      <w:lvlText w:val="%5."/>
      <w:lvlJc w:val="left"/>
      <w:pPr>
        <w:ind w:left="5570" w:hanging="360"/>
      </w:pPr>
    </w:lvl>
    <w:lvl w:ilvl="5" w:tplc="0409001B" w:tentative="1">
      <w:start w:val="1"/>
      <w:numFmt w:val="lowerRoman"/>
      <w:lvlText w:val="%6."/>
      <w:lvlJc w:val="right"/>
      <w:pPr>
        <w:ind w:left="6290" w:hanging="180"/>
      </w:pPr>
    </w:lvl>
    <w:lvl w:ilvl="6" w:tplc="0409000F" w:tentative="1">
      <w:start w:val="1"/>
      <w:numFmt w:val="decimal"/>
      <w:lvlText w:val="%7."/>
      <w:lvlJc w:val="left"/>
      <w:pPr>
        <w:ind w:left="7010" w:hanging="360"/>
      </w:pPr>
    </w:lvl>
    <w:lvl w:ilvl="7" w:tplc="04090019" w:tentative="1">
      <w:start w:val="1"/>
      <w:numFmt w:val="lowerLetter"/>
      <w:lvlText w:val="%8."/>
      <w:lvlJc w:val="left"/>
      <w:pPr>
        <w:ind w:left="7730" w:hanging="360"/>
      </w:pPr>
    </w:lvl>
    <w:lvl w:ilvl="8" w:tplc="0409001B" w:tentative="1">
      <w:start w:val="1"/>
      <w:numFmt w:val="lowerRoman"/>
      <w:lvlText w:val="%9."/>
      <w:lvlJc w:val="right"/>
      <w:pPr>
        <w:ind w:left="8450" w:hanging="180"/>
      </w:pPr>
    </w:lvl>
  </w:abstractNum>
  <w:abstractNum w:abstractNumId="3">
    <w:nsid w:val="041547A7"/>
    <w:multiLevelType w:val="hybridMultilevel"/>
    <w:tmpl w:val="062AC81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41D06E6"/>
    <w:multiLevelType w:val="hybridMultilevel"/>
    <w:tmpl w:val="B4ACD6D0"/>
    <w:lvl w:ilvl="0" w:tplc="6980E80C">
      <w:numFmt w:val="bullet"/>
      <w:lvlText w:val="-"/>
      <w:lvlJc w:val="left"/>
      <w:pPr>
        <w:ind w:left="1320" w:hanging="360"/>
      </w:pPr>
      <w:rPr>
        <w:rFonts w:ascii="Cambria" w:eastAsia="Calibri" w:hAnsi="Cambria" w:cs="Arial" w:hint="default"/>
      </w:rPr>
    </w:lvl>
    <w:lvl w:ilvl="1" w:tplc="0409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5">
    <w:nsid w:val="0626157C"/>
    <w:multiLevelType w:val="hybridMultilevel"/>
    <w:tmpl w:val="7650709E"/>
    <w:lvl w:ilvl="0" w:tplc="04090001">
      <w:start w:val="1"/>
      <w:numFmt w:val="bullet"/>
      <w:lvlText w:val=""/>
      <w:lvlJc w:val="left"/>
      <w:pPr>
        <w:ind w:left="15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29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7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49" w:hanging="360"/>
      </w:pPr>
      <w:rPr>
        <w:rFonts w:ascii="Wingdings" w:hAnsi="Wingdings" w:hint="default"/>
      </w:rPr>
    </w:lvl>
  </w:abstractNum>
  <w:abstractNum w:abstractNumId="6">
    <w:nsid w:val="0B9E4C73"/>
    <w:multiLevelType w:val="hybridMultilevel"/>
    <w:tmpl w:val="3B0468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0CB10C45"/>
    <w:multiLevelType w:val="hybridMultilevel"/>
    <w:tmpl w:val="C1E2961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D9F4A1C"/>
    <w:multiLevelType w:val="hybridMultilevel"/>
    <w:tmpl w:val="A0020E56"/>
    <w:lvl w:ilvl="0" w:tplc="BF5E05BE">
      <w:start w:val="14"/>
      <w:numFmt w:val="bullet"/>
      <w:lvlText w:val="-"/>
      <w:lvlJc w:val="left"/>
      <w:pPr>
        <w:ind w:left="720" w:hanging="360"/>
      </w:pPr>
      <w:rPr>
        <w:rFonts w:ascii="Cambria" w:eastAsia="Calibri" w:hAnsi="Cambria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0E4F24DB"/>
    <w:multiLevelType w:val="hybridMultilevel"/>
    <w:tmpl w:val="0F408262"/>
    <w:lvl w:ilvl="0" w:tplc="09C658D4">
      <w:numFmt w:val="bullet"/>
      <w:lvlText w:val="-"/>
      <w:lvlJc w:val="left"/>
      <w:pPr>
        <w:ind w:left="720" w:hanging="360"/>
      </w:pPr>
      <w:rPr>
        <w:rFonts w:ascii="Cambria" w:eastAsia="Calibri" w:hAnsi="Cambria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0F446960"/>
    <w:multiLevelType w:val="hybridMultilevel"/>
    <w:tmpl w:val="98D6AF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F8F07FA"/>
    <w:multiLevelType w:val="hybridMultilevel"/>
    <w:tmpl w:val="8EF0F488"/>
    <w:lvl w:ilvl="0" w:tplc="2A4AE72E">
      <w:start w:val="3"/>
      <w:numFmt w:val="bullet"/>
      <w:lvlText w:val="-"/>
      <w:lvlJc w:val="left"/>
      <w:pPr>
        <w:ind w:left="2145" w:hanging="360"/>
      </w:pPr>
      <w:rPr>
        <w:rFonts w:ascii="Cambria" w:eastAsia="Calibri" w:hAnsi="Cambria" w:cs="Arial" w:hint="default"/>
      </w:rPr>
    </w:lvl>
    <w:lvl w:ilvl="1" w:tplc="04090003" w:tentative="1">
      <w:start w:val="1"/>
      <w:numFmt w:val="bullet"/>
      <w:lvlText w:val="o"/>
      <w:lvlJc w:val="left"/>
      <w:pPr>
        <w:ind w:left="28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05" w:hanging="360"/>
      </w:pPr>
      <w:rPr>
        <w:rFonts w:ascii="Wingdings" w:hAnsi="Wingdings" w:hint="default"/>
      </w:rPr>
    </w:lvl>
  </w:abstractNum>
  <w:abstractNum w:abstractNumId="12">
    <w:nsid w:val="0FA26461"/>
    <w:multiLevelType w:val="hybridMultilevel"/>
    <w:tmpl w:val="76C61C2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0E00BB0"/>
    <w:multiLevelType w:val="hybridMultilevel"/>
    <w:tmpl w:val="8E5A7C5C"/>
    <w:lvl w:ilvl="0" w:tplc="53AEC75C">
      <w:numFmt w:val="bullet"/>
      <w:lvlText w:val="-"/>
      <w:lvlJc w:val="left"/>
      <w:pPr>
        <w:ind w:left="720" w:hanging="360"/>
      </w:pPr>
      <w:rPr>
        <w:rFonts w:ascii="Cambria" w:eastAsia="Calibri" w:hAnsi="Cambria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152F6CEC"/>
    <w:multiLevelType w:val="hybridMultilevel"/>
    <w:tmpl w:val="ACCA6096"/>
    <w:lvl w:ilvl="0" w:tplc="0409000F">
      <w:start w:val="1"/>
      <w:numFmt w:val="decimal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5">
    <w:nsid w:val="16B72C20"/>
    <w:multiLevelType w:val="hybridMultilevel"/>
    <w:tmpl w:val="180CDEA8"/>
    <w:lvl w:ilvl="0" w:tplc="B538A25C">
      <w:start w:val="7"/>
      <w:numFmt w:val="bullet"/>
      <w:lvlText w:val="-"/>
      <w:lvlJc w:val="left"/>
      <w:pPr>
        <w:ind w:left="2235" w:hanging="360"/>
      </w:pPr>
      <w:rPr>
        <w:rFonts w:ascii="Cambria" w:eastAsia="Calibri" w:hAnsi="Cambria" w:cs="Arial" w:hint="default"/>
        <w:b/>
      </w:rPr>
    </w:lvl>
    <w:lvl w:ilvl="1" w:tplc="04090003" w:tentative="1">
      <w:start w:val="1"/>
      <w:numFmt w:val="bullet"/>
      <w:lvlText w:val="o"/>
      <w:lvlJc w:val="left"/>
      <w:pPr>
        <w:ind w:left="29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95" w:hanging="360"/>
      </w:pPr>
      <w:rPr>
        <w:rFonts w:ascii="Wingdings" w:hAnsi="Wingdings" w:hint="default"/>
      </w:rPr>
    </w:lvl>
  </w:abstractNum>
  <w:abstractNum w:abstractNumId="16">
    <w:nsid w:val="173D418B"/>
    <w:multiLevelType w:val="hybridMultilevel"/>
    <w:tmpl w:val="6F2EC4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176E070D"/>
    <w:multiLevelType w:val="hybridMultilevel"/>
    <w:tmpl w:val="84C8921C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18">
    <w:nsid w:val="19EC1AD4"/>
    <w:multiLevelType w:val="hybridMultilevel"/>
    <w:tmpl w:val="7010A2F2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-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</w:abstractNum>
  <w:abstractNum w:abstractNumId="19">
    <w:nsid w:val="1D421489"/>
    <w:multiLevelType w:val="hybridMultilevel"/>
    <w:tmpl w:val="B85065BA"/>
    <w:lvl w:ilvl="0" w:tplc="4B14B9F6">
      <w:numFmt w:val="bullet"/>
      <w:lvlText w:val="-"/>
      <w:lvlJc w:val="left"/>
      <w:pPr>
        <w:ind w:left="1125" w:hanging="360"/>
      </w:pPr>
      <w:rPr>
        <w:rFonts w:ascii="Cambria" w:eastAsia="Calibri" w:hAnsi="Cambria" w:cs="Arial" w:hint="default"/>
        <w:b/>
      </w:rPr>
    </w:lvl>
    <w:lvl w:ilvl="1" w:tplc="04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20">
    <w:nsid w:val="1D6C70A6"/>
    <w:multiLevelType w:val="hybridMultilevel"/>
    <w:tmpl w:val="2C54FD7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1DA20445"/>
    <w:multiLevelType w:val="hybridMultilevel"/>
    <w:tmpl w:val="7B3C1C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1DD82622"/>
    <w:multiLevelType w:val="hybridMultilevel"/>
    <w:tmpl w:val="07DA71FE"/>
    <w:lvl w:ilvl="0" w:tplc="04090001">
      <w:start w:val="1"/>
      <w:numFmt w:val="bullet"/>
      <w:lvlText w:val=""/>
      <w:lvlJc w:val="left"/>
      <w:pPr>
        <w:ind w:left="113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4" w:hanging="360"/>
      </w:pPr>
      <w:rPr>
        <w:rFonts w:ascii="Wingdings" w:hAnsi="Wingdings" w:hint="default"/>
      </w:rPr>
    </w:lvl>
  </w:abstractNum>
  <w:abstractNum w:abstractNumId="23">
    <w:nsid w:val="1E8C177B"/>
    <w:multiLevelType w:val="hybridMultilevel"/>
    <w:tmpl w:val="DF5A197C"/>
    <w:lvl w:ilvl="0" w:tplc="04090001">
      <w:start w:val="1"/>
      <w:numFmt w:val="bullet"/>
      <w:lvlText w:val=""/>
      <w:lvlJc w:val="left"/>
      <w:pPr>
        <w:ind w:left="13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91" w:hanging="360"/>
      </w:pPr>
      <w:rPr>
        <w:rFonts w:ascii="Wingdings" w:hAnsi="Wingdings" w:hint="default"/>
      </w:rPr>
    </w:lvl>
  </w:abstractNum>
  <w:abstractNum w:abstractNumId="24">
    <w:nsid w:val="266E722D"/>
    <w:multiLevelType w:val="hybridMultilevel"/>
    <w:tmpl w:val="0B369846"/>
    <w:lvl w:ilvl="0" w:tplc="890C27B0">
      <w:numFmt w:val="bullet"/>
      <w:lvlText w:val="-"/>
      <w:lvlJc w:val="left"/>
      <w:pPr>
        <w:ind w:left="720" w:hanging="360"/>
      </w:pPr>
      <w:rPr>
        <w:rFonts w:ascii="Cambria" w:eastAsia="Calibri" w:hAnsi="Cambria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26EA08A0"/>
    <w:multiLevelType w:val="hybridMultilevel"/>
    <w:tmpl w:val="829641E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2C0165F4"/>
    <w:multiLevelType w:val="hybridMultilevel"/>
    <w:tmpl w:val="334E897E"/>
    <w:lvl w:ilvl="0" w:tplc="04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27">
    <w:nsid w:val="2D8F72F3"/>
    <w:multiLevelType w:val="hybridMultilevel"/>
    <w:tmpl w:val="52A2965E"/>
    <w:lvl w:ilvl="0" w:tplc="0409000B">
      <w:start w:val="1"/>
      <w:numFmt w:val="bullet"/>
      <w:lvlText w:val=""/>
      <w:lvlJc w:val="left"/>
      <w:pPr>
        <w:ind w:left="82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9" w:hanging="360"/>
      </w:pPr>
      <w:rPr>
        <w:rFonts w:ascii="Wingdings" w:hAnsi="Wingdings" w:hint="default"/>
      </w:rPr>
    </w:lvl>
  </w:abstractNum>
  <w:abstractNum w:abstractNumId="28">
    <w:nsid w:val="2DC643BA"/>
    <w:multiLevelType w:val="hybridMultilevel"/>
    <w:tmpl w:val="0ECAA710"/>
    <w:lvl w:ilvl="0" w:tplc="960499BA">
      <w:start w:val="3"/>
      <w:numFmt w:val="bullet"/>
      <w:lvlText w:val="-"/>
      <w:lvlJc w:val="left"/>
      <w:pPr>
        <w:ind w:left="1984" w:hanging="360"/>
      </w:pPr>
      <w:rPr>
        <w:rFonts w:ascii="Cambria" w:eastAsia="Calibri" w:hAnsi="Cambria" w:cs="Arial" w:hint="default"/>
      </w:rPr>
    </w:lvl>
    <w:lvl w:ilvl="1" w:tplc="04090003" w:tentative="1">
      <w:start w:val="1"/>
      <w:numFmt w:val="bullet"/>
      <w:lvlText w:val="o"/>
      <w:lvlJc w:val="left"/>
      <w:pPr>
        <w:ind w:left="27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4" w:hanging="360"/>
      </w:pPr>
      <w:rPr>
        <w:rFonts w:ascii="Wingdings" w:hAnsi="Wingdings" w:hint="default"/>
      </w:rPr>
    </w:lvl>
  </w:abstractNum>
  <w:abstractNum w:abstractNumId="29">
    <w:nsid w:val="2ECA38EF"/>
    <w:multiLevelType w:val="hybridMultilevel"/>
    <w:tmpl w:val="B11E4A3C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0">
    <w:nsid w:val="2FAC132D"/>
    <w:multiLevelType w:val="hybridMultilevel"/>
    <w:tmpl w:val="BE729FA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>
    <w:nsid w:val="313E5EB6"/>
    <w:multiLevelType w:val="hybridMultilevel"/>
    <w:tmpl w:val="88D039CA"/>
    <w:lvl w:ilvl="0" w:tplc="0409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32">
    <w:nsid w:val="33404EF4"/>
    <w:multiLevelType w:val="hybridMultilevel"/>
    <w:tmpl w:val="561E418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3E9C38AB"/>
    <w:multiLevelType w:val="hybridMultilevel"/>
    <w:tmpl w:val="6680BB0E"/>
    <w:lvl w:ilvl="0" w:tplc="04090001">
      <w:start w:val="1"/>
      <w:numFmt w:val="bullet"/>
      <w:lvlText w:val=""/>
      <w:lvlJc w:val="left"/>
      <w:pPr>
        <w:ind w:left="38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5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2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9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6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4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1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8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564" w:hanging="360"/>
      </w:pPr>
      <w:rPr>
        <w:rFonts w:ascii="Wingdings" w:hAnsi="Wingdings" w:hint="default"/>
      </w:rPr>
    </w:lvl>
  </w:abstractNum>
  <w:abstractNum w:abstractNumId="34">
    <w:nsid w:val="46015606"/>
    <w:multiLevelType w:val="hybridMultilevel"/>
    <w:tmpl w:val="DF5AFE54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5">
    <w:nsid w:val="49A178BE"/>
    <w:multiLevelType w:val="hybridMultilevel"/>
    <w:tmpl w:val="78A25DCE"/>
    <w:lvl w:ilvl="0" w:tplc="45042CC8">
      <w:start w:val="3"/>
      <w:numFmt w:val="bullet"/>
      <w:lvlText w:val="-"/>
      <w:lvlJc w:val="left"/>
      <w:pPr>
        <w:ind w:left="720" w:hanging="360"/>
      </w:pPr>
      <w:rPr>
        <w:rFonts w:ascii="Cambria" w:eastAsia="Calibri" w:hAnsi="Cambria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49E10486"/>
    <w:multiLevelType w:val="hybridMultilevel"/>
    <w:tmpl w:val="2EBE7E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4A776D3C"/>
    <w:multiLevelType w:val="hybridMultilevel"/>
    <w:tmpl w:val="C096D040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38">
    <w:nsid w:val="582F4497"/>
    <w:multiLevelType w:val="hybridMultilevel"/>
    <w:tmpl w:val="25EC1AB0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39">
    <w:nsid w:val="59BE1A59"/>
    <w:multiLevelType w:val="hybridMultilevel"/>
    <w:tmpl w:val="4D50860E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5A57174F"/>
    <w:multiLevelType w:val="hybridMultilevel"/>
    <w:tmpl w:val="A85E93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5C6F4872"/>
    <w:multiLevelType w:val="hybridMultilevel"/>
    <w:tmpl w:val="AB8A5472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42">
    <w:nsid w:val="66436E6E"/>
    <w:multiLevelType w:val="hybridMultilevel"/>
    <w:tmpl w:val="020ABCB4"/>
    <w:lvl w:ilvl="0" w:tplc="0409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43">
    <w:nsid w:val="68B77C52"/>
    <w:multiLevelType w:val="hybridMultilevel"/>
    <w:tmpl w:val="2D78BC38"/>
    <w:lvl w:ilvl="0" w:tplc="04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44">
    <w:nsid w:val="6B086D95"/>
    <w:multiLevelType w:val="hybridMultilevel"/>
    <w:tmpl w:val="82EAE47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735146C6"/>
    <w:multiLevelType w:val="hybridMultilevel"/>
    <w:tmpl w:val="DE88970A"/>
    <w:lvl w:ilvl="0" w:tplc="0C9C233A">
      <w:start w:val="3"/>
      <w:numFmt w:val="bullet"/>
      <w:lvlText w:val="-"/>
      <w:lvlJc w:val="left"/>
      <w:pPr>
        <w:ind w:left="2284" w:hanging="360"/>
      </w:pPr>
      <w:rPr>
        <w:rFonts w:ascii="Cambria" w:eastAsia="Calibri" w:hAnsi="Cambria" w:cs="Arial" w:hint="default"/>
      </w:rPr>
    </w:lvl>
    <w:lvl w:ilvl="1" w:tplc="04090003" w:tentative="1">
      <w:start w:val="1"/>
      <w:numFmt w:val="bullet"/>
      <w:lvlText w:val="o"/>
      <w:lvlJc w:val="left"/>
      <w:pPr>
        <w:ind w:left="30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44" w:hanging="360"/>
      </w:pPr>
      <w:rPr>
        <w:rFonts w:ascii="Wingdings" w:hAnsi="Wingdings" w:hint="default"/>
      </w:rPr>
    </w:lvl>
  </w:abstractNum>
  <w:abstractNum w:abstractNumId="46">
    <w:nsid w:val="74D9799D"/>
    <w:multiLevelType w:val="hybridMultilevel"/>
    <w:tmpl w:val="B8F28E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>
    <w:nsid w:val="7559334D"/>
    <w:multiLevelType w:val="hybridMultilevel"/>
    <w:tmpl w:val="B3289B52"/>
    <w:lvl w:ilvl="0" w:tplc="0409000F">
      <w:start w:val="1"/>
      <w:numFmt w:val="decimal"/>
      <w:lvlText w:val="%1."/>
      <w:lvlJc w:val="left"/>
      <w:pPr>
        <w:ind w:left="1589" w:hanging="360"/>
      </w:pPr>
    </w:lvl>
    <w:lvl w:ilvl="1" w:tplc="04090019" w:tentative="1">
      <w:start w:val="1"/>
      <w:numFmt w:val="lowerLetter"/>
      <w:lvlText w:val="%2."/>
      <w:lvlJc w:val="left"/>
      <w:pPr>
        <w:ind w:left="2309" w:hanging="360"/>
      </w:pPr>
    </w:lvl>
    <w:lvl w:ilvl="2" w:tplc="0409001B" w:tentative="1">
      <w:start w:val="1"/>
      <w:numFmt w:val="lowerRoman"/>
      <w:lvlText w:val="%3."/>
      <w:lvlJc w:val="right"/>
      <w:pPr>
        <w:ind w:left="3029" w:hanging="180"/>
      </w:pPr>
    </w:lvl>
    <w:lvl w:ilvl="3" w:tplc="0409000F" w:tentative="1">
      <w:start w:val="1"/>
      <w:numFmt w:val="decimal"/>
      <w:lvlText w:val="%4."/>
      <w:lvlJc w:val="left"/>
      <w:pPr>
        <w:ind w:left="3749" w:hanging="360"/>
      </w:pPr>
    </w:lvl>
    <w:lvl w:ilvl="4" w:tplc="04090019" w:tentative="1">
      <w:start w:val="1"/>
      <w:numFmt w:val="lowerLetter"/>
      <w:lvlText w:val="%5."/>
      <w:lvlJc w:val="left"/>
      <w:pPr>
        <w:ind w:left="4469" w:hanging="360"/>
      </w:pPr>
    </w:lvl>
    <w:lvl w:ilvl="5" w:tplc="0409001B" w:tentative="1">
      <w:start w:val="1"/>
      <w:numFmt w:val="lowerRoman"/>
      <w:lvlText w:val="%6."/>
      <w:lvlJc w:val="right"/>
      <w:pPr>
        <w:ind w:left="5189" w:hanging="180"/>
      </w:pPr>
    </w:lvl>
    <w:lvl w:ilvl="6" w:tplc="0409000F" w:tentative="1">
      <w:start w:val="1"/>
      <w:numFmt w:val="decimal"/>
      <w:lvlText w:val="%7."/>
      <w:lvlJc w:val="left"/>
      <w:pPr>
        <w:ind w:left="5909" w:hanging="360"/>
      </w:pPr>
    </w:lvl>
    <w:lvl w:ilvl="7" w:tplc="04090019" w:tentative="1">
      <w:start w:val="1"/>
      <w:numFmt w:val="lowerLetter"/>
      <w:lvlText w:val="%8."/>
      <w:lvlJc w:val="left"/>
      <w:pPr>
        <w:ind w:left="6629" w:hanging="360"/>
      </w:pPr>
    </w:lvl>
    <w:lvl w:ilvl="8" w:tplc="0409001B" w:tentative="1">
      <w:start w:val="1"/>
      <w:numFmt w:val="lowerRoman"/>
      <w:lvlText w:val="%9."/>
      <w:lvlJc w:val="right"/>
      <w:pPr>
        <w:ind w:left="7349" w:hanging="180"/>
      </w:pPr>
    </w:lvl>
  </w:abstractNum>
  <w:abstractNum w:abstractNumId="48">
    <w:nsid w:val="788F68AF"/>
    <w:multiLevelType w:val="hybridMultilevel"/>
    <w:tmpl w:val="A934CDE8"/>
    <w:lvl w:ilvl="0" w:tplc="0409000F">
      <w:start w:val="1"/>
      <w:numFmt w:val="decimal"/>
      <w:lvlText w:val="%1."/>
      <w:lvlJc w:val="left"/>
      <w:pPr>
        <w:ind w:left="829" w:hanging="360"/>
      </w:pPr>
    </w:lvl>
    <w:lvl w:ilvl="1" w:tplc="04090019" w:tentative="1">
      <w:start w:val="1"/>
      <w:numFmt w:val="lowerLetter"/>
      <w:lvlText w:val="%2."/>
      <w:lvlJc w:val="left"/>
      <w:pPr>
        <w:ind w:left="1549" w:hanging="360"/>
      </w:pPr>
    </w:lvl>
    <w:lvl w:ilvl="2" w:tplc="0409001B" w:tentative="1">
      <w:start w:val="1"/>
      <w:numFmt w:val="lowerRoman"/>
      <w:lvlText w:val="%3."/>
      <w:lvlJc w:val="right"/>
      <w:pPr>
        <w:ind w:left="2269" w:hanging="180"/>
      </w:pPr>
    </w:lvl>
    <w:lvl w:ilvl="3" w:tplc="0409000F" w:tentative="1">
      <w:start w:val="1"/>
      <w:numFmt w:val="decimal"/>
      <w:lvlText w:val="%4."/>
      <w:lvlJc w:val="left"/>
      <w:pPr>
        <w:ind w:left="2989" w:hanging="360"/>
      </w:pPr>
    </w:lvl>
    <w:lvl w:ilvl="4" w:tplc="04090019" w:tentative="1">
      <w:start w:val="1"/>
      <w:numFmt w:val="lowerLetter"/>
      <w:lvlText w:val="%5."/>
      <w:lvlJc w:val="left"/>
      <w:pPr>
        <w:ind w:left="3709" w:hanging="360"/>
      </w:pPr>
    </w:lvl>
    <w:lvl w:ilvl="5" w:tplc="0409001B" w:tentative="1">
      <w:start w:val="1"/>
      <w:numFmt w:val="lowerRoman"/>
      <w:lvlText w:val="%6."/>
      <w:lvlJc w:val="right"/>
      <w:pPr>
        <w:ind w:left="4429" w:hanging="180"/>
      </w:pPr>
    </w:lvl>
    <w:lvl w:ilvl="6" w:tplc="0409000F" w:tentative="1">
      <w:start w:val="1"/>
      <w:numFmt w:val="decimal"/>
      <w:lvlText w:val="%7."/>
      <w:lvlJc w:val="left"/>
      <w:pPr>
        <w:ind w:left="5149" w:hanging="360"/>
      </w:pPr>
    </w:lvl>
    <w:lvl w:ilvl="7" w:tplc="04090019" w:tentative="1">
      <w:start w:val="1"/>
      <w:numFmt w:val="lowerLetter"/>
      <w:lvlText w:val="%8."/>
      <w:lvlJc w:val="left"/>
      <w:pPr>
        <w:ind w:left="5869" w:hanging="360"/>
      </w:pPr>
    </w:lvl>
    <w:lvl w:ilvl="8" w:tplc="0409001B" w:tentative="1">
      <w:start w:val="1"/>
      <w:numFmt w:val="lowerRoman"/>
      <w:lvlText w:val="%9."/>
      <w:lvlJc w:val="right"/>
      <w:pPr>
        <w:ind w:left="6589" w:hanging="180"/>
      </w:pPr>
    </w:lvl>
  </w:abstractNum>
  <w:abstractNum w:abstractNumId="49">
    <w:nsid w:val="7BFD5C5C"/>
    <w:multiLevelType w:val="hybridMultilevel"/>
    <w:tmpl w:val="859E90D2"/>
    <w:lvl w:ilvl="0" w:tplc="F252C650">
      <w:numFmt w:val="bullet"/>
      <w:lvlText w:val="-"/>
      <w:lvlJc w:val="left"/>
      <w:pPr>
        <w:ind w:left="720" w:hanging="360"/>
      </w:pPr>
      <w:rPr>
        <w:rFonts w:ascii="Cambria" w:eastAsia="Calibri" w:hAnsi="Cambria" w:cs="Arial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9"/>
  </w:num>
  <w:num w:numId="2">
    <w:abstractNumId w:val="20"/>
  </w:num>
  <w:num w:numId="3">
    <w:abstractNumId w:val="41"/>
  </w:num>
  <w:num w:numId="4">
    <w:abstractNumId w:val="12"/>
  </w:num>
  <w:num w:numId="5">
    <w:abstractNumId w:val="21"/>
  </w:num>
  <w:num w:numId="6">
    <w:abstractNumId w:val="18"/>
  </w:num>
  <w:num w:numId="7">
    <w:abstractNumId w:val="33"/>
  </w:num>
  <w:num w:numId="8">
    <w:abstractNumId w:val="10"/>
  </w:num>
  <w:num w:numId="9">
    <w:abstractNumId w:val="40"/>
  </w:num>
  <w:num w:numId="10">
    <w:abstractNumId w:val="36"/>
  </w:num>
  <w:num w:numId="11">
    <w:abstractNumId w:val="37"/>
  </w:num>
  <w:num w:numId="12">
    <w:abstractNumId w:val="9"/>
  </w:num>
  <w:num w:numId="13">
    <w:abstractNumId w:val="25"/>
  </w:num>
  <w:num w:numId="14">
    <w:abstractNumId w:val="3"/>
  </w:num>
  <w:num w:numId="15">
    <w:abstractNumId w:val="2"/>
  </w:num>
  <w:num w:numId="16">
    <w:abstractNumId w:val="14"/>
  </w:num>
  <w:num w:numId="17">
    <w:abstractNumId w:val="32"/>
  </w:num>
  <w:num w:numId="18">
    <w:abstractNumId w:val="7"/>
  </w:num>
  <w:num w:numId="19">
    <w:abstractNumId w:val="5"/>
  </w:num>
  <w:num w:numId="20">
    <w:abstractNumId w:val="48"/>
  </w:num>
  <w:num w:numId="21">
    <w:abstractNumId w:val="28"/>
  </w:num>
  <w:num w:numId="22">
    <w:abstractNumId w:val="45"/>
  </w:num>
  <w:num w:numId="23">
    <w:abstractNumId w:val="1"/>
  </w:num>
  <w:num w:numId="24">
    <w:abstractNumId w:val="11"/>
  </w:num>
  <w:num w:numId="25">
    <w:abstractNumId w:val="29"/>
  </w:num>
  <w:num w:numId="26">
    <w:abstractNumId w:val="34"/>
  </w:num>
  <w:num w:numId="27">
    <w:abstractNumId w:val="17"/>
  </w:num>
  <w:num w:numId="28">
    <w:abstractNumId w:val="49"/>
  </w:num>
  <w:num w:numId="29">
    <w:abstractNumId w:val="8"/>
  </w:num>
  <w:num w:numId="30">
    <w:abstractNumId w:val="15"/>
  </w:num>
  <w:num w:numId="31">
    <w:abstractNumId w:val="38"/>
  </w:num>
  <w:num w:numId="32">
    <w:abstractNumId w:val="31"/>
  </w:num>
  <w:num w:numId="33">
    <w:abstractNumId w:val="26"/>
  </w:num>
  <w:num w:numId="34">
    <w:abstractNumId w:val="6"/>
  </w:num>
  <w:num w:numId="35">
    <w:abstractNumId w:val="16"/>
  </w:num>
  <w:num w:numId="36">
    <w:abstractNumId w:val="30"/>
  </w:num>
  <w:num w:numId="37">
    <w:abstractNumId w:val="35"/>
  </w:num>
  <w:num w:numId="38">
    <w:abstractNumId w:val="44"/>
  </w:num>
  <w:num w:numId="39">
    <w:abstractNumId w:val="27"/>
  </w:num>
  <w:num w:numId="40">
    <w:abstractNumId w:val="23"/>
  </w:num>
  <w:num w:numId="41">
    <w:abstractNumId w:val="42"/>
  </w:num>
  <w:num w:numId="42">
    <w:abstractNumId w:val="43"/>
  </w:num>
  <w:num w:numId="43">
    <w:abstractNumId w:val="22"/>
  </w:num>
  <w:num w:numId="44">
    <w:abstractNumId w:val="47"/>
  </w:num>
  <w:num w:numId="45">
    <w:abstractNumId w:val="19"/>
  </w:num>
  <w:num w:numId="46">
    <w:abstractNumId w:val="46"/>
  </w:num>
  <w:num w:numId="47">
    <w:abstractNumId w:val="0"/>
  </w:num>
  <w:num w:numId="48">
    <w:abstractNumId w:val="4"/>
  </w:num>
  <w:num w:numId="49">
    <w:abstractNumId w:val="24"/>
  </w:num>
  <w:num w:numId="50">
    <w:abstractNumId w:val="1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attachedTemplate r:id="rId1"/>
  <w:defaultTabStop w:val="720"/>
  <w:drawingGridHorizontalSpacing w:val="9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4938"/>
    <w:rsid w:val="00000891"/>
    <w:rsid w:val="00000A64"/>
    <w:rsid w:val="00000CC4"/>
    <w:rsid w:val="00001AFB"/>
    <w:rsid w:val="00002524"/>
    <w:rsid w:val="000026A0"/>
    <w:rsid w:val="00002755"/>
    <w:rsid w:val="00002DD9"/>
    <w:rsid w:val="00003543"/>
    <w:rsid w:val="0000481F"/>
    <w:rsid w:val="00004FDB"/>
    <w:rsid w:val="00005C77"/>
    <w:rsid w:val="00006142"/>
    <w:rsid w:val="0000625E"/>
    <w:rsid w:val="0000732A"/>
    <w:rsid w:val="00007530"/>
    <w:rsid w:val="0000755A"/>
    <w:rsid w:val="00010591"/>
    <w:rsid w:val="00010A3E"/>
    <w:rsid w:val="00011594"/>
    <w:rsid w:val="00012000"/>
    <w:rsid w:val="000126D4"/>
    <w:rsid w:val="0001274C"/>
    <w:rsid w:val="00012B67"/>
    <w:rsid w:val="00012DFD"/>
    <w:rsid w:val="00013317"/>
    <w:rsid w:val="00013B1E"/>
    <w:rsid w:val="000142F4"/>
    <w:rsid w:val="00015933"/>
    <w:rsid w:val="00015E30"/>
    <w:rsid w:val="0001636C"/>
    <w:rsid w:val="00016688"/>
    <w:rsid w:val="000169D3"/>
    <w:rsid w:val="00016A94"/>
    <w:rsid w:val="00016DDC"/>
    <w:rsid w:val="00016EA1"/>
    <w:rsid w:val="00017067"/>
    <w:rsid w:val="0001755B"/>
    <w:rsid w:val="0001769D"/>
    <w:rsid w:val="00021786"/>
    <w:rsid w:val="00022574"/>
    <w:rsid w:val="000226AA"/>
    <w:rsid w:val="000226D6"/>
    <w:rsid w:val="00022AD9"/>
    <w:rsid w:val="0002407F"/>
    <w:rsid w:val="00025821"/>
    <w:rsid w:val="00025A7B"/>
    <w:rsid w:val="00025E09"/>
    <w:rsid w:val="000266D0"/>
    <w:rsid w:val="00027EB8"/>
    <w:rsid w:val="000302D4"/>
    <w:rsid w:val="00030A4C"/>
    <w:rsid w:val="00031522"/>
    <w:rsid w:val="000316C3"/>
    <w:rsid w:val="000322ED"/>
    <w:rsid w:val="000327B6"/>
    <w:rsid w:val="00032928"/>
    <w:rsid w:val="00032B2C"/>
    <w:rsid w:val="000331C5"/>
    <w:rsid w:val="0003323B"/>
    <w:rsid w:val="00033619"/>
    <w:rsid w:val="00033C42"/>
    <w:rsid w:val="00033F23"/>
    <w:rsid w:val="0003434A"/>
    <w:rsid w:val="00034931"/>
    <w:rsid w:val="00035D82"/>
    <w:rsid w:val="00037BF3"/>
    <w:rsid w:val="00041678"/>
    <w:rsid w:val="000430D3"/>
    <w:rsid w:val="00043125"/>
    <w:rsid w:val="0004450B"/>
    <w:rsid w:val="00044518"/>
    <w:rsid w:val="00044629"/>
    <w:rsid w:val="00044F9D"/>
    <w:rsid w:val="00045381"/>
    <w:rsid w:val="00045551"/>
    <w:rsid w:val="00047451"/>
    <w:rsid w:val="000474C8"/>
    <w:rsid w:val="000479D6"/>
    <w:rsid w:val="000501F8"/>
    <w:rsid w:val="00050281"/>
    <w:rsid w:val="00051952"/>
    <w:rsid w:val="00051A9D"/>
    <w:rsid w:val="00051F12"/>
    <w:rsid w:val="00052070"/>
    <w:rsid w:val="000527CD"/>
    <w:rsid w:val="00052CB6"/>
    <w:rsid w:val="000537F4"/>
    <w:rsid w:val="0005501A"/>
    <w:rsid w:val="00055164"/>
    <w:rsid w:val="00055EAA"/>
    <w:rsid w:val="00056ACC"/>
    <w:rsid w:val="00056F00"/>
    <w:rsid w:val="00057AE3"/>
    <w:rsid w:val="00057B9F"/>
    <w:rsid w:val="0006158E"/>
    <w:rsid w:val="00061E57"/>
    <w:rsid w:val="000622DE"/>
    <w:rsid w:val="000636A8"/>
    <w:rsid w:val="00064B01"/>
    <w:rsid w:val="0006519B"/>
    <w:rsid w:val="000652A9"/>
    <w:rsid w:val="00065E59"/>
    <w:rsid w:val="00065FCA"/>
    <w:rsid w:val="000660FA"/>
    <w:rsid w:val="00066ADA"/>
    <w:rsid w:val="00067EAB"/>
    <w:rsid w:val="0007139B"/>
    <w:rsid w:val="00071E71"/>
    <w:rsid w:val="00072A18"/>
    <w:rsid w:val="00072C3D"/>
    <w:rsid w:val="00073410"/>
    <w:rsid w:val="000735E1"/>
    <w:rsid w:val="000738D5"/>
    <w:rsid w:val="00073AFC"/>
    <w:rsid w:val="000740B9"/>
    <w:rsid w:val="000748ED"/>
    <w:rsid w:val="00074DE8"/>
    <w:rsid w:val="00074F9B"/>
    <w:rsid w:val="00075D4C"/>
    <w:rsid w:val="00075FB4"/>
    <w:rsid w:val="00076181"/>
    <w:rsid w:val="000761F4"/>
    <w:rsid w:val="0007673C"/>
    <w:rsid w:val="0008018B"/>
    <w:rsid w:val="00080957"/>
    <w:rsid w:val="00080D73"/>
    <w:rsid w:val="00081273"/>
    <w:rsid w:val="000814AA"/>
    <w:rsid w:val="000822DB"/>
    <w:rsid w:val="0008273C"/>
    <w:rsid w:val="00083DFA"/>
    <w:rsid w:val="000847AE"/>
    <w:rsid w:val="00084CD9"/>
    <w:rsid w:val="00085D58"/>
    <w:rsid w:val="000861C2"/>
    <w:rsid w:val="00086BD0"/>
    <w:rsid w:val="0008740F"/>
    <w:rsid w:val="0008741C"/>
    <w:rsid w:val="00090112"/>
    <w:rsid w:val="00090458"/>
    <w:rsid w:val="00090786"/>
    <w:rsid w:val="00090D77"/>
    <w:rsid w:val="0009168D"/>
    <w:rsid w:val="000917BA"/>
    <w:rsid w:val="00092B75"/>
    <w:rsid w:val="00093114"/>
    <w:rsid w:val="000936B5"/>
    <w:rsid w:val="000937DF"/>
    <w:rsid w:val="0009386C"/>
    <w:rsid w:val="00093D35"/>
    <w:rsid w:val="00094EC1"/>
    <w:rsid w:val="000952B0"/>
    <w:rsid w:val="000956EC"/>
    <w:rsid w:val="00095E52"/>
    <w:rsid w:val="00096371"/>
    <w:rsid w:val="00096645"/>
    <w:rsid w:val="00097004"/>
    <w:rsid w:val="00097044"/>
    <w:rsid w:val="00097A36"/>
    <w:rsid w:val="00097CE7"/>
    <w:rsid w:val="000A0067"/>
    <w:rsid w:val="000A014A"/>
    <w:rsid w:val="000A0EA3"/>
    <w:rsid w:val="000A13AA"/>
    <w:rsid w:val="000A387B"/>
    <w:rsid w:val="000A4534"/>
    <w:rsid w:val="000A4633"/>
    <w:rsid w:val="000A46A7"/>
    <w:rsid w:val="000A4774"/>
    <w:rsid w:val="000A486A"/>
    <w:rsid w:val="000A69F1"/>
    <w:rsid w:val="000A6A2D"/>
    <w:rsid w:val="000A6AF2"/>
    <w:rsid w:val="000A6DAB"/>
    <w:rsid w:val="000A776D"/>
    <w:rsid w:val="000A7CBC"/>
    <w:rsid w:val="000A7FEA"/>
    <w:rsid w:val="000B06AD"/>
    <w:rsid w:val="000B0DD7"/>
    <w:rsid w:val="000B138A"/>
    <w:rsid w:val="000B1FCF"/>
    <w:rsid w:val="000B2426"/>
    <w:rsid w:val="000B273F"/>
    <w:rsid w:val="000B2B49"/>
    <w:rsid w:val="000B2BDA"/>
    <w:rsid w:val="000B33BE"/>
    <w:rsid w:val="000B3608"/>
    <w:rsid w:val="000B3929"/>
    <w:rsid w:val="000B441D"/>
    <w:rsid w:val="000B445F"/>
    <w:rsid w:val="000B4BE9"/>
    <w:rsid w:val="000B5DBC"/>
    <w:rsid w:val="000B6D53"/>
    <w:rsid w:val="000B74F1"/>
    <w:rsid w:val="000B7A97"/>
    <w:rsid w:val="000C0AFB"/>
    <w:rsid w:val="000C0C0C"/>
    <w:rsid w:val="000C1981"/>
    <w:rsid w:val="000C1989"/>
    <w:rsid w:val="000C1D34"/>
    <w:rsid w:val="000C2847"/>
    <w:rsid w:val="000C2D2A"/>
    <w:rsid w:val="000C2EDF"/>
    <w:rsid w:val="000C3590"/>
    <w:rsid w:val="000C35D0"/>
    <w:rsid w:val="000C3B54"/>
    <w:rsid w:val="000C4ACE"/>
    <w:rsid w:val="000C5FA1"/>
    <w:rsid w:val="000C60B1"/>
    <w:rsid w:val="000C6105"/>
    <w:rsid w:val="000C64F1"/>
    <w:rsid w:val="000C6764"/>
    <w:rsid w:val="000C713C"/>
    <w:rsid w:val="000C7156"/>
    <w:rsid w:val="000C7301"/>
    <w:rsid w:val="000C7326"/>
    <w:rsid w:val="000C74D7"/>
    <w:rsid w:val="000D051B"/>
    <w:rsid w:val="000D0BE8"/>
    <w:rsid w:val="000D124E"/>
    <w:rsid w:val="000D14FF"/>
    <w:rsid w:val="000D1841"/>
    <w:rsid w:val="000D254D"/>
    <w:rsid w:val="000D3939"/>
    <w:rsid w:val="000D40DA"/>
    <w:rsid w:val="000D5B2A"/>
    <w:rsid w:val="000D605F"/>
    <w:rsid w:val="000D6286"/>
    <w:rsid w:val="000D6750"/>
    <w:rsid w:val="000D77D1"/>
    <w:rsid w:val="000E0A25"/>
    <w:rsid w:val="000E17E8"/>
    <w:rsid w:val="000E1A93"/>
    <w:rsid w:val="000E2222"/>
    <w:rsid w:val="000E22DF"/>
    <w:rsid w:val="000E44E2"/>
    <w:rsid w:val="000E47B3"/>
    <w:rsid w:val="000E4C38"/>
    <w:rsid w:val="000E537D"/>
    <w:rsid w:val="000E541D"/>
    <w:rsid w:val="000E5D78"/>
    <w:rsid w:val="000E5E34"/>
    <w:rsid w:val="000E6836"/>
    <w:rsid w:val="000E6B64"/>
    <w:rsid w:val="000E6EDE"/>
    <w:rsid w:val="000E7486"/>
    <w:rsid w:val="000E7790"/>
    <w:rsid w:val="000E7856"/>
    <w:rsid w:val="000E79F1"/>
    <w:rsid w:val="000E7ADF"/>
    <w:rsid w:val="000E7F47"/>
    <w:rsid w:val="000F02C9"/>
    <w:rsid w:val="000F09CD"/>
    <w:rsid w:val="000F0E68"/>
    <w:rsid w:val="000F13F4"/>
    <w:rsid w:val="000F1452"/>
    <w:rsid w:val="000F19D2"/>
    <w:rsid w:val="000F1B4C"/>
    <w:rsid w:val="000F1C90"/>
    <w:rsid w:val="000F4606"/>
    <w:rsid w:val="000F4C4F"/>
    <w:rsid w:val="000F4C9F"/>
    <w:rsid w:val="000F5604"/>
    <w:rsid w:val="000F5B7D"/>
    <w:rsid w:val="000F5C66"/>
    <w:rsid w:val="000F5CF9"/>
    <w:rsid w:val="000F6328"/>
    <w:rsid w:val="000F6B36"/>
    <w:rsid w:val="000F6D16"/>
    <w:rsid w:val="000F7075"/>
    <w:rsid w:val="0010016A"/>
    <w:rsid w:val="001006A8"/>
    <w:rsid w:val="0010082D"/>
    <w:rsid w:val="001011E6"/>
    <w:rsid w:val="00101286"/>
    <w:rsid w:val="00102976"/>
    <w:rsid w:val="00102993"/>
    <w:rsid w:val="00102BB0"/>
    <w:rsid w:val="0010312D"/>
    <w:rsid w:val="001032A8"/>
    <w:rsid w:val="00103C60"/>
    <w:rsid w:val="001042AB"/>
    <w:rsid w:val="00104620"/>
    <w:rsid w:val="001047FA"/>
    <w:rsid w:val="0010611E"/>
    <w:rsid w:val="001069FA"/>
    <w:rsid w:val="00107528"/>
    <w:rsid w:val="00110D2B"/>
    <w:rsid w:val="00111304"/>
    <w:rsid w:val="00111424"/>
    <w:rsid w:val="0011158B"/>
    <w:rsid w:val="001119FF"/>
    <w:rsid w:val="00111C0F"/>
    <w:rsid w:val="00112207"/>
    <w:rsid w:val="00113349"/>
    <w:rsid w:val="00113EB6"/>
    <w:rsid w:val="00114A10"/>
    <w:rsid w:val="00114CF1"/>
    <w:rsid w:val="00115C9C"/>
    <w:rsid w:val="00116B27"/>
    <w:rsid w:val="00117BE2"/>
    <w:rsid w:val="00117C67"/>
    <w:rsid w:val="00120ACF"/>
    <w:rsid w:val="00121A0D"/>
    <w:rsid w:val="00122B35"/>
    <w:rsid w:val="00122DDF"/>
    <w:rsid w:val="00123869"/>
    <w:rsid w:val="00123D5D"/>
    <w:rsid w:val="0012644F"/>
    <w:rsid w:val="0012695E"/>
    <w:rsid w:val="00127A01"/>
    <w:rsid w:val="00127CDC"/>
    <w:rsid w:val="00130658"/>
    <w:rsid w:val="00130998"/>
    <w:rsid w:val="001311EA"/>
    <w:rsid w:val="00131A93"/>
    <w:rsid w:val="00132026"/>
    <w:rsid w:val="00132369"/>
    <w:rsid w:val="001323E9"/>
    <w:rsid w:val="00132ED0"/>
    <w:rsid w:val="00133448"/>
    <w:rsid w:val="00134992"/>
    <w:rsid w:val="00134C00"/>
    <w:rsid w:val="00135315"/>
    <w:rsid w:val="00135B14"/>
    <w:rsid w:val="00135DCD"/>
    <w:rsid w:val="00136A7D"/>
    <w:rsid w:val="00137B30"/>
    <w:rsid w:val="00137CDC"/>
    <w:rsid w:val="00137F17"/>
    <w:rsid w:val="00140755"/>
    <w:rsid w:val="00140C1D"/>
    <w:rsid w:val="00141E48"/>
    <w:rsid w:val="0014236F"/>
    <w:rsid w:val="00142669"/>
    <w:rsid w:val="0014279E"/>
    <w:rsid w:val="00142B10"/>
    <w:rsid w:val="00142C18"/>
    <w:rsid w:val="0014310C"/>
    <w:rsid w:val="001435B5"/>
    <w:rsid w:val="00143B5C"/>
    <w:rsid w:val="00143E72"/>
    <w:rsid w:val="00143F50"/>
    <w:rsid w:val="001440E0"/>
    <w:rsid w:val="001441EE"/>
    <w:rsid w:val="00144F42"/>
    <w:rsid w:val="0014539D"/>
    <w:rsid w:val="00146327"/>
    <w:rsid w:val="001466A8"/>
    <w:rsid w:val="00146972"/>
    <w:rsid w:val="00147693"/>
    <w:rsid w:val="0015057B"/>
    <w:rsid w:val="00151566"/>
    <w:rsid w:val="00151D2A"/>
    <w:rsid w:val="0015201D"/>
    <w:rsid w:val="00152368"/>
    <w:rsid w:val="001527E5"/>
    <w:rsid w:val="0015292D"/>
    <w:rsid w:val="0015296B"/>
    <w:rsid w:val="0015342C"/>
    <w:rsid w:val="00153590"/>
    <w:rsid w:val="0015378F"/>
    <w:rsid w:val="00153A00"/>
    <w:rsid w:val="00153EBA"/>
    <w:rsid w:val="001542A4"/>
    <w:rsid w:val="00155F15"/>
    <w:rsid w:val="0015675C"/>
    <w:rsid w:val="00156B02"/>
    <w:rsid w:val="00157A87"/>
    <w:rsid w:val="00160148"/>
    <w:rsid w:val="001603C4"/>
    <w:rsid w:val="00160564"/>
    <w:rsid w:val="001605F0"/>
    <w:rsid w:val="00160E05"/>
    <w:rsid w:val="001610D0"/>
    <w:rsid w:val="00161310"/>
    <w:rsid w:val="001617EB"/>
    <w:rsid w:val="00161E93"/>
    <w:rsid w:val="00162ED9"/>
    <w:rsid w:val="0016301F"/>
    <w:rsid w:val="00163283"/>
    <w:rsid w:val="00163373"/>
    <w:rsid w:val="0016338A"/>
    <w:rsid w:val="00163AE3"/>
    <w:rsid w:val="001641A3"/>
    <w:rsid w:val="00164906"/>
    <w:rsid w:val="00164B4C"/>
    <w:rsid w:val="001657EA"/>
    <w:rsid w:val="00166E8F"/>
    <w:rsid w:val="00166FC6"/>
    <w:rsid w:val="00167897"/>
    <w:rsid w:val="00167933"/>
    <w:rsid w:val="001719A4"/>
    <w:rsid w:val="0017219D"/>
    <w:rsid w:val="001724B7"/>
    <w:rsid w:val="001725C7"/>
    <w:rsid w:val="001727C6"/>
    <w:rsid w:val="00173A87"/>
    <w:rsid w:val="00174066"/>
    <w:rsid w:val="0017442E"/>
    <w:rsid w:val="00174850"/>
    <w:rsid w:val="00174F12"/>
    <w:rsid w:val="00175D20"/>
    <w:rsid w:val="00176164"/>
    <w:rsid w:val="00176496"/>
    <w:rsid w:val="00176704"/>
    <w:rsid w:val="0017778D"/>
    <w:rsid w:val="001803DC"/>
    <w:rsid w:val="00180A86"/>
    <w:rsid w:val="0018235E"/>
    <w:rsid w:val="00182479"/>
    <w:rsid w:val="00182B5C"/>
    <w:rsid w:val="0018323B"/>
    <w:rsid w:val="001841D8"/>
    <w:rsid w:val="00186313"/>
    <w:rsid w:val="00186689"/>
    <w:rsid w:val="001878AE"/>
    <w:rsid w:val="001905F7"/>
    <w:rsid w:val="00191131"/>
    <w:rsid w:val="001911BE"/>
    <w:rsid w:val="001914F4"/>
    <w:rsid w:val="00193CAD"/>
    <w:rsid w:val="00193D55"/>
    <w:rsid w:val="00193E32"/>
    <w:rsid w:val="00193EEA"/>
    <w:rsid w:val="00194562"/>
    <w:rsid w:val="0019462D"/>
    <w:rsid w:val="00194F52"/>
    <w:rsid w:val="00195E92"/>
    <w:rsid w:val="00195ECC"/>
    <w:rsid w:val="001965E9"/>
    <w:rsid w:val="001967A9"/>
    <w:rsid w:val="001A0089"/>
    <w:rsid w:val="001A019D"/>
    <w:rsid w:val="001A0265"/>
    <w:rsid w:val="001A1017"/>
    <w:rsid w:val="001A19EE"/>
    <w:rsid w:val="001A1C66"/>
    <w:rsid w:val="001A1DC3"/>
    <w:rsid w:val="001A2AD7"/>
    <w:rsid w:val="001A3042"/>
    <w:rsid w:val="001A3A8D"/>
    <w:rsid w:val="001A4E70"/>
    <w:rsid w:val="001A51F8"/>
    <w:rsid w:val="001A5648"/>
    <w:rsid w:val="001A5F1C"/>
    <w:rsid w:val="001A5F21"/>
    <w:rsid w:val="001A645B"/>
    <w:rsid w:val="001A68FA"/>
    <w:rsid w:val="001A69A4"/>
    <w:rsid w:val="001A7745"/>
    <w:rsid w:val="001A7F6E"/>
    <w:rsid w:val="001B086E"/>
    <w:rsid w:val="001B0F69"/>
    <w:rsid w:val="001B24DD"/>
    <w:rsid w:val="001B258F"/>
    <w:rsid w:val="001B2757"/>
    <w:rsid w:val="001B3A6A"/>
    <w:rsid w:val="001B3A75"/>
    <w:rsid w:val="001B46E7"/>
    <w:rsid w:val="001B4CDB"/>
    <w:rsid w:val="001B4D02"/>
    <w:rsid w:val="001B4D06"/>
    <w:rsid w:val="001B543D"/>
    <w:rsid w:val="001B556B"/>
    <w:rsid w:val="001B56B0"/>
    <w:rsid w:val="001B623B"/>
    <w:rsid w:val="001C022B"/>
    <w:rsid w:val="001C1A8B"/>
    <w:rsid w:val="001C292D"/>
    <w:rsid w:val="001C2B92"/>
    <w:rsid w:val="001C36F1"/>
    <w:rsid w:val="001C37C1"/>
    <w:rsid w:val="001C3C9F"/>
    <w:rsid w:val="001C45B5"/>
    <w:rsid w:val="001C4ADF"/>
    <w:rsid w:val="001C4D36"/>
    <w:rsid w:val="001C5C2E"/>
    <w:rsid w:val="001C5E29"/>
    <w:rsid w:val="001C5FCB"/>
    <w:rsid w:val="001C65F2"/>
    <w:rsid w:val="001C68BE"/>
    <w:rsid w:val="001C6E9E"/>
    <w:rsid w:val="001C792C"/>
    <w:rsid w:val="001C7BEF"/>
    <w:rsid w:val="001D001D"/>
    <w:rsid w:val="001D0906"/>
    <w:rsid w:val="001D116D"/>
    <w:rsid w:val="001D16E1"/>
    <w:rsid w:val="001D1F8C"/>
    <w:rsid w:val="001D2DAA"/>
    <w:rsid w:val="001D3BA3"/>
    <w:rsid w:val="001D42AA"/>
    <w:rsid w:val="001D4F1C"/>
    <w:rsid w:val="001D552D"/>
    <w:rsid w:val="001D55A1"/>
    <w:rsid w:val="001D5CCD"/>
    <w:rsid w:val="001D6260"/>
    <w:rsid w:val="001D79FE"/>
    <w:rsid w:val="001D7BD5"/>
    <w:rsid w:val="001D7D68"/>
    <w:rsid w:val="001E1AE4"/>
    <w:rsid w:val="001E1CC4"/>
    <w:rsid w:val="001E2D2D"/>
    <w:rsid w:val="001E2DFD"/>
    <w:rsid w:val="001E307D"/>
    <w:rsid w:val="001E3090"/>
    <w:rsid w:val="001E3172"/>
    <w:rsid w:val="001E3436"/>
    <w:rsid w:val="001E3B44"/>
    <w:rsid w:val="001E3DAD"/>
    <w:rsid w:val="001E49C9"/>
    <w:rsid w:val="001E5DA4"/>
    <w:rsid w:val="001E5FDE"/>
    <w:rsid w:val="001E5FFF"/>
    <w:rsid w:val="001E67DA"/>
    <w:rsid w:val="001E7459"/>
    <w:rsid w:val="001F0739"/>
    <w:rsid w:val="001F0D7F"/>
    <w:rsid w:val="001F1048"/>
    <w:rsid w:val="001F166B"/>
    <w:rsid w:val="001F17E0"/>
    <w:rsid w:val="001F1D16"/>
    <w:rsid w:val="001F33A1"/>
    <w:rsid w:val="001F49A9"/>
    <w:rsid w:val="001F57C6"/>
    <w:rsid w:val="001F5BA9"/>
    <w:rsid w:val="001F687C"/>
    <w:rsid w:val="001F69EC"/>
    <w:rsid w:val="001F748A"/>
    <w:rsid w:val="0020086A"/>
    <w:rsid w:val="00200A0F"/>
    <w:rsid w:val="00201160"/>
    <w:rsid w:val="00201C86"/>
    <w:rsid w:val="002028A8"/>
    <w:rsid w:val="00202AD2"/>
    <w:rsid w:val="00202C12"/>
    <w:rsid w:val="00202D95"/>
    <w:rsid w:val="0020316F"/>
    <w:rsid w:val="00203E0D"/>
    <w:rsid w:val="00203E3E"/>
    <w:rsid w:val="002043E7"/>
    <w:rsid w:val="00204447"/>
    <w:rsid w:val="00204989"/>
    <w:rsid w:val="0020529F"/>
    <w:rsid w:val="00205E9F"/>
    <w:rsid w:val="002068BF"/>
    <w:rsid w:val="00206DE8"/>
    <w:rsid w:val="002076D6"/>
    <w:rsid w:val="00207930"/>
    <w:rsid w:val="00207B6A"/>
    <w:rsid w:val="00207E43"/>
    <w:rsid w:val="00210047"/>
    <w:rsid w:val="00210C6C"/>
    <w:rsid w:val="00210F2D"/>
    <w:rsid w:val="00210F86"/>
    <w:rsid w:val="002115B8"/>
    <w:rsid w:val="0021198D"/>
    <w:rsid w:val="002127FB"/>
    <w:rsid w:val="002128E5"/>
    <w:rsid w:val="0021308C"/>
    <w:rsid w:val="002133DD"/>
    <w:rsid w:val="00213594"/>
    <w:rsid w:val="00213CD6"/>
    <w:rsid w:val="00214018"/>
    <w:rsid w:val="0021411E"/>
    <w:rsid w:val="00214130"/>
    <w:rsid w:val="00214875"/>
    <w:rsid w:val="0021584A"/>
    <w:rsid w:val="002161CF"/>
    <w:rsid w:val="002165A7"/>
    <w:rsid w:val="002165EC"/>
    <w:rsid w:val="002168C8"/>
    <w:rsid w:val="00216A42"/>
    <w:rsid w:val="00216AA9"/>
    <w:rsid w:val="002175CE"/>
    <w:rsid w:val="00217A21"/>
    <w:rsid w:val="00217FD8"/>
    <w:rsid w:val="00217FF8"/>
    <w:rsid w:val="002202CA"/>
    <w:rsid w:val="002202D4"/>
    <w:rsid w:val="0022053E"/>
    <w:rsid w:val="002221EA"/>
    <w:rsid w:val="002222F8"/>
    <w:rsid w:val="00224294"/>
    <w:rsid w:val="00224409"/>
    <w:rsid w:val="00224F15"/>
    <w:rsid w:val="002267F0"/>
    <w:rsid w:val="0022714F"/>
    <w:rsid w:val="00227C12"/>
    <w:rsid w:val="00227EFC"/>
    <w:rsid w:val="002306A6"/>
    <w:rsid w:val="00230822"/>
    <w:rsid w:val="002308FA"/>
    <w:rsid w:val="00230DC9"/>
    <w:rsid w:val="00231198"/>
    <w:rsid w:val="002313B0"/>
    <w:rsid w:val="00231640"/>
    <w:rsid w:val="002318DA"/>
    <w:rsid w:val="00232811"/>
    <w:rsid w:val="0023351C"/>
    <w:rsid w:val="0023492E"/>
    <w:rsid w:val="00234982"/>
    <w:rsid w:val="0023677D"/>
    <w:rsid w:val="0023691A"/>
    <w:rsid w:val="00237728"/>
    <w:rsid w:val="002377CE"/>
    <w:rsid w:val="00237BE6"/>
    <w:rsid w:val="0024051A"/>
    <w:rsid w:val="0024189F"/>
    <w:rsid w:val="00241C01"/>
    <w:rsid w:val="00241C40"/>
    <w:rsid w:val="00242040"/>
    <w:rsid w:val="002421D6"/>
    <w:rsid w:val="00242596"/>
    <w:rsid w:val="00242883"/>
    <w:rsid w:val="00242894"/>
    <w:rsid w:val="00243411"/>
    <w:rsid w:val="002437F2"/>
    <w:rsid w:val="00243F01"/>
    <w:rsid w:val="00244C0F"/>
    <w:rsid w:val="0024593E"/>
    <w:rsid w:val="00245A40"/>
    <w:rsid w:val="0025070F"/>
    <w:rsid w:val="002524B6"/>
    <w:rsid w:val="00252587"/>
    <w:rsid w:val="002537E5"/>
    <w:rsid w:val="00254BB5"/>
    <w:rsid w:val="002568A9"/>
    <w:rsid w:val="00256EDE"/>
    <w:rsid w:val="00257B00"/>
    <w:rsid w:val="00257F64"/>
    <w:rsid w:val="00260B75"/>
    <w:rsid w:val="0026112A"/>
    <w:rsid w:val="002614C5"/>
    <w:rsid w:val="002615CC"/>
    <w:rsid w:val="002617A5"/>
    <w:rsid w:val="00261D23"/>
    <w:rsid w:val="00261DF9"/>
    <w:rsid w:val="00262449"/>
    <w:rsid w:val="00263220"/>
    <w:rsid w:val="0026357B"/>
    <w:rsid w:val="002640AE"/>
    <w:rsid w:val="00264369"/>
    <w:rsid w:val="002657CF"/>
    <w:rsid w:val="00265836"/>
    <w:rsid w:val="00265A5C"/>
    <w:rsid w:val="00265C3E"/>
    <w:rsid w:val="00265F1D"/>
    <w:rsid w:val="00266466"/>
    <w:rsid w:val="00266778"/>
    <w:rsid w:val="00266D1C"/>
    <w:rsid w:val="00266D91"/>
    <w:rsid w:val="002671B2"/>
    <w:rsid w:val="0026738C"/>
    <w:rsid w:val="002700B5"/>
    <w:rsid w:val="00271026"/>
    <w:rsid w:val="002715B0"/>
    <w:rsid w:val="0027172A"/>
    <w:rsid w:val="00272832"/>
    <w:rsid w:val="00272CBA"/>
    <w:rsid w:val="0027460F"/>
    <w:rsid w:val="00274D6E"/>
    <w:rsid w:val="00275937"/>
    <w:rsid w:val="002759E1"/>
    <w:rsid w:val="00276BF3"/>
    <w:rsid w:val="00276CDA"/>
    <w:rsid w:val="00276D13"/>
    <w:rsid w:val="0027791B"/>
    <w:rsid w:val="00277A9A"/>
    <w:rsid w:val="00277C4A"/>
    <w:rsid w:val="00280802"/>
    <w:rsid w:val="00280C4A"/>
    <w:rsid w:val="002812BF"/>
    <w:rsid w:val="002812D4"/>
    <w:rsid w:val="00281E75"/>
    <w:rsid w:val="00281FE8"/>
    <w:rsid w:val="00282031"/>
    <w:rsid w:val="00282D42"/>
    <w:rsid w:val="0028324F"/>
    <w:rsid w:val="00283348"/>
    <w:rsid w:val="00283A6A"/>
    <w:rsid w:val="00283C13"/>
    <w:rsid w:val="00283FEE"/>
    <w:rsid w:val="002844D4"/>
    <w:rsid w:val="00285FDF"/>
    <w:rsid w:val="0028644C"/>
    <w:rsid w:val="00287946"/>
    <w:rsid w:val="00287B48"/>
    <w:rsid w:val="00290FDA"/>
    <w:rsid w:val="00292B18"/>
    <w:rsid w:val="00293A1F"/>
    <w:rsid w:val="0029481D"/>
    <w:rsid w:val="002954E2"/>
    <w:rsid w:val="0029563A"/>
    <w:rsid w:val="00295E7F"/>
    <w:rsid w:val="00296228"/>
    <w:rsid w:val="002963A7"/>
    <w:rsid w:val="0029730B"/>
    <w:rsid w:val="002976C0"/>
    <w:rsid w:val="002A09D8"/>
    <w:rsid w:val="002A0F7B"/>
    <w:rsid w:val="002A14B4"/>
    <w:rsid w:val="002A1A52"/>
    <w:rsid w:val="002A27B8"/>
    <w:rsid w:val="002A3083"/>
    <w:rsid w:val="002A3309"/>
    <w:rsid w:val="002A3CF2"/>
    <w:rsid w:val="002A3F77"/>
    <w:rsid w:val="002A4EB8"/>
    <w:rsid w:val="002A54DA"/>
    <w:rsid w:val="002A5503"/>
    <w:rsid w:val="002A5731"/>
    <w:rsid w:val="002A6D93"/>
    <w:rsid w:val="002A6E78"/>
    <w:rsid w:val="002A747D"/>
    <w:rsid w:val="002B071F"/>
    <w:rsid w:val="002B0C86"/>
    <w:rsid w:val="002B188C"/>
    <w:rsid w:val="002B3308"/>
    <w:rsid w:val="002B3564"/>
    <w:rsid w:val="002B588F"/>
    <w:rsid w:val="002B65EE"/>
    <w:rsid w:val="002B725E"/>
    <w:rsid w:val="002C0B62"/>
    <w:rsid w:val="002C1893"/>
    <w:rsid w:val="002C192B"/>
    <w:rsid w:val="002C2433"/>
    <w:rsid w:val="002C266B"/>
    <w:rsid w:val="002C2992"/>
    <w:rsid w:val="002C3101"/>
    <w:rsid w:val="002C33A7"/>
    <w:rsid w:val="002C352B"/>
    <w:rsid w:val="002C374E"/>
    <w:rsid w:val="002C500B"/>
    <w:rsid w:val="002C537A"/>
    <w:rsid w:val="002C6CD2"/>
    <w:rsid w:val="002C73D5"/>
    <w:rsid w:val="002D015B"/>
    <w:rsid w:val="002D0ED4"/>
    <w:rsid w:val="002D112E"/>
    <w:rsid w:val="002D1183"/>
    <w:rsid w:val="002D24E7"/>
    <w:rsid w:val="002D24EB"/>
    <w:rsid w:val="002D29D3"/>
    <w:rsid w:val="002D2F91"/>
    <w:rsid w:val="002D3416"/>
    <w:rsid w:val="002D3661"/>
    <w:rsid w:val="002D5C28"/>
    <w:rsid w:val="002D6216"/>
    <w:rsid w:val="002D7BDC"/>
    <w:rsid w:val="002E0AF9"/>
    <w:rsid w:val="002E0BB4"/>
    <w:rsid w:val="002E0EF7"/>
    <w:rsid w:val="002E5536"/>
    <w:rsid w:val="002E5D9F"/>
    <w:rsid w:val="002E763E"/>
    <w:rsid w:val="002E7F37"/>
    <w:rsid w:val="002F06B3"/>
    <w:rsid w:val="002F0975"/>
    <w:rsid w:val="002F0EC8"/>
    <w:rsid w:val="002F1768"/>
    <w:rsid w:val="002F1B35"/>
    <w:rsid w:val="002F1F75"/>
    <w:rsid w:val="002F2361"/>
    <w:rsid w:val="002F24BC"/>
    <w:rsid w:val="002F29E1"/>
    <w:rsid w:val="002F30D7"/>
    <w:rsid w:val="002F351F"/>
    <w:rsid w:val="002F39EE"/>
    <w:rsid w:val="002F4B3B"/>
    <w:rsid w:val="002F6117"/>
    <w:rsid w:val="002F6A4F"/>
    <w:rsid w:val="002F6B94"/>
    <w:rsid w:val="002F71D1"/>
    <w:rsid w:val="002F7554"/>
    <w:rsid w:val="003007DD"/>
    <w:rsid w:val="00300945"/>
    <w:rsid w:val="00300CFA"/>
    <w:rsid w:val="00300F57"/>
    <w:rsid w:val="00301100"/>
    <w:rsid w:val="003018BC"/>
    <w:rsid w:val="00302776"/>
    <w:rsid w:val="00302C1D"/>
    <w:rsid w:val="00303853"/>
    <w:rsid w:val="00304841"/>
    <w:rsid w:val="00304B75"/>
    <w:rsid w:val="00304F8A"/>
    <w:rsid w:val="00305196"/>
    <w:rsid w:val="00305FB2"/>
    <w:rsid w:val="00307665"/>
    <w:rsid w:val="003108F4"/>
    <w:rsid w:val="00310C2C"/>
    <w:rsid w:val="00311B81"/>
    <w:rsid w:val="0031271E"/>
    <w:rsid w:val="003129BB"/>
    <w:rsid w:val="00312CB9"/>
    <w:rsid w:val="00313143"/>
    <w:rsid w:val="00314324"/>
    <w:rsid w:val="00314326"/>
    <w:rsid w:val="003145F9"/>
    <w:rsid w:val="00315A97"/>
    <w:rsid w:val="00316875"/>
    <w:rsid w:val="00316C03"/>
    <w:rsid w:val="0031771A"/>
    <w:rsid w:val="0032000C"/>
    <w:rsid w:val="00320319"/>
    <w:rsid w:val="00321345"/>
    <w:rsid w:val="0032155C"/>
    <w:rsid w:val="00321756"/>
    <w:rsid w:val="00321902"/>
    <w:rsid w:val="003223EF"/>
    <w:rsid w:val="003229B8"/>
    <w:rsid w:val="00322DDF"/>
    <w:rsid w:val="0032333E"/>
    <w:rsid w:val="003243A8"/>
    <w:rsid w:val="00324B39"/>
    <w:rsid w:val="00325FAD"/>
    <w:rsid w:val="00327AE9"/>
    <w:rsid w:val="00330246"/>
    <w:rsid w:val="00330B88"/>
    <w:rsid w:val="00331C61"/>
    <w:rsid w:val="00331F66"/>
    <w:rsid w:val="00331FDE"/>
    <w:rsid w:val="003323C2"/>
    <w:rsid w:val="00332945"/>
    <w:rsid w:val="00332CB6"/>
    <w:rsid w:val="003332F8"/>
    <w:rsid w:val="00333811"/>
    <w:rsid w:val="00333A44"/>
    <w:rsid w:val="003346D6"/>
    <w:rsid w:val="00335CCC"/>
    <w:rsid w:val="003363D4"/>
    <w:rsid w:val="00336520"/>
    <w:rsid w:val="00336D0B"/>
    <w:rsid w:val="00337476"/>
    <w:rsid w:val="00337C7B"/>
    <w:rsid w:val="003403CC"/>
    <w:rsid w:val="0034075E"/>
    <w:rsid w:val="00341CDC"/>
    <w:rsid w:val="00342615"/>
    <w:rsid w:val="00344035"/>
    <w:rsid w:val="0034481E"/>
    <w:rsid w:val="00344C91"/>
    <w:rsid w:val="0034527F"/>
    <w:rsid w:val="00345808"/>
    <w:rsid w:val="00346E2E"/>
    <w:rsid w:val="0034724F"/>
    <w:rsid w:val="003505DA"/>
    <w:rsid w:val="00350898"/>
    <w:rsid w:val="00350A3B"/>
    <w:rsid w:val="00350BB6"/>
    <w:rsid w:val="00350BB8"/>
    <w:rsid w:val="00351452"/>
    <w:rsid w:val="00351AD0"/>
    <w:rsid w:val="003528F2"/>
    <w:rsid w:val="00353139"/>
    <w:rsid w:val="003532B8"/>
    <w:rsid w:val="003537A0"/>
    <w:rsid w:val="0035385F"/>
    <w:rsid w:val="00353DD5"/>
    <w:rsid w:val="00354199"/>
    <w:rsid w:val="003541F0"/>
    <w:rsid w:val="003546B2"/>
    <w:rsid w:val="00354AA4"/>
    <w:rsid w:val="00355FC4"/>
    <w:rsid w:val="0035617E"/>
    <w:rsid w:val="00356405"/>
    <w:rsid w:val="003567C7"/>
    <w:rsid w:val="0035684F"/>
    <w:rsid w:val="00357091"/>
    <w:rsid w:val="00357856"/>
    <w:rsid w:val="00357AE9"/>
    <w:rsid w:val="00357D6E"/>
    <w:rsid w:val="003605CC"/>
    <w:rsid w:val="003618B9"/>
    <w:rsid w:val="003629A3"/>
    <w:rsid w:val="00362C8A"/>
    <w:rsid w:val="00363332"/>
    <w:rsid w:val="00364C40"/>
    <w:rsid w:val="0036618A"/>
    <w:rsid w:val="003666CE"/>
    <w:rsid w:val="00366C0F"/>
    <w:rsid w:val="00366C6A"/>
    <w:rsid w:val="0036729A"/>
    <w:rsid w:val="00367DBA"/>
    <w:rsid w:val="00370849"/>
    <w:rsid w:val="003709B2"/>
    <w:rsid w:val="00370AAD"/>
    <w:rsid w:val="00370F52"/>
    <w:rsid w:val="00371268"/>
    <w:rsid w:val="003716D9"/>
    <w:rsid w:val="003724B8"/>
    <w:rsid w:val="003725B6"/>
    <w:rsid w:val="0037295B"/>
    <w:rsid w:val="00372A88"/>
    <w:rsid w:val="00373080"/>
    <w:rsid w:val="003731AF"/>
    <w:rsid w:val="003738E9"/>
    <w:rsid w:val="00373BEC"/>
    <w:rsid w:val="00374145"/>
    <w:rsid w:val="00374889"/>
    <w:rsid w:val="00375415"/>
    <w:rsid w:val="00376BF0"/>
    <w:rsid w:val="00376C92"/>
    <w:rsid w:val="00377A40"/>
    <w:rsid w:val="0038064C"/>
    <w:rsid w:val="003806A1"/>
    <w:rsid w:val="00380BAD"/>
    <w:rsid w:val="00380BC6"/>
    <w:rsid w:val="00380D5C"/>
    <w:rsid w:val="003813D5"/>
    <w:rsid w:val="00381A7D"/>
    <w:rsid w:val="00381C20"/>
    <w:rsid w:val="00381CD1"/>
    <w:rsid w:val="003837DB"/>
    <w:rsid w:val="0038416C"/>
    <w:rsid w:val="00384F6B"/>
    <w:rsid w:val="003874B2"/>
    <w:rsid w:val="003900D5"/>
    <w:rsid w:val="0039053A"/>
    <w:rsid w:val="00391109"/>
    <w:rsid w:val="003913A2"/>
    <w:rsid w:val="00391CD9"/>
    <w:rsid w:val="00392B31"/>
    <w:rsid w:val="00393849"/>
    <w:rsid w:val="003947B8"/>
    <w:rsid w:val="00394891"/>
    <w:rsid w:val="00394F73"/>
    <w:rsid w:val="003951C3"/>
    <w:rsid w:val="003958B9"/>
    <w:rsid w:val="00395977"/>
    <w:rsid w:val="00396C6C"/>
    <w:rsid w:val="0039780D"/>
    <w:rsid w:val="003A01B9"/>
    <w:rsid w:val="003A01DF"/>
    <w:rsid w:val="003A0C3B"/>
    <w:rsid w:val="003A0C4E"/>
    <w:rsid w:val="003A10E9"/>
    <w:rsid w:val="003A199B"/>
    <w:rsid w:val="003A2B64"/>
    <w:rsid w:val="003A2D21"/>
    <w:rsid w:val="003A33CB"/>
    <w:rsid w:val="003A3984"/>
    <w:rsid w:val="003A3D4C"/>
    <w:rsid w:val="003A4168"/>
    <w:rsid w:val="003A4B16"/>
    <w:rsid w:val="003A4E65"/>
    <w:rsid w:val="003A5F44"/>
    <w:rsid w:val="003A5FDE"/>
    <w:rsid w:val="003A6150"/>
    <w:rsid w:val="003A67E0"/>
    <w:rsid w:val="003A68AE"/>
    <w:rsid w:val="003A6AD9"/>
    <w:rsid w:val="003A6D81"/>
    <w:rsid w:val="003B0196"/>
    <w:rsid w:val="003B0772"/>
    <w:rsid w:val="003B1128"/>
    <w:rsid w:val="003B218A"/>
    <w:rsid w:val="003B26DC"/>
    <w:rsid w:val="003B285B"/>
    <w:rsid w:val="003B3386"/>
    <w:rsid w:val="003B372F"/>
    <w:rsid w:val="003B37DB"/>
    <w:rsid w:val="003B5070"/>
    <w:rsid w:val="003B5AFA"/>
    <w:rsid w:val="003B5EFE"/>
    <w:rsid w:val="003B63D4"/>
    <w:rsid w:val="003B65A8"/>
    <w:rsid w:val="003B6769"/>
    <w:rsid w:val="003B6B20"/>
    <w:rsid w:val="003B6EC8"/>
    <w:rsid w:val="003B7640"/>
    <w:rsid w:val="003C0200"/>
    <w:rsid w:val="003C060A"/>
    <w:rsid w:val="003C0CDB"/>
    <w:rsid w:val="003C203C"/>
    <w:rsid w:val="003C2F4D"/>
    <w:rsid w:val="003C31BC"/>
    <w:rsid w:val="003C34C3"/>
    <w:rsid w:val="003C38FE"/>
    <w:rsid w:val="003C4452"/>
    <w:rsid w:val="003C4BA7"/>
    <w:rsid w:val="003C5615"/>
    <w:rsid w:val="003C66E6"/>
    <w:rsid w:val="003C7055"/>
    <w:rsid w:val="003C7321"/>
    <w:rsid w:val="003D001A"/>
    <w:rsid w:val="003D0788"/>
    <w:rsid w:val="003D08F5"/>
    <w:rsid w:val="003D3152"/>
    <w:rsid w:val="003D359E"/>
    <w:rsid w:val="003D3618"/>
    <w:rsid w:val="003D3DC4"/>
    <w:rsid w:val="003D4E36"/>
    <w:rsid w:val="003D511A"/>
    <w:rsid w:val="003D648D"/>
    <w:rsid w:val="003D715E"/>
    <w:rsid w:val="003D74BE"/>
    <w:rsid w:val="003D7D47"/>
    <w:rsid w:val="003E0689"/>
    <w:rsid w:val="003E0F74"/>
    <w:rsid w:val="003E1175"/>
    <w:rsid w:val="003E2115"/>
    <w:rsid w:val="003E24FF"/>
    <w:rsid w:val="003E28E8"/>
    <w:rsid w:val="003E37B8"/>
    <w:rsid w:val="003E3A6B"/>
    <w:rsid w:val="003E5BC1"/>
    <w:rsid w:val="003E5EA2"/>
    <w:rsid w:val="003E60EA"/>
    <w:rsid w:val="003E62F9"/>
    <w:rsid w:val="003E64D2"/>
    <w:rsid w:val="003E66C0"/>
    <w:rsid w:val="003E7783"/>
    <w:rsid w:val="003F02D7"/>
    <w:rsid w:val="003F0AD2"/>
    <w:rsid w:val="003F0CA6"/>
    <w:rsid w:val="003F3323"/>
    <w:rsid w:val="003F35D4"/>
    <w:rsid w:val="003F3B66"/>
    <w:rsid w:val="003F5C7C"/>
    <w:rsid w:val="003F652A"/>
    <w:rsid w:val="003F65B5"/>
    <w:rsid w:val="003F683E"/>
    <w:rsid w:val="003F7027"/>
    <w:rsid w:val="003F75A0"/>
    <w:rsid w:val="003F77A3"/>
    <w:rsid w:val="003F782A"/>
    <w:rsid w:val="0040011F"/>
    <w:rsid w:val="00400190"/>
    <w:rsid w:val="0040055F"/>
    <w:rsid w:val="00401194"/>
    <w:rsid w:val="00402266"/>
    <w:rsid w:val="00403598"/>
    <w:rsid w:val="004035F2"/>
    <w:rsid w:val="004076F9"/>
    <w:rsid w:val="00407AF3"/>
    <w:rsid w:val="00411A6A"/>
    <w:rsid w:val="00411FFA"/>
    <w:rsid w:val="00412515"/>
    <w:rsid w:val="00412B2B"/>
    <w:rsid w:val="00412D3D"/>
    <w:rsid w:val="004136BF"/>
    <w:rsid w:val="00413748"/>
    <w:rsid w:val="00413900"/>
    <w:rsid w:val="00413ACB"/>
    <w:rsid w:val="00413DE9"/>
    <w:rsid w:val="00413E3B"/>
    <w:rsid w:val="0041417A"/>
    <w:rsid w:val="004141E5"/>
    <w:rsid w:val="00414521"/>
    <w:rsid w:val="0041476C"/>
    <w:rsid w:val="00414860"/>
    <w:rsid w:val="004150A4"/>
    <w:rsid w:val="00416119"/>
    <w:rsid w:val="0041697E"/>
    <w:rsid w:val="00416F05"/>
    <w:rsid w:val="004172F4"/>
    <w:rsid w:val="004176B2"/>
    <w:rsid w:val="0041785C"/>
    <w:rsid w:val="00420910"/>
    <w:rsid w:val="00420DAB"/>
    <w:rsid w:val="00420EE0"/>
    <w:rsid w:val="00421569"/>
    <w:rsid w:val="0042162C"/>
    <w:rsid w:val="004217A5"/>
    <w:rsid w:val="004219E1"/>
    <w:rsid w:val="00421BB8"/>
    <w:rsid w:val="004223BA"/>
    <w:rsid w:val="00422480"/>
    <w:rsid w:val="00422702"/>
    <w:rsid w:val="00422F38"/>
    <w:rsid w:val="00423734"/>
    <w:rsid w:val="00423B2E"/>
    <w:rsid w:val="00423ECE"/>
    <w:rsid w:val="00424353"/>
    <w:rsid w:val="004247D9"/>
    <w:rsid w:val="004251B0"/>
    <w:rsid w:val="00425AE0"/>
    <w:rsid w:val="00425C0A"/>
    <w:rsid w:val="00425CF5"/>
    <w:rsid w:val="00425ED8"/>
    <w:rsid w:val="00426C09"/>
    <w:rsid w:val="00426C72"/>
    <w:rsid w:val="004304EC"/>
    <w:rsid w:val="0043127F"/>
    <w:rsid w:val="00431570"/>
    <w:rsid w:val="00432887"/>
    <w:rsid w:val="00432893"/>
    <w:rsid w:val="00432BC6"/>
    <w:rsid w:val="00434CD4"/>
    <w:rsid w:val="00435118"/>
    <w:rsid w:val="00435442"/>
    <w:rsid w:val="00435546"/>
    <w:rsid w:val="004356D9"/>
    <w:rsid w:val="00435790"/>
    <w:rsid w:val="004367EF"/>
    <w:rsid w:val="00436D72"/>
    <w:rsid w:val="00437160"/>
    <w:rsid w:val="004373B1"/>
    <w:rsid w:val="004374E4"/>
    <w:rsid w:val="004407B2"/>
    <w:rsid w:val="00441EBC"/>
    <w:rsid w:val="00442455"/>
    <w:rsid w:val="004426CC"/>
    <w:rsid w:val="00442CB4"/>
    <w:rsid w:val="0044396B"/>
    <w:rsid w:val="004443AF"/>
    <w:rsid w:val="0044448B"/>
    <w:rsid w:val="00445426"/>
    <w:rsid w:val="004458FC"/>
    <w:rsid w:val="00445F61"/>
    <w:rsid w:val="0044601A"/>
    <w:rsid w:val="00446177"/>
    <w:rsid w:val="00446891"/>
    <w:rsid w:val="004471C6"/>
    <w:rsid w:val="004505C8"/>
    <w:rsid w:val="0045089E"/>
    <w:rsid w:val="00451061"/>
    <w:rsid w:val="004511E2"/>
    <w:rsid w:val="004511E6"/>
    <w:rsid w:val="004515C1"/>
    <w:rsid w:val="00452BCB"/>
    <w:rsid w:val="0045337F"/>
    <w:rsid w:val="00453E7B"/>
    <w:rsid w:val="00454CE8"/>
    <w:rsid w:val="00454ED3"/>
    <w:rsid w:val="0045551E"/>
    <w:rsid w:val="00455D68"/>
    <w:rsid w:val="00455EF6"/>
    <w:rsid w:val="00456378"/>
    <w:rsid w:val="00456A65"/>
    <w:rsid w:val="00457092"/>
    <w:rsid w:val="00457197"/>
    <w:rsid w:val="004579C9"/>
    <w:rsid w:val="004579EA"/>
    <w:rsid w:val="00457A35"/>
    <w:rsid w:val="00457CFF"/>
    <w:rsid w:val="00457EB7"/>
    <w:rsid w:val="00460359"/>
    <w:rsid w:val="00460C3D"/>
    <w:rsid w:val="00460E7C"/>
    <w:rsid w:val="0046252B"/>
    <w:rsid w:val="00462BC1"/>
    <w:rsid w:val="0046493B"/>
    <w:rsid w:val="004656CF"/>
    <w:rsid w:val="00466C78"/>
    <w:rsid w:val="004670E1"/>
    <w:rsid w:val="00467875"/>
    <w:rsid w:val="00470C32"/>
    <w:rsid w:val="00471BF3"/>
    <w:rsid w:val="00471E18"/>
    <w:rsid w:val="0047388F"/>
    <w:rsid w:val="00473FE2"/>
    <w:rsid w:val="0047498B"/>
    <w:rsid w:val="00474DD8"/>
    <w:rsid w:val="00475E9B"/>
    <w:rsid w:val="004776EF"/>
    <w:rsid w:val="00477CD7"/>
    <w:rsid w:val="00477E70"/>
    <w:rsid w:val="004802F5"/>
    <w:rsid w:val="004809B6"/>
    <w:rsid w:val="004819DF"/>
    <w:rsid w:val="004829AC"/>
    <w:rsid w:val="00484098"/>
    <w:rsid w:val="00484383"/>
    <w:rsid w:val="00484AE1"/>
    <w:rsid w:val="00484F16"/>
    <w:rsid w:val="00485430"/>
    <w:rsid w:val="0048597F"/>
    <w:rsid w:val="00485B5F"/>
    <w:rsid w:val="00486497"/>
    <w:rsid w:val="00486EA2"/>
    <w:rsid w:val="00487E4A"/>
    <w:rsid w:val="00490296"/>
    <w:rsid w:val="00490D40"/>
    <w:rsid w:val="00490F6B"/>
    <w:rsid w:val="0049137B"/>
    <w:rsid w:val="00491751"/>
    <w:rsid w:val="00491FF3"/>
    <w:rsid w:val="00491FF7"/>
    <w:rsid w:val="00492056"/>
    <w:rsid w:val="00492086"/>
    <w:rsid w:val="00492495"/>
    <w:rsid w:val="00492C01"/>
    <w:rsid w:val="00493F36"/>
    <w:rsid w:val="00493FB0"/>
    <w:rsid w:val="0049528A"/>
    <w:rsid w:val="00495B9B"/>
    <w:rsid w:val="00495BBA"/>
    <w:rsid w:val="00496161"/>
    <w:rsid w:val="0049736B"/>
    <w:rsid w:val="004973B9"/>
    <w:rsid w:val="004A1214"/>
    <w:rsid w:val="004A17AF"/>
    <w:rsid w:val="004A1986"/>
    <w:rsid w:val="004A2711"/>
    <w:rsid w:val="004A2806"/>
    <w:rsid w:val="004A2BC4"/>
    <w:rsid w:val="004A42E6"/>
    <w:rsid w:val="004A45D8"/>
    <w:rsid w:val="004A4DA8"/>
    <w:rsid w:val="004A5A90"/>
    <w:rsid w:val="004A6777"/>
    <w:rsid w:val="004A6B8D"/>
    <w:rsid w:val="004A735F"/>
    <w:rsid w:val="004A7B3B"/>
    <w:rsid w:val="004A7B83"/>
    <w:rsid w:val="004B0182"/>
    <w:rsid w:val="004B3412"/>
    <w:rsid w:val="004B3A6E"/>
    <w:rsid w:val="004B3F6C"/>
    <w:rsid w:val="004B429C"/>
    <w:rsid w:val="004B44AE"/>
    <w:rsid w:val="004B45A3"/>
    <w:rsid w:val="004B4BAF"/>
    <w:rsid w:val="004B5657"/>
    <w:rsid w:val="004B5765"/>
    <w:rsid w:val="004B60B6"/>
    <w:rsid w:val="004B68B7"/>
    <w:rsid w:val="004B74AE"/>
    <w:rsid w:val="004B77F3"/>
    <w:rsid w:val="004C02B5"/>
    <w:rsid w:val="004C0371"/>
    <w:rsid w:val="004C06F4"/>
    <w:rsid w:val="004C0C66"/>
    <w:rsid w:val="004C247F"/>
    <w:rsid w:val="004C3701"/>
    <w:rsid w:val="004C4470"/>
    <w:rsid w:val="004C4557"/>
    <w:rsid w:val="004C52EF"/>
    <w:rsid w:val="004C5AB6"/>
    <w:rsid w:val="004C6FFC"/>
    <w:rsid w:val="004C7D40"/>
    <w:rsid w:val="004C7F3C"/>
    <w:rsid w:val="004D01DA"/>
    <w:rsid w:val="004D0694"/>
    <w:rsid w:val="004D1397"/>
    <w:rsid w:val="004D2526"/>
    <w:rsid w:val="004D2743"/>
    <w:rsid w:val="004D2E22"/>
    <w:rsid w:val="004D2F6A"/>
    <w:rsid w:val="004D301B"/>
    <w:rsid w:val="004D3069"/>
    <w:rsid w:val="004D35A5"/>
    <w:rsid w:val="004D3BF8"/>
    <w:rsid w:val="004D4006"/>
    <w:rsid w:val="004D4915"/>
    <w:rsid w:val="004D4FDD"/>
    <w:rsid w:val="004D54FE"/>
    <w:rsid w:val="004D55EE"/>
    <w:rsid w:val="004D683A"/>
    <w:rsid w:val="004D6D17"/>
    <w:rsid w:val="004D7DD3"/>
    <w:rsid w:val="004E029F"/>
    <w:rsid w:val="004E06E1"/>
    <w:rsid w:val="004E0728"/>
    <w:rsid w:val="004E18F4"/>
    <w:rsid w:val="004E198F"/>
    <w:rsid w:val="004E2436"/>
    <w:rsid w:val="004E2538"/>
    <w:rsid w:val="004E2730"/>
    <w:rsid w:val="004E38AD"/>
    <w:rsid w:val="004E3A19"/>
    <w:rsid w:val="004E3F67"/>
    <w:rsid w:val="004E46F9"/>
    <w:rsid w:val="004E4A81"/>
    <w:rsid w:val="004E5F11"/>
    <w:rsid w:val="004E7DA6"/>
    <w:rsid w:val="004F0091"/>
    <w:rsid w:val="004F011A"/>
    <w:rsid w:val="004F0B17"/>
    <w:rsid w:val="004F18A1"/>
    <w:rsid w:val="004F2522"/>
    <w:rsid w:val="004F292D"/>
    <w:rsid w:val="004F2A1E"/>
    <w:rsid w:val="004F3A4B"/>
    <w:rsid w:val="004F466B"/>
    <w:rsid w:val="004F4F00"/>
    <w:rsid w:val="004F51AC"/>
    <w:rsid w:val="004F616C"/>
    <w:rsid w:val="004F7BC9"/>
    <w:rsid w:val="005005DE"/>
    <w:rsid w:val="00500921"/>
    <w:rsid w:val="00500973"/>
    <w:rsid w:val="005010D5"/>
    <w:rsid w:val="00501289"/>
    <w:rsid w:val="0050129C"/>
    <w:rsid w:val="005016ED"/>
    <w:rsid w:val="00501F08"/>
    <w:rsid w:val="005021EB"/>
    <w:rsid w:val="005026D7"/>
    <w:rsid w:val="0050289A"/>
    <w:rsid w:val="00502E23"/>
    <w:rsid w:val="00503005"/>
    <w:rsid w:val="005036DC"/>
    <w:rsid w:val="00503E99"/>
    <w:rsid w:val="0050589C"/>
    <w:rsid w:val="00505FC8"/>
    <w:rsid w:val="0050634B"/>
    <w:rsid w:val="00507812"/>
    <w:rsid w:val="00507E8F"/>
    <w:rsid w:val="005102EC"/>
    <w:rsid w:val="0051084F"/>
    <w:rsid w:val="00510E41"/>
    <w:rsid w:val="0051117B"/>
    <w:rsid w:val="00511A1A"/>
    <w:rsid w:val="00511A67"/>
    <w:rsid w:val="00511A9D"/>
    <w:rsid w:val="00511F7E"/>
    <w:rsid w:val="005129F2"/>
    <w:rsid w:val="00512D63"/>
    <w:rsid w:val="0051331D"/>
    <w:rsid w:val="0051405A"/>
    <w:rsid w:val="005146F3"/>
    <w:rsid w:val="00515BE9"/>
    <w:rsid w:val="00516355"/>
    <w:rsid w:val="005166A9"/>
    <w:rsid w:val="00516C37"/>
    <w:rsid w:val="00516E4A"/>
    <w:rsid w:val="00517382"/>
    <w:rsid w:val="00517451"/>
    <w:rsid w:val="005178E1"/>
    <w:rsid w:val="00517A86"/>
    <w:rsid w:val="00517C1A"/>
    <w:rsid w:val="00517C2B"/>
    <w:rsid w:val="00517E6B"/>
    <w:rsid w:val="0052011D"/>
    <w:rsid w:val="0052055E"/>
    <w:rsid w:val="005208A1"/>
    <w:rsid w:val="00520B24"/>
    <w:rsid w:val="00520C8C"/>
    <w:rsid w:val="00520D65"/>
    <w:rsid w:val="00520FAF"/>
    <w:rsid w:val="005210B0"/>
    <w:rsid w:val="0052193D"/>
    <w:rsid w:val="00521EE0"/>
    <w:rsid w:val="00521FAE"/>
    <w:rsid w:val="00523A39"/>
    <w:rsid w:val="00523AF8"/>
    <w:rsid w:val="00525F59"/>
    <w:rsid w:val="00526003"/>
    <w:rsid w:val="00526819"/>
    <w:rsid w:val="00526C5C"/>
    <w:rsid w:val="00527D4E"/>
    <w:rsid w:val="00530C22"/>
    <w:rsid w:val="005313F3"/>
    <w:rsid w:val="005315F9"/>
    <w:rsid w:val="00532174"/>
    <w:rsid w:val="005327EE"/>
    <w:rsid w:val="0053334F"/>
    <w:rsid w:val="0053335B"/>
    <w:rsid w:val="00534C21"/>
    <w:rsid w:val="00534DC6"/>
    <w:rsid w:val="00534EB7"/>
    <w:rsid w:val="00535644"/>
    <w:rsid w:val="00537207"/>
    <w:rsid w:val="005412CC"/>
    <w:rsid w:val="005413D9"/>
    <w:rsid w:val="00541CAA"/>
    <w:rsid w:val="00541FB4"/>
    <w:rsid w:val="005431E3"/>
    <w:rsid w:val="00543528"/>
    <w:rsid w:val="00543803"/>
    <w:rsid w:val="00545C30"/>
    <w:rsid w:val="00546385"/>
    <w:rsid w:val="0054799C"/>
    <w:rsid w:val="00547D59"/>
    <w:rsid w:val="005500B7"/>
    <w:rsid w:val="0055135F"/>
    <w:rsid w:val="005517FF"/>
    <w:rsid w:val="00551885"/>
    <w:rsid w:val="00552DAF"/>
    <w:rsid w:val="00552DFB"/>
    <w:rsid w:val="00552F72"/>
    <w:rsid w:val="00555266"/>
    <w:rsid w:val="00555F98"/>
    <w:rsid w:val="005566CE"/>
    <w:rsid w:val="00556A36"/>
    <w:rsid w:val="00557672"/>
    <w:rsid w:val="005577AF"/>
    <w:rsid w:val="00557B8F"/>
    <w:rsid w:val="005617DB"/>
    <w:rsid w:val="00561C6F"/>
    <w:rsid w:val="0056223B"/>
    <w:rsid w:val="0056256B"/>
    <w:rsid w:val="00562CBB"/>
    <w:rsid w:val="005630A3"/>
    <w:rsid w:val="0056358D"/>
    <w:rsid w:val="00563902"/>
    <w:rsid w:val="00563A13"/>
    <w:rsid w:val="00564720"/>
    <w:rsid w:val="005656E0"/>
    <w:rsid w:val="00565CB0"/>
    <w:rsid w:val="005661D6"/>
    <w:rsid w:val="00567E9E"/>
    <w:rsid w:val="00570743"/>
    <w:rsid w:val="0057167D"/>
    <w:rsid w:val="0057177B"/>
    <w:rsid w:val="00571DE2"/>
    <w:rsid w:val="0057269E"/>
    <w:rsid w:val="00572F59"/>
    <w:rsid w:val="005740BB"/>
    <w:rsid w:val="0057575B"/>
    <w:rsid w:val="00575BF7"/>
    <w:rsid w:val="00575E0F"/>
    <w:rsid w:val="00576221"/>
    <w:rsid w:val="00576CD4"/>
    <w:rsid w:val="0057782E"/>
    <w:rsid w:val="00577F17"/>
    <w:rsid w:val="005803B9"/>
    <w:rsid w:val="00580409"/>
    <w:rsid w:val="00580D5E"/>
    <w:rsid w:val="00581C78"/>
    <w:rsid w:val="00582A29"/>
    <w:rsid w:val="0058388B"/>
    <w:rsid w:val="00583A43"/>
    <w:rsid w:val="0058425A"/>
    <w:rsid w:val="0058482C"/>
    <w:rsid w:val="00584F99"/>
    <w:rsid w:val="00585936"/>
    <w:rsid w:val="00585FDD"/>
    <w:rsid w:val="005864E2"/>
    <w:rsid w:val="005865F3"/>
    <w:rsid w:val="00586C09"/>
    <w:rsid w:val="0058764F"/>
    <w:rsid w:val="00590721"/>
    <w:rsid w:val="0059181A"/>
    <w:rsid w:val="00591C9A"/>
    <w:rsid w:val="0059265F"/>
    <w:rsid w:val="00593EA5"/>
    <w:rsid w:val="00594142"/>
    <w:rsid w:val="00594A2B"/>
    <w:rsid w:val="00596496"/>
    <w:rsid w:val="005964D6"/>
    <w:rsid w:val="00596C0B"/>
    <w:rsid w:val="005970AC"/>
    <w:rsid w:val="005978D5"/>
    <w:rsid w:val="005A0791"/>
    <w:rsid w:val="005A0C47"/>
    <w:rsid w:val="005A1132"/>
    <w:rsid w:val="005A1242"/>
    <w:rsid w:val="005A193C"/>
    <w:rsid w:val="005A1AC8"/>
    <w:rsid w:val="005A2F24"/>
    <w:rsid w:val="005A305E"/>
    <w:rsid w:val="005A34AF"/>
    <w:rsid w:val="005A3E97"/>
    <w:rsid w:val="005A4967"/>
    <w:rsid w:val="005A5CA2"/>
    <w:rsid w:val="005A61D5"/>
    <w:rsid w:val="005A6A72"/>
    <w:rsid w:val="005A71E1"/>
    <w:rsid w:val="005A77C8"/>
    <w:rsid w:val="005A7D17"/>
    <w:rsid w:val="005B00F5"/>
    <w:rsid w:val="005B02FA"/>
    <w:rsid w:val="005B0A85"/>
    <w:rsid w:val="005B0B91"/>
    <w:rsid w:val="005B0BDC"/>
    <w:rsid w:val="005B0C7B"/>
    <w:rsid w:val="005B134C"/>
    <w:rsid w:val="005B27C2"/>
    <w:rsid w:val="005B2C91"/>
    <w:rsid w:val="005B2E72"/>
    <w:rsid w:val="005B399A"/>
    <w:rsid w:val="005B4A18"/>
    <w:rsid w:val="005B5475"/>
    <w:rsid w:val="005B5549"/>
    <w:rsid w:val="005B6042"/>
    <w:rsid w:val="005B623B"/>
    <w:rsid w:val="005B65B3"/>
    <w:rsid w:val="005B6DA9"/>
    <w:rsid w:val="005B6FC1"/>
    <w:rsid w:val="005B793D"/>
    <w:rsid w:val="005B7DF7"/>
    <w:rsid w:val="005C006D"/>
    <w:rsid w:val="005C04A2"/>
    <w:rsid w:val="005C28BC"/>
    <w:rsid w:val="005C3334"/>
    <w:rsid w:val="005C3C37"/>
    <w:rsid w:val="005C40EE"/>
    <w:rsid w:val="005C4410"/>
    <w:rsid w:val="005C44F5"/>
    <w:rsid w:val="005C46EC"/>
    <w:rsid w:val="005C4BD2"/>
    <w:rsid w:val="005C4E1D"/>
    <w:rsid w:val="005C6F2D"/>
    <w:rsid w:val="005C716A"/>
    <w:rsid w:val="005C73D1"/>
    <w:rsid w:val="005C7BD0"/>
    <w:rsid w:val="005D021A"/>
    <w:rsid w:val="005D0807"/>
    <w:rsid w:val="005D0BA3"/>
    <w:rsid w:val="005D1362"/>
    <w:rsid w:val="005D13E8"/>
    <w:rsid w:val="005D190F"/>
    <w:rsid w:val="005D21BF"/>
    <w:rsid w:val="005D2243"/>
    <w:rsid w:val="005D2D74"/>
    <w:rsid w:val="005D341D"/>
    <w:rsid w:val="005D3B3D"/>
    <w:rsid w:val="005D4510"/>
    <w:rsid w:val="005D52D1"/>
    <w:rsid w:val="005D592E"/>
    <w:rsid w:val="005D5A4B"/>
    <w:rsid w:val="005D6A15"/>
    <w:rsid w:val="005D7B13"/>
    <w:rsid w:val="005D7E61"/>
    <w:rsid w:val="005E05D8"/>
    <w:rsid w:val="005E0937"/>
    <w:rsid w:val="005E0D10"/>
    <w:rsid w:val="005E111E"/>
    <w:rsid w:val="005E19BC"/>
    <w:rsid w:val="005E227A"/>
    <w:rsid w:val="005E2BD3"/>
    <w:rsid w:val="005E2E9B"/>
    <w:rsid w:val="005E3148"/>
    <w:rsid w:val="005E388E"/>
    <w:rsid w:val="005E4709"/>
    <w:rsid w:val="005E594C"/>
    <w:rsid w:val="005E65FB"/>
    <w:rsid w:val="005E6E39"/>
    <w:rsid w:val="005E7A1D"/>
    <w:rsid w:val="005F077A"/>
    <w:rsid w:val="005F0944"/>
    <w:rsid w:val="005F0988"/>
    <w:rsid w:val="005F2134"/>
    <w:rsid w:val="005F34AC"/>
    <w:rsid w:val="005F3E42"/>
    <w:rsid w:val="005F45F4"/>
    <w:rsid w:val="005F4B06"/>
    <w:rsid w:val="005F5418"/>
    <w:rsid w:val="005F5EDD"/>
    <w:rsid w:val="005F6661"/>
    <w:rsid w:val="005F7AE4"/>
    <w:rsid w:val="005F7D4F"/>
    <w:rsid w:val="006000BD"/>
    <w:rsid w:val="006004C9"/>
    <w:rsid w:val="00601510"/>
    <w:rsid w:val="00602703"/>
    <w:rsid w:val="006029DC"/>
    <w:rsid w:val="00603351"/>
    <w:rsid w:val="006036EC"/>
    <w:rsid w:val="00604495"/>
    <w:rsid w:val="00604768"/>
    <w:rsid w:val="00604EE7"/>
    <w:rsid w:val="006055E7"/>
    <w:rsid w:val="00606395"/>
    <w:rsid w:val="0060657C"/>
    <w:rsid w:val="00606C92"/>
    <w:rsid w:val="00611DE6"/>
    <w:rsid w:val="006127EC"/>
    <w:rsid w:val="006135BA"/>
    <w:rsid w:val="00614115"/>
    <w:rsid w:val="006146D1"/>
    <w:rsid w:val="00616412"/>
    <w:rsid w:val="00616667"/>
    <w:rsid w:val="00616744"/>
    <w:rsid w:val="00617B71"/>
    <w:rsid w:val="00617D47"/>
    <w:rsid w:val="00617F01"/>
    <w:rsid w:val="0062008E"/>
    <w:rsid w:val="00620E08"/>
    <w:rsid w:val="00621247"/>
    <w:rsid w:val="0062137A"/>
    <w:rsid w:val="00621C18"/>
    <w:rsid w:val="00621FE1"/>
    <w:rsid w:val="00622B9C"/>
    <w:rsid w:val="006236EA"/>
    <w:rsid w:val="0062375A"/>
    <w:rsid w:val="00623968"/>
    <w:rsid w:val="006249A2"/>
    <w:rsid w:val="0062550B"/>
    <w:rsid w:val="006257E2"/>
    <w:rsid w:val="00625DB4"/>
    <w:rsid w:val="0062658D"/>
    <w:rsid w:val="006269E7"/>
    <w:rsid w:val="00626A72"/>
    <w:rsid w:val="00626E3C"/>
    <w:rsid w:val="00626ED7"/>
    <w:rsid w:val="006278C6"/>
    <w:rsid w:val="00627BBB"/>
    <w:rsid w:val="006315E4"/>
    <w:rsid w:val="00631857"/>
    <w:rsid w:val="0063347A"/>
    <w:rsid w:val="0063356F"/>
    <w:rsid w:val="006337CA"/>
    <w:rsid w:val="00634A87"/>
    <w:rsid w:val="00634F35"/>
    <w:rsid w:val="006356FE"/>
    <w:rsid w:val="00635EC3"/>
    <w:rsid w:val="006360B1"/>
    <w:rsid w:val="0063650B"/>
    <w:rsid w:val="006379E3"/>
    <w:rsid w:val="00637B66"/>
    <w:rsid w:val="0064067E"/>
    <w:rsid w:val="0064093F"/>
    <w:rsid w:val="00641D17"/>
    <w:rsid w:val="00642FCB"/>
    <w:rsid w:val="00644563"/>
    <w:rsid w:val="006447DC"/>
    <w:rsid w:val="00644933"/>
    <w:rsid w:val="006458FF"/>
    <w:rsid w:val="00646DB6"/>
    <w:rsid w:val="00650A62"/>
    <w:rsid w:val="00650FC2"/>
    <w:rsid w:val="006513B1"/>
    <w:rsid w:val="00651E6D"/>
    <w:rsid w:val="006526FC"/>
    <w:rsid w:val="006529A6"/>
    <w:rsid w:val="00652BFE"/>
    <w:rsid w:val="00652CDF"/>
    <w:rsid w:val="00652D37"/>
    <w:rsid w:val="00652E4E"/>
    <w:rsid w:val="00653161"/>
    <w:rsid w:val="00653EC8"/>
    <w:rsid w:val="0065494C"/>
    <w:rsid w:val="00654D04"/>
    <w:rsid w:val="00654E78"/>
    <w:rsid w:val="00655015"/>
    <w:rsid w:val="006563D6"/>
    <w:rsid w:val="0065650C"/>
    <w:rsid w:val="00656E86"/>
    <w:rsid w:val="00657AA4"/>
    <w:rsid w:val="00657CE9"/>
    <w:rsid w:val="006603F1"/>
    <w:rsid w:val="00660B28"/>
    <w:rsid w:val="00661037"/>
    <w:rsid w:val="00661BA8"/>
    <w:rsid w:val="00662913"/>
    <w:rsid w:val="00662CE6"/>
    <w:rsid w:val="00663007"/>
    <w:rsid w:val="00663A43"/>
    <w:rsid w:val="00663BD9"/>
    <w:rsid w:val="00663BFF"/>
    <w:rsid w:val="00664369"/>
    <w:rsid w:val="00664ABA"/>
    <w:rsid w:val="00665A62"/>
    <w:rsid w:val="00665C46"/>
    <w:rsid w:val="00665DAC"/>
    <w:rsid w:val="006669A8"/>
    <w:rsid w:val="00666A95"/>
    <w:rsid w:val="006672F8"/>
    <w:rsid w:val="00670A71"/>
    <w:rsid w:val="00670C45"/>
    <w:rsid w:val="00671179"/>
    <w:rsid w:val="006711E7"/>
    <w:rsid w:val="0067133D"/>
    <w:rsid w:val="00672306"/>
    <w:rsid w:val="006725D6"/>
    <w:rsid w:val="00674031"/>
    <w:rsid w:val="00675FDC"/>
    <w:rsid w:val="006765B7"/>
    <w:rsid w:val="00677A59"/>
    <w:rsid w:val="00677B1E"/>
    <w:rsid w:val="00680632"/>
    <w:rsid w:val="0068103C"/>
    <w:rsid w:val="00681A19"/>
    <w:rsid w:val="00681EAB"/>
    <w:rsid w:val="006827E6"/>
    <w:rsid w:val="00682F9A"/>
    <w:rsid w:val="006836A3"/>
    <w:rsid w:val="00683B7E"/>
    <w:rsid w:val="00685132"/>
    <w:rsid w:val="00685410"/>
    <w:rsid w:val="006855D4"/>
    <w:rsid w:val="00685D15"/>
    <w:rsid w:val="006864C3"/>
    <w:rsid w:val="006872D8"/>
    <w:rsid w:val="00687746"/>
    <w:rsid w:val="0069078A"/>
    <w:rsid w:val="00690BDF"/>
    <w:rsid w:val="00691E16"/>
    <w:rsid w:val="00692875"/>
    <w:rsid w:val="00693839"/>
    <w:rsid w:val="0069383B"/>
    <w:rsid w:val="00693EFA"/>
    <w:rsid w:val="00694AD1"/>
    <w:rsid w:val="00695BD4"/>
    <w:rsid w:val="006A0263"/>
    <w:rsid w:val="006A045D"/>
    <w:rsid w:val="006A18B5"/>
    <w:rsid w:val="006A3E1D"/>
    <w:rsid w:val="006A3E32"/>
    <w:rsid w:val="006A414D"/>
    <w:rsid w:val="006A4E30"/>
    <w:rsid w:val="006A630E"/>
    <w:rsid w:val="006A65B9"/>
    <w:rsid w:val="006A6ABE"/>
    <w:rsid w:val="006A7C8E"/>
    <w:rsid w:val="006B02CD"/>
    <w:rsid w:val="006B1223"/>
    <w:rsid w:val="006B125D"/>
    <w:rsid w:val="006B1307"/>
    <w:rsid w:val="006B179F"/>
    <w:rsid w:val="006B1D98"/>
    <w:rsid w:val="006B21BC"/>
    <w:rsid w:val="006B32A1"/>
    <w:rsid w:val="006B3679"/>
    <w:rsid w:val="006B3D56"/>
    <w:rsid w:val="006B43BC"/>
    <w:rsid w:val="006B4523"/>
    <w:rsid w:val="006B4F8D"/>
    <w:rsid w:val="006B5789"/>
    <w:rsid w:val="006B5FA1"/>
    <w:rsid w:val="006B6411"/>
    <w:rsid w:val="006B6B1C"/>
    <w:rsid w:val="006B6DFD"/>
    <w:rsid w:val="006B71FE"/>
    <w:rsid w:val="006B788A"/>
    <w:rsid w:val="006B7BED"/>
    <w:rsid w:val="006B7F59"/>
    <w:rsid w:val="006C0AD1"/>
    <w:rsid w:val="006C0C08"/>
    <w:rsid w:val="006C24B9"/>
    <w:rsid w:val="006C2D97"/>
    <w:rsid w:val="006C378D"/>
    <w:rsid w:val="006C388F"/>
    <w:rsid w:val="006C3BF1"/>
    <w:rsid w:val="006C5E1F"/>
    <w:rsid w:val="006C5ED6"/>
    <w:rsid w:val="006C6132"/>
    <w:rsid w:val="006C674C"/>
    <w:rsid w:val="006C6C06"/>
    <w:rsid w:val="006C71BE"/>
    <w:rsid w:val="006C745B"/>
    <w:rsid w:val="006D0025"/>
    <w:rsid w:val="006D2456"/>
    <w:rsid w:val="006D24B6"/>
    <w:rsid w:val="006D2AC7"/>
    <w:rsid w:val="006D2B7E"/>
    <w:rsid w:val="006D3224"/>
    <w:rsid w:val="006D3862"/>
    <w:rsid w:val="006D3F4A"/>
    <w:rsid w:val="006D4634"/>
    <w:rsid w:val="006D4808"/>
    <w:rsid w:val="006D5A21"/>
    <w:rsid w:val="006D5DE2"/>
    <w:rsid w:val="006D60B9"/>
    <w:rsid w:val="006D6269"/>
    <w:rsid w:val="006D6671"/>
    <w:rsid w:val="006D6CC0"/>
    <w:rsid w:val="006E13A5"/>
    <w:rsid w:val="006E1582"/>
    <w:rsid w:val="006E19EE"/>
    <w:rsid w:val="006E2F10"/>
    <w:rsid w:val="006E32B4"/>
    <w:rsid w:val="006E368B"/>
    <w:rsid w:val="006E38A5"/>
    <w:rsid w:val="006E3F74"/>
    <w:rsid w:val="006E51C1"/>
    <w:rsid w:val="006E61E6"/>
    <w:rsid w:val="006E69D4"/>
    <w:rsid w:val="006E7B52"/>
    <w:rsid w:val="006F0685"/>
    <w:rsid w:val="006F0FFF"/>
    <w:rsid w:val="006F165E"/>
    <w:rsid w:val="006F2644"/>
    <w:rsid w:val="006F266F"/>
    <w:rsid w:val="006F27F1"/>
    <w:rsid w:val="006F3C00"/>
    <w:rsid w:val="006F3C80"/>
    <w:rsid w:val="006F4548"/>
    <w:rsid w:val="006F4F7B"/>
    <w:rsid w:val="006F6047"/>
    <w:rsid w:val="006F617A"/>
    <w:rsid w:val="006F639F"/>
    <w:rsid w:val="006F6F79"/>
    <w:rsid w:val="006F714A"/>
    <w:rsid w:val="006F74D3"/>
    <w:rsid w:val="007005F5"/>
    <w:rsid w:val="007007A8"/>
    <w:rsid w:val="00700A6A"/>
    <w:rsid w:val="0070126C"/>
    <w:rsid w:val="0070176F"/>
    <w:rsid w:val="00703EE3"/>
    <w:rsid w:val="00704037"/>
    <w:rsid w:val="00704474"/>
    <w:rsid w:val="00705709"/>
    <w:rsid w:val="00706980"/>
    <w:rsid w:val="00706ABA"/>
    <w:rsid w:val="00706E9C"/>
    <w:rsid w:val="00707595"/>
    <w:rsid w:val="007104D4"/>
    <w:rsid w:val="00711340"/>
    <w:rsid w:val="0071155A"/>
    <w:rsid w:val="00711727"/>
    <w:rsid w:val="00711DBE"/>
    <w:rsid w:val="0071337A"/>
    <w:rsid w:val="007134A0"/>
    <w:rsid w:val="00714D1C"/>
    <w:rsid w:val="00715E38"/>
    <w:rsid w:val="0071766B"/>
    <w:rsid w:val="0071798F"/>
    <w:rsid w:val="00717AF5"/>
    <w:rsid w:val="0072107D"/>
    <w:rsid w:val="007220CD"/>
    <w:rsid w:val="00724257"/>
    <w:rsid w:val="007257C5"/>
    <w:rsid w:val="00725D77"/>
    <w:rsid w:val="00726B75"/>
    <w:rsid w:val="0073046F"/>
    <w:rsid w:val="00730B9F"/>
    <w:rsid w:val="00732716"/>
    <w:rsid w:val="007328BC"/>
    <w:rsid w:val="00733AAC"/>
    <w:rsid w:val="00733B08"/>
    <w:rsid w:val="007342C4"/>
    <w:rsid w:val="0073487D"/>
    <w:rsid w:val="00734D94"/>
    <w:rsid w:val="00735596"/>
    <w:rsid w:val="00735F31"/>
    <w:rsid w:val="00735F3D"/>
    <w:rsid w:val="00736A53"/>
    <w:rsid w:val="00736AB0"/>
    <w:rsid w:val="00737529"/>
    <w:rsid w:val="00737EFA"/>
    <w:rsid w:val="00740961"/>
    <w:rsid w:val="00740E3F"/>
    <w:rsid w:val="00741039"/>
    <w:rsid w:val="00741582"/>
    <w:rsid w:val="007416D7"/>
    <w:rsid w:val="00741D4F"/>
    <w:rsid w:val="00742532"/>
    <w:rsid w:val="00742B1F"/>
    <w:rsid w:val="00742E6F"/>
    <w:rsid w:val="00743322"/>
    <w:rsid w:val="0074361B"/>
    <w:rsid w:val="0074384F"/>
    <w:rsid w:val="0074452F"/>
    <w:rsid w:val="00744F5E"/>
    <w:rsid w:val="00744F72"/>
    <w:rsid w:val="007463D0"/>
    <w:rsid w:val="00746729"/>
    <w:rsid w:val="007474BF"/>
    <w:rsid w:val="00747953"/>
    <w:rsid w:val="00751CBF"/>
    <w:rsid w:val="00752115"/>
    <w:rsid w:val="00752D6E"/>
    <w:rsid w:val="00754E13"/>
    <w:rsid w:val="00755B11"/>
    <w:rsid w:val="00755F28"/>
    <w:rsid w:val="0075732F"/>
    <w:rsid w:val="0075743B"/>
    <w:rsid w:val="00757B01"/>
    <w:rsid w:val="00760ED5"/>
    <w:rsid w:val="00760F6E"/>
    <w:rsid w:val="0076107F"/>
    <w:rsid w:val="007612A3"/>
    <w:rsid w:val="007613E9"/>
    <w:rsid w:val="0076195D"/>
    <w:rsid w:val="00761BE9"/>
    <w:rsid w:val="0076223C"/>
    <w:rsid w:val="00762591"/>
    <w:rsid w:val="00762C79"/>
    <w:rsid w:val="00762E55"/>
    <w:rsid w:val="00764328"/>
    <w:rsid w:val="00765328"/>
    <w:rsid w:val="007654ED"/>
    <w:rsid w:val="00765B2C"/>
    <w:rsid w:val="007665C4"/>
    <w:rsid w:val="0076706E"/>
    <w:rsid w:val="007679A1"/>
    <w:rsid w:val="007717CE"/>
    <w:rsid w:val="00772BCE"/>
    <w:rsid w:val="007744F3"/>
    <w:rsid w:val="00774BFF"/>
    <w:rsid w:val="00775749"/>
    <w:rsid w:val="00775FB6"/>
    <w:rsid w:val="00776F4E"/>
    <w:rsid w:val="007772B2"/>
    <w:rsid w:val="00777D82"/>
    <w:rsid w:val="0078010F"/>
    <w:rsid w:val="00780500"/>
    <w:rsid w:val="007807CD"/>
    <w:rsid w:val="007807EA"/>
    <w:rsid w:val="0078091F"/>
    <w:rsid w:val="00782604"/>
    <w:rsid w:val="00783661"/>
    <w:rsid w:val="00784225"/>
    <w:rsid w:val="007846FC"/>
    <w:rsid w:val="00784B24"/>
    <w:rsid w:val="007851B5"/>
    <w:rsid w:val="00785D80"/>
    <w:rsid w:val="00786021"/>
    <w:rsid w:val="0078738E"/>
    <w:rsid w:val="0079056B"/>
    <w:rsid w:val="00791016"/>
    <w:rsid w:val="00791613"/>
    <w:rsid w:val="00793128"/>
    <w:rsid w:val="00793256"/>
    <w:rsid w:val="00793366"/>
    <w:rsid w:val="00793C2C"/>
    <w:rsid w:val="0079525D"/>
    <w:rsid w:val="00796117"/>
    <w:rsid w:val="00796F21"/>
    <w:rsid w:val="00797496"/>
    <w:rsid w:val="007A03C0"/>
    <w:rsid w:val="007A05BD"/>
    <w:rsid w:val="007A0973"/>
    <w:rsid w:val="007A1853"/>
    <w:rsid w:val="007A18E2"/>
    <w:rsid w:val="007A1D50"/>
    <w:rsid w:val="007A3028"/>
    <w:rsid w:val="007A393D"/>
    <w:rsid w:val="007A4124"/>
    <w:rsid w:val="007A5BFB"/>
    <w:rsid w:val="007A5E5C"/>
    <w:rsid w:val="007A6A70"/>
    <w:rsid w:val="007A6ACE"/>
    <w:rsid w:val="007A6D7C"/>
    <w:rsid w:val="007A6FEC"/>
    <w:rsid w:val="007A71BF"/>
    <w:rsid w:val="007A767E"/>
    <w:rsid w:val="007A7955"/>
    <w:rsid w:val="007A7C8A"/>
    <w:rsid w:val="007B11C0"/>
    <w:rsid w:val="007B11E7"/>
    <w:rsid w:val="007B1750"/>
    <w:rsid w:val="007B2405"/>
    <w:rsid w:val="007B25E1"/>
    <w:rsid w:val="007B27C5"/>
    <w:rsid w:val="007B2E6C"/>
    <w:rsid w:val="007B2FA6"/>
    <w:rsid w:val="007B38EF"/>
    <w:rsid w:val="007B58C1"/>
    <w:rsid w:val="007B5CD7"/>
    <w:rsid w:val="007B6467"/>
    <w:rsid w:val="007B692D"/>
    <w:rsid w:val="007B7C45"/>
    <w:rsid w:val="007C0507"/>
    <w:rsid w:val="007C139A"/>
    <w:rsid w:val="007C21E7"/>
    <w:rsid w:val="007C37A2"/>
    <w:rsid w:val="007C47A8"/>
    <w:rsid w:val="007C586D"/>
    <w:rsid w:val="007C5E8C"/>
    <w:rsid w:val="007C768B"/>
    <w:rsid w:val="007C76BF"/>
    <w:rsid w:val="007C7928"/>
    <w:rsid w:val="007D05B9"/>
    <w:rsid w:val="007D106B"/>
    <w:rsid w:val="007D1656"/>
    <w:rsid w:val="007D1715"/>
    <w:rsid w:val="007D1766"/>
    <w:rsid w:val="007D1EBE"/>
    <w:rsid w:val="007D23DF"/>
    <w:rsid w:val="007D241F"/>
    <w:rsid w:val="007D2BEB"/>
    <w:rsid w:val="007D3597"/>
    <w:rsid w:val="007D4B86"/>
    <w:rsid w:val="007D539E"/>
    <w:rsid w:val="007D5494"/>
    <w:rsid w:val="007D55A7"/>
    <w:rsid w:val="007D58CC"/>
    <w:rsid w:val="007D5D26"/>
    <w:rsid w:val="007D5D9E"/>
    <w:rsid w:val="007D5E51"/>
    <w:rsid w:val="007D6367"/>
    <w:rsid w:val="007D65E4"/>
    <w:rsid w:val="007D6A68"/>
    <w:rsid w:val="007D6B55"/>
    <w:rsid w:val="007D6F44"/>
    <w:rsid w:val="007D7C66"/>
    <w:rsid w:val="007E0C39"/>
    <w:rsid w:val="007E0CBF"/>
    <w:rsid w:val="007E1060"/>
    <w:rsid w:val="007E1E7A"/>
    <w:rsid w:val="007E25D3"/>
    <w:rsid w:val="007E297F"/>
    <w:rsid w:val="007E2F2E"/>
    <w:rsid w:val="007E37EB"/>
    <w:rsid w:val="007E3A8E"/>
    <w:rsid w:val="007E4307"/>
    <w:rsid w:val="007E4E02"/>
    <w:rsid w:val="007E556C"/>
    <w:rsid w:val="007E589E"/>
    <w:rsid w:val="007E67CB"/>
    <w:rsid w:val="007E695C"/>
    <w:rsid w:val="007E70CB"/>
    <w:rsid w:val="007E71B3"/>
    <w:rsid w:val="007E732C"/>
    <w:rsid w:val="007E77C7"/>
    <w:rsid w:val="007F000A"/>
    <w:rsid w:val="007F0138"/>
    <w:rsid w:val="007F0E9E"/>
    <w:rsid w:val="007F1744"/>
    <w:rsid w:val="007F17C3"/>
    <w:rsid w:val="007F1BD2"/>
    <w:rsid w:val="007F1D59"/>
    <w:rsid w:val="007F2656"/>
    <w:rsid w:val="007F29B4"/>
    <w:rsid w:val="007F3B80"/>
    <w:rsid w:val="007F461E"/>
    <w:rsid w:val="007F4F80"/>
    <w:rsid w:val="007F57A6"/>
    <w:rsid w:val="007F5D07"/>
    <w:rsid w:val="007F5E51"/>
    <w:rsid w:val="007F6040"/>
    <w:rsid w:val="007F60D4"/>
    <w:rsid w:val="007F6193"/>
    <w:rsid w:val="007F6EB3"/>
    <w:rsid w:val="007F70D8"/>
    <w:rsid w:val="007F7384"/>
    <w:rsid w:val="007F73F8"/>
    <w:rsid w:val="007F7A19"/>
    <w:rsid w:val="007F7DA6"/>
    <w:rsid w:val="00800323"/>
    <w:rsid w:val="008008BE"/>
    <w:rsid w:val="00800939"/>
    <w:rsid w:val="00801BE0"/>
    <w:rsid w:val="0080229C"/>
    <w:rsid w:val="00802855"/>
    <w:rsid w:val="00802C5F"/>
    <w:rsid w:val="00803AA5"/>
    <w:rsid w:val="00803C65"/>
    <w:rsid w:val="00804094"/>
    <w:rsid w:val="00804273"/>
    <w:rsid w:val="00804F35"/>
    <w:rsid w:val="00805D52"/>
    <w:rsid w:val="00806317"/>
    <w:rsid w:val="00806729"/>
    <w:rsid w:val="00807991"/>
    <w:rsid w:val="00807E14"/>
    <w:rsid w:val="00807E38"/>
    <w:rsid w:val="008102F0"/>
    <w:rsid w:val="00810315"/>
    <w:rsid w:val="0081043D"/>
    <w:rsid w:val="00810505"/>
    <w:rsid w:val="00810818"/>
    <w:rsid w:val="00811016"/>
    <w:rsid w:val="0081209E"/>
    <w:rsid w:val="0081284D"/>
    <w:rsid w:val="008129B8"/>
    <w:rsid w:val="00812AA9"/>
    <w:rsid w:val="00813D90"/>
    <w:rsid w:val="008150C2"/>
    <w:rsid w:val="0081547C"/>
    <w:rsid w:val="008158FF"/>
    <w:rsid w:val="00815B07"/>
    <w:rsid w:val="00815FE2"/>
    <w:rsid w:val="00816633"/>
    <w:rsid w:val="00817F56"/>
    <w:rsid w:val="00820502"/>
    <w:rsid w:val="008212EB"/>
    <w:rsid w:val="00821735"/>
    <w:rsid w:val="008217D8"/>
    <w:rsid w:val="0082254B"/>
    <w:rsid w:val="008241BE"/>
    <w:rsid w:val="00824A75"/>
    <w:rsid w:val="00824B3C"/>
    <w:rsid w:val="00824E90"/>
    <w:rsid w:val="0082515A"/>
    <w:rsid w:val="00825E94"/>
    <w:rsid w:val="0082610C"/>
    <w:rsid w:val="00826167"/>
    <w:rsid w:val="0082787F"/>
    <w:rsid w:val="00830231"/>
    <w:rsid w:val="00830919"/>
    <w:rsid w:val="0083174B"/>
    <w:rsid w:val="00831A4D"/>
    <w:rsid w:val="00831C97"/>
    <w:rsid w:val="00831CB9"/>
    <w:rsid w:val="00832662"/>
    <w:rsid w:val="008336B4"/>
    <w:rsid w:val="00834607"/>
    <w:rsid w:val="0083494B"/>
    <w:rsid w:val="00834AAD"/>
    <w:rsid w:val="00834EE5"/>
    <w:rsid w:val="008353B2"/>
    <w:rsid w:val="00835790"/>
    <w:rsid w:val="008363FE"/>
    <w:rsid w:val="00836D49"/>
    <w:rsid w:val="00836DC3"/>
    <w:rsid w:val="00836DF9"/>
    <w:rsid w:val="00836E05"/>
    <w:rsid w:val="008377E7"/>
    <w:rsid w:val="008379B1"/>
    <w:rsid w:val="00837E4E"/>
    <w:rsid w:val="00837E77"/>
    <w:rsid w:val="00837FED"/>
    <w:rsid w:val="00840833"/>
    <w:rsid w:val="00841387"/>
    <w:rsid w:val="00842FC0"/>
    <w:rsid w:val="008430B5"/>
    <w:rsid w:val="0084349E"/>
    <w:rsid w:val="00843B14"/>
    <w:rsid w:val="008454BC"/>
    <w:rsid w:val="0084668F"/>
    <w:rsid w:val="00846A2E"/>
    <w:rsid w:val="00846ADE"/>
    <w:rsid w:val="00847841"/>
    <w:rsid w:val="008479CD"/>
    <w:rsid w:val="0085071C"/>
    <w:rsid w:val="0085261C"/>
    <w:rsid w:val="00853906"/>
    <w:rsid w:val="00853B8A"/>
    <w:rsid w:val="00855049"/>
    <w:rsid w:val="0085521C"/>
    <w:rsid w:val="00855ADA"/>
    <w:rsid w:val="008563B1"/>
    <w:rsid w:val="008565EE"/>
    <w:rsid w:val="00856BC9"/>
    <w:rsid w:val="00856F82"/>
    <w:rsid w:val="00857177"/>
    <w:rsid w:val="008578E8"/>
    <w:rsid w:val="0085797B"/>
    <w:rsid w:val="0085798E"/>
    <w:rsid w:val="00857C62"/>
    <w:rsid w:val="008601DE"/>
    <w:rsid w:val="0086046B"/>
    <w:rsid w:val="00861136"/>
    <w:rsid w:val="008623C6"/>
    <w:rsid w:val="00862EE4"/>
    <w:rsid w:val="00862FC1"/>
    <w:rsid w:val="00863A68"/>
    <w:rsid w:val="0086572F"/>
    <w:rsid w:val="00865A6F"/>
    <w:rsid w:val="00865BA6"/>
    <w:rsid w:val="00866002"/>
    <w:rsid w:val="008679B2"/>
    <w:rsid w:val="00867BBC"/>
    <w:rsid w:val="00867D23"/>
    <w:rsid w:val="00867EC9"/>
    <w:rsid w:val="00870F73"/>
    <w:rsid w:val="00872644"/>
    <w:rsid w:val="0087369F"/>
    <w:rsid w:val="00873AA8"/>
    <w:rsid w:val="008743A0"/>
    <w:rsid w:val="008749FF"/>
    <w:rsid w:val="00874D3B"/>
    <w:rsid w:val="00875767"/>
    <w:rsid w:val="00875792"/>
    <w:rsid w:val="00875CC9"/>
    <w:rsid w:val="00876047"/>
    <w:rsid w:val="00877289"/>
    <w:rsid w:val="00877528"/>
    <w:rsid w:val="0088032B"/>
    <w:rsid w:val="00880AB9"/>
    <w:rsid w:val="008828D6"/>
    <w:rsid w:val="008832C2"/>
    <w:rsid w:val="0088431C"/>
    <w:rsid w:val="008843D5"/>
    <w:rsid w:val="0088584F"/>
    <w:rsid w:val="00885902"/>
    <w:rsid w:val="00885CA6"/>
    <w:rsid w:val="00885EA3"/>
    <w:rsid w:val="00886181"/>
    <w:rsid w:val="008905F3"/>
    <w:rsid w:val="00890FD3"/>
    <w:rsid w:val="008911E9"/>
    <w:rsid w:val="008919B1"/>
    <w:rsid w:val="00891C91"/>
    <w:rsid w:val="00891E1B"/>
    <w:rsid w:val="00892F6B"/>
    <w:rsid w:val="008930E9"/>
    <w:rsid w:val="00894525"/>
    <w:rsid w:val="00894A7F"/>
    <w:rsid w:val="00894E7D"/>
    <w:rsid w:val="00895824"/>
    <w:rsid w:val="00896459"/>
    <w:rsid w:val="008972E8"/>
    <w:rsid w:val="0089748E"/>
    <w:rsid w:val="008A03C6"/>
    <w:rsid w:val="008A0E48"/>
    <w:rsid w:val="008A12C2"/>
    <w:rsid w:val="008A171D"/>
    <w:rsid w:val="008A1B8A"/>
    <w:rsid w:val="008A2026"/>
    <w:rsid w:val="008A2109"/>
    <w:rsid w:val="008A3028"/>
    <w:rsid w:val="008A4087"/>
    <w:rsid w:val="008A4903"/>
    <w:rsid w:val="008A4B42"/>
    <w:rsid w:val="008A541B"/>
    <w:rsid w:val="008A73B7"/>
    <w:rsid w:val="008A7D91"/>
    <w:rsid w:val="008B0259"/>
    <w:rsid w:val="008B03B5"/>
    <w:rsid w:val="008B0B64"/>
    <w:rsid w:val="008B1290"/>
    <w:rsid w:val="008B2041"/>
    <w:rsid w:val="008B3B7C"/>
    <w:rsid w:val="008B43DC"/>
    <w:rsid w:val="008B589B"/>
    <w:rsid w:val="008B5A70"/>
    <w:rsid w:val="008B66C0"/>
    <w:rsid w:val="008B7731"/>
    <w:rsid w:val="008B7739"/>
    <w:rsid w:val="008B78DB"/>
    <w:rsid w:val="008C10B4"/>
    <w:rsid w:val="008C15E5"/>
    <w:rsid w:val="008C1E7D"/>
    <w:rsid w:val="008C33B9"/>
    <w:rsid w:val="008C401D"/>
    <w:rsid w:val="008C424C"/>
    <w:rsid w:val="008C4578"/>
    <w:rsid w:val="008C4634"/>
    <w:rsid w:val="008C4684"/>
    <w:rsid w:val="008C59D2"/>
    <w:rsid w:val="008C5E7E"/>
    <w:rsid w:val="008C5FFA"/>
    <w:rsid w:val="008C6965"/>
    <w:rsid w:val="008C6D78"/>
    <w:rsid w:val="008D0448"/>
    <w:rsid w:val="008D195E"/>
    <w:rsid w:val="008D1D62"/>
    <w:rsid w:val="008D2381"/>
    <w:rsid w:val="008D269C"/>
    <w:rsid w:val="008D354F"/>
    <w:rsid w:val="008D3A62"/>
    <w:rsid w:val="008D676D"/>
    <w:rsid w:val="008D67EB"/>
    <w:rsid w:val="008D6A53"/>
    <w:rsid w:val="008D6E7D"/>
    <w:rsid w:val="008D6ECA"/>
    <w:rsid w:val="008D7CEA"/>
    <w:rsid w:val="008D7D03"/>
    <w:rsid w:val="008E049B"/>
    <w:rsid w:val="008E075E"/>
    <w:rsid w:val="008E0968"/>
    <w:rsid w:val="008E1A55"/>
    <w:rsid w:val="008E2653"/>
    <w:rsid w:val="008E2AD8"/>
    <w:rsid w:val="008E2C54"/>
    <w:rsid w:val="008E37F9"/>
    <w:rsid w:val="008E396A"/>
    <w:rsid w:val="008E3F33"/>
    <w:rsid w:val="008E4AB5"/>
    <w:rsid w:val="008E54F1"/>
    <w:rsid w:val="008E5E44"/>
    <w:rsid w:val="008E6167"/>
    <w:rsid w:val="008E618C"/>
    <w:rsid w:val="008E7070"/>
    <w:rsid w:val="008E7F0A"/>
    <w:rsid w:val="008F0029"/>
    <w:rsid w:val="008F0B8F"/>
    <w:rsid w:val="008F1061"/>
    <w:rsid w:val="008F1539"/>
    <w:rsid w:val="008F2195"/>
    <w:rsid w:val="008F22DF"/>
    <w:rsid w:val="008F37A7"/>
    <w:rsid w:val="008F3F7A"/>
    <w:rsid w:val="008F46D9"/>
    <w:rsid w:val="008F6405"/>
    <w:rsid w:val="008F6FF2"/>
    <w:rsid w:val="008F71A1"/>
    <w:rsid w:val="008F7CC7"/>
    <w:rsid w:val="00900ABA"/>
    <w:rsid w:val="009016B2"/>
    <w:rsid w:val="00901C65"/>
    <w:rsid w:val="00901C8D"/>
    <w:rsid w:val="009021EF"/>
    <w:rsid w:val="00904640"/>
    <w:rsid w:val="009053DA"/>
    <w:rsid w:val="009100F9"/>
    <w:rsid w:val="0091179E"/>
    <w:rsid w:val="009119E5"/>
    <w:rsid w:val="009125A1"/>
    <w:rsid w:val="009126D4"/>
    <w:rsid w:val="00912DB0"/>
    <w:rsid w:val="00912E1F"/>
    <w:rsid w:val="00913AD3"/>
    <w:rsid w:val="00914D86"/>
    <w:rsid w:val="00916091"/>
    <w:rsid w:val="0091627E"/>
    <w:rsid w:val="00917BF5"/>
    <w:rsid w:val="00921141"/>
    <w:rsid w:val="009211C2"/>
    <w:rsid w:val="00921292"/>
    <w:rsid w:val="0092164C"/>
    <w:rsid w:val="009216E9"/>
    <w:rsid w:val="009218E9"/>
    <w:rsid w:val="00921BE1"/>
    <w:rsid w:val="00922843"/>
    <w:rsid w:val="0092297E"/>
    <w:rsid w:val="00923A19"/>
    <w:rsid w:val="0092475D"/>
    <w:rsid w:val="009252B4"/>
    <w:rsid w:val="00925591"/>
    <w:rsid w:val="0092618B"/>
    <w:rsid w:val="009274DD"/>
    <w:rsid w:val="00927D5E"/>
    <w:rsid w:val="00930525"/>
    <w:rsid w:val="009307B6"/>
    <w:rsid w:val="00930CF1"/>
    <w:rsid w:val="00930F5A"/>
    <w:rsid w:val="009310CC"/>
    <w:rsid w:val="009318E1"/>
    <w:rsid w:val="00933B0D"/>
    <w:rsid w:val="00934194"/>
    <w:rsid w:val="00935297"/>
    <w:rsid w:val="00935962"/>
    <w:rsid w:val="00935B0C"/>
    <w:rsid w:val="00935E3C"/>
    <w:rsid w:val="00936A5E"/>
    <w:rsid w:val="00940911"/>
    <w:rsid w:val="00941223"/>
    <w:rsid w:val="00941C52"/>
    <w:rsid w:val="00941C7D"/>
    <w:rsid w:val="00942285"/>
    <w:rsid w:val="00942375"/>
    <w:rsid w:val="00942DC9"/>
    <w:rsid w:val="00942E30"/>
    <w:rsid w:val="00943761"/>
    <w:rsid w:val="009439CD"/>
    <w:rsid w:val="00943A99"/>
    <w:rsid w:val="00943C1B"/>
    <w:rsid w:val="009453BD"/>
    <w:rsid w:val="009456AE"/>
    <w:rsid w:val="009464CE"/>
    <w:rsid w:val="00947DF5"/>
    <w:rsid w:val="009500F1"/>
    <w:rsid w:val="009509D1"/>
    <w:rsid w:val="00950B38"/>
    <w:rsid w:val="009510A2"/>
    <w:rsid w:val="009517AB"/>
    <w:rsid w:val="00951B74"/>
    <w:rsid w:val="00952488"/>
    <w:rsid w:val="0095336E"/>
    <w:rsid w:val="009538A4"/>
    <w:rsid w:val="00953C88"/>
    <w:rsid w:val="00953E8D"/>
    <w:rsid w:val="0095421E"/>
    <w:rsid w:val="00954C1C"/>
    <w:rsid w:val="00954D23"/>
    <w:rsid w:val="00954FD1"/>
    <w:rsid w:val="00954FE7"/>
    <w:rsid w:val="00956033"/>
    <w:rsid w:val="009563F6"/>
    <w:rsid w:val="0095697D"/>
    <w:rsid w:val="00956B9D"/>
    <w:rsid w:val="00956E67"/>
    <w:rsid w:val="0095718A"/>
    <w:rsid w:val="009579AE"/>
    <w:rsid w:val="00960254"/>
    <w:rsid w:val="00960282"/>
    <w:rsid w:val="00960757"/>
    <w:rsid w:val="00960D86"/>
    <w:rsid w:val="00961372"/>
    <w:rsid w:val="0096206C"/>
    <w:rsid w:val="00962550"/>
    <w:rsid w:val="009628B0"/>
    <w:rsid w:val="00962ABF"/>
    <w:rsid w:val="0096314D"/>
    <w:rsid w:val="00963272"/>
    <w:rsid w:val="00963435"/>
    <w:rsid w:val="009634B2"/>
    <w:rsid w:val="009635F7"/>
    <w:rsid w:val="0096374C"/>
    <w:rsid w:val="00965769"/>
    <w:rsid w:val="00965BA5"/>
    <w:rsid w:val="00965DD9"/>
    <w:rsid w:val="00966A8B"/>
    <w:rsid w:val="0096700C"/>
    <w:rsid w:val="009704AB"/>
    <w:rsid w:val="00970714"/>
    <w:rsid w:val="00970FB5"/>
    <w:rsid w:val="00971D2B"/>
    <w:rsid w:val="009738E5"/>
    <w:rsid w:val="00974461"/>
    <w:rsid w:val="009747DD"/>
    <w:rsid w:val="00974AFD"/>
    <w:rsid w:val="00976D82"/>
    <w:rsid w:val="00977A29"/>
    <w:rsid w:val="00980003"/>
    <w:rsid w:val="009804F1"/>
    <w:rsid w:val="0098136F"/>
    <w:rsid w:val="00981442"/>
    <w:rsid w:val="00981547"/>
    <w:rsid w:val="00981E6A"/>
    <w:rsid w:val="009821EB"/>
    <w:rsid w:val="00982FB6"/>
    <w:rsid w:val="00982FD9"/>
    <w:rsid w:val="0098304D"/>
    <w:rsid w:val="0098319F"/>
    <w:rsid w:val="009849D1"/>
    <w:rsid w:val="00984E8C"/>
    <w:rsid w:val="009855C2"/>
    <w:rsid w:val="00985C97"/>
    <w:rsid w:val="00985DFE"/>
    <w:rsid w:val="00985ED4"/>
    <w:rsid w:val="009864A0"/>
    <w:rsid w:val="009865D0"/>
    <w:rsid w:val="009866EC"/>
    <w:rsid w:val="00987A87"/>
    <w:rsid w:val="00987D86"/>
    <w:rsid w:val="00990648"/>
    <w:rsid w:val="00990662"/>
    <w:rsid w:val="00990E17"/>
    <w:rsid w:val="009917A2"/>
    <w:rsid w:val="00992320"/>
    <w:rsid w:val="00992448"/>
    <w:rsid w:val="009926EB"/>
    <w:rsid w:val="00992770"/>
    <w:rsid w:val="00992E60"/>
    <w:rsid w:val="00992EC7"/>
    <w:rsid w:val="0099357B"/>
    <w:rsid w:val="0099368E"/>
    <w:rsid w:val="00993B3F"/>
    <w:rsid w:val="00993C8A"/>
    <w:rsid w:val="00994639"/>
    <w:rsid w:val="00994F0D"/>
    <w:rsid w:val="00994F23"/>
    <w:rsid w:val="00995FED"/>
    <w:rsid w:val="00996C51"/>
    <w:rsid w:val="00997040"/>
    <w:rsid w:val="00997882"/>
    <w:rsid w:val="00997EAE"/>
    <w:rsid w:val="009A0076"/>
    <w:rsid w:val="009A0294"/>
    <w:rsid w:val="009A02B8"/>
    <w:rsid w:val="009A08C1"/>
    <w:rsid w:val="009A0DEB"/>
    <w:rsid w:val="009A122E"/>
    <w:rsid w:val="009A187A"/>
    <w:rsid w:val="009A2F24"/>
    <w:rsid w:val="009A2F98"/>
    <w:rsid w:val="009A33DF"/>
    <w:rsid w:val="009A6C88"/>
    <w:rsid w:val="009A728D"/>
    <w:rsid w:val="009A7C79"/>
    <w:rsid w:val="009B05BF"/>
    <w:rsid w:val="009B137C"/>
    <w:rsid w:val="009B20EE"/>
    <w:rsid w:val="009B2554"/>
    <w:rsid w:val="009B2F3E"/>
    <w:rsid w:val="009B31DC"/>
    <w:rsid w:val="009B45B5"/>
    <w:rsid w:val="009B6CFA"/>
    <w:rsid w:val="009B6EFA"/>
    <w:rsid w:val="009B6F8F"/>
    <w:rsid w:val="009B7F01"/>
    <w:rsid w:val="009C0BE3"/>
    <w:rsid w:val="009C215E"/>
    <w:rsid w:val="009C2250"/>
    <w:rsid w:val="009C2716"/>
    <w:rsid w:val="009C2D84"/>
    <w:rsid w:val="009C4319"/>
    <w:rsid w:val="009C4826"/>
    <w:rsid w:val="009C4E10"/>
    <w:rsid w:val="009C569E"/>
    <w:rsid w:val="009C58A7"/>
    <w:rsid w:val="009C5E04"/>
    <w:rsid w:val="009C67DF"/>
    <w:rsid w:val="009C7300"/>
    <w:rsid w:val="009D06EF"/>
    <w:rsid w:val="009D2068"/>
    <w:rsid w:val="009D2857"/>
    <w:rsid w:val="009D3A65"/>
    <w:rsid w:val="009D408C"/>
    <w:rsid w:val="009D4B10"/>
    <w:rsid w:val="009D4D71"/>
    <w:rsid w:val="009D5B49"/>
    <w:rsid w:val="009D5EC9"/>
    <w:rsid w:val="009D604F"/>
    <w:rsid w:val="009D6721"/>
    <w:rsid w:val="009D6B78"/>
    <w:rsid w:val="009D7535"/>
    <w:rsid w:val="009D7E40"/>
    <w:rsid w:val="009E2FEE"/>
    <w:rsid w:val="009E311B"/>
    <w:rsid w:val="009E47CA"/>
    <w:rsid w:val="009E5511"/>
    <w:rsid w:val="009E5AE3"/>
    <w:rsid w:val="009E75DC"/>
    <w:rsid w:val="009F026B"/>
    <w:rsid w:val="009F04B2"/>
    <w:rsid w:val="009F070D"/>
    <w:rsid w:val="009F0786"/>
    <w:rsid w:val="009F0AD8"/>
    <w:rsid w:val="009F0D29"/>
    <w:rsid w:val="009F1480"/>
    <w:rsid w:val="009F1DD9"/>
    <w:rsid w:val="009F284F"/>
    <w:rsid w:val="009F32C9"/>
    <w:rsid w:val="009F42C2"/>
    <w:rsid w:val="009F439F"/>
    <w:rsid w:val="009F43C7"/>
    <w:rsid w:val="009F46F7"/>
    <w:rsid w:val="009F4CED"/>
    <w:rsid w:val="009F5472"/>
    <w:rsid w:val="009F58C9"/>
    <w:rsid w:val="009F65F7"/>
    <w:rsid w:val="009F6B11"/>
    <w:rsid w:val="009F7225"/>
    <w:rsid w:val="009F773A"/>
    <w:rsid w:val="009F7B61"/>
    <w:rsid w:val="00A00085"/>
    <w:rsid w:val="00A0080D"/>
    <w:rsid w:val="00A00E27"/>
    <w:rsid w:val="00A01140"/>
    <w:rsid w:val="00A01637"/>
    <w:rsid w:val="00A01764"/>
    <w:rsid w:val="00A023E7"/>
    <w:rsid w:val="00A0294E"/>
    <w:rsid w:val="00A039C1"/>
    <w:rsid w:val="00A03BE5"/>
    <w:rsid w:val="00A03BF0"/>
    <w:rsid w:val="00A05072"/>
    <w:rsid w:val="00A0590E"/>
    <w:rsid w:val="00A05E58"/>
    <w:rsid w:val="00A05E71"/>
    <w:rsid w:val="00A06069"/>
    <w:rsid w:val="00A066B6"/>
    <w:rsid w:val="00A0676A"/>
    <w:rsid w:val="00A06A19"/>
    <w:rsid w:val="00A06C71"/>
    <w:rsid w:val="00A073AC"/>
    <w:rsid w:val="00A0770D"/>
    <w:rsid w:val="00A119B9"/>
    <w:rsid w:val="00A11B0F"/>
    <w:rsid w:val="00A1256F"/>
    <w:rsid w:val="00A12E6B"/>
    <w:rsid w:val="00A1327C"/>
    <w:rsid w:val="00A132C6"/>
    <w:rsid w:val="00A1418A"/>
    <w:rsid w:val="00A145DF"/>
    <w:rsid w:val="00A1480A"/>
    <w:rsid w:val="00A14C66"/>
    <w:rsid w:val="00A14F26"/>
    <w:rsid w:val="00A15740"/>
    <w:rsid w:val="00A15ECE"/>
    <w:rsid w:val="00A172A8"/>
    <w:rsid w:val="00A1756D"/>
    <w:rsid w:val="00A17B02"/>
    <w:rsid w:val="00A17E2C"/>
    <w:rsid w:val="00A207D1"/>
    <w:rsid w:val="00A20D6D"/>
    <w:rsid w:val="00A218F6"/>
    <w:rsid w:val="00A223E5"/>
    <w:rsid w:val="00A23194"/>
    <w:rsid w:val="00A232F7"/>
    <w:rsid w:val="00A243CC"/>
    <w:rsid w:val="00A24CE2"/>
    <w:rsid w:val="00A24E41"/>
    <w:rsid w:val="00A24F4E"/>
    <w:rsid w:val="00A25824"/>
    <w:rsid w:val="00A261A2"/>
    <w:rsid w:val="00A26678"/>
    <w:rsid w:val="00A26BD1"/>
    <w:rsid w:val="00A26EBF"/>
    <w:rsid w:val="00A302D2"/>
    <w:rsid w:val="00A30B40"/>
    <w:rsid w:val="00A3122C"/>
    <w:rsid w:val="00A312CB"/>
    <w:rsid w:val="00A31718"/>
    <w:rsid w:val="00A31DCB"/>
    <w:rsid w:val="00A31DF5"/>
    <w:rsid w:val="00A32999"/>
    <w:rsid w:val="00A331F4"/>
    <w:rsid w:val="00A3391D"/>
    <w:rsid w:val="00A33A72"/>
    <w:rsid w:val="00A346E7"/>
    <w:rsid w:val="00A34B75"/>
    <w:rsid w:val="00A35AB8"/>
    <w:rsid w:val="00A3608A"/>
    <w:rsid w:val="00A36BB3"/>
    <w:rsid w:val="00A36CFD"/>
    <w:rsid w:val="00A370B5"/>
    <w:rsid w:val="00A41A48"/>
    <w:rsid w:val="00A41B6A"/>
    <w:rsid w:val="00A42405"/>
    <w:rsid w:val="00A42547"/>
    <w:rsid w:val="00A4263F"/>
    <w:rsid w:val="00A4292A"/>
    <w:rsid w:val="00A43252"/>
    <w:rsid w:val="00A437AE"/>
    <w:rsid w:val="00A43EC5"/>
    <w:rsid w:val="00A441CF"/>
    <w:rsid w:val="00A445D4"/>
    <w:rsid w:val="00A44872"/>
    <w:rsid w:val="00A44C7C"/>
    <w:rsid w:val="00A4501F"/>
    <w:rsid w:val="00A45715"/>
    <w:rsid w:val="00A45F9B"/>
    <w:rsid w:val="00A4666F"/>
    <w:rsid w:val="00A468F3"/>
    <w:rsid w:val="00A4763A"/>
    <w:rsid w:val="00A47813"/>
    <w:rsid w:val="00A47925"/>
    <w:rsid w:val="00A47D08"/>
    <w:rsid w:val="00A501B7"/>
    <w:rsid w:val="00A502B4"/>
    <w:rsid w:val="00A509F0"/>
    <w:rsid w:val="00A50E3D"/>
    <w:rsid w:val="00A5119B"/>
    <w:rsid w:val="00A53853"/>
    <w:rsid w:val="00A53A9B"/>
    <w:rsid w:val="00A53DB0"/>
    <w:rsid w:val="00A53ECD"/>
    <w:rsid w:val="00A53F01"/>
    <w:rsid w:val="00A540F2"/>
    <w:rsid w:val="00A54326"/>
    <w:rsid w:val="00A54C1E"/>
    <w:rsid w:val="00A54C37"/>
    <w:rsid w:val="00A55865"/>
    <w:rsid w:val="00A56382"/>
    <w:rsid w:val="00A563D4"/>
    <w:rsid w:val="00A56F9F"/>
    <w:rsid w:val="00A57463"/>
    <w:rsid w:val="00A57E92"/>
    <w:rsid w:val="00A57F0B"/>
    <w:rsid w:val="00A6070B"/>
    <w:rsid w:val="00A60C80"/>
    <w:rsid w:val="00A61961"/>
    <w:rsid w:val="00A62521"/>
    <w:rsid w:val="00A629ED"/>
    <w:rsid w:val="00A64829"/>
    <w:rsid w:val="00A6538D"/>
    <w:rsid w:val="00A65727"/>
    <w:rsid w:val="00A673B3"/>
    <w:rsid w:val="00A67568"/>
    <w:rsid w:val="00A67B24"/>
    <w:rsid w:val="00A7032E"/>
    <w:rsid w:val="00A70720"/>
    <w:rsid w:val="00A7096E"/>
    <w:rsid w:val="00A711F0"/>
    <w:rsid w:val="00A71C76"/>
    <w:rsid w:val="00A72501"/>
    <w:rsid w:val="00A72FC3"/>
    <w:rsid w:val="00A73853"/>
    <w:rsid w:val="00A74B86"/>
    <w:rsid w:val="00A74CED"/>
    <w:rsid w:val="00A7631E"/>
    <w:rsid w:val="00A7644C"/>
    <w:rsid w:val="00A7664B"/>
    <w:rsid w:val="00A76B6E"/>
    <w:rsid w:val="00A805DB"/>
    <w:rsid w:val="00A81302"/>
    <w:rsid w:val="00A81765"/>
    <w:rsid w:val="00A817F8"/>
    <w:rsid w:val="00A81D01"/>
    <w:rsid w:val="00A8262C"/>
    <w:rsid w:val="00A82DD4"/>
    <w:rsid w:val="00A838AA"/>
    <w:rsid w:val="00A8458E"/>
    <w:rsid w:val="00A85058"/>
    <w:rsid w:val="00A85061"/>
    <w:rsid w:val="00A85741"/>
    <w:rsid w:val="00A8581D"/>
    <w:rsid w:val="00A86BAA"/>
    <w:rsid w:val="00A86C9B"/>
    <w:rsid w:val="00A86E27"/>
    <w:rsid w:val="00A906BB"/>
    <w:rsid w:val="00A92AA2"/>
    <w:rsid w:val="00A9300F"/>
    <w:rsid w:val="00A9379F"/>
    <w:rsid w:val="00A937F9"/>
    <w:rsid w:val="00A945A1"/>
    <w:rsid w:val="00A946EA"/>
    <w:rsid w:val="00A94835"/>
    <w:rsid w:val="00A94FD9"/>
    <w:rsid w:val="00A95C50"/>
    <w:rsid w:val="00A96707"/>
    <w:rsid w:val="00A973F6"/>
    <w:rsid w:val="00A97FFB"/>
    <w:rsid w:val="00AA0710"/>
    <w:rsid w:val="00AA07A8"/>
    <w:rsid w:val="00AA118F"/>
    <w:rsid w:val="00AA36F5"/>
    <w:rsid w:val="00AA3AE1"/>
    <w:rsid w:val="00AA42BE"/>
    <w:rsid w:val="00AA4E16"/>
    <w:rsid w:val="00AA525B"/>
    <w:rsid w:val="00AA5544"/>
    <w:rsid w:val="00AA5E77"/>
    <w:rsid w:val="00AA6074"/>
    <w:rsid w:val="00AA6437"/>
    <w:rsid w:val="00AA6AF2"/>
    <w:rsid w:val="00AA6DE7"/>
    <w:rsid w:val="00AA720D"/>
    <w:rsid w:val="00AB00A9"/>
    <w:rsid w:val="00AB0EA1"/>
    <w:rsid w:val="00AB1DCB"/>
    <w:rsid w:val="00AB1E03"/>
    <w:rsid w:val="00AB21B3"/>
    <w:rsid w:val="00AB263F"/>
    <w:rsid w:val="00AB2A29"/>
    <w:rsid w:val="00AB2E64"/>
    <w:rsid w:val="00AB324B"/>
    <w:rsid w:val="00AB3B3B"/>
    <w:rsid w:val="00AB3B8A"/>
    <w:rsid w:val="00AB47FA"/>
    <w:rsid w:val="00AB4ED0"/>
    <w:rsid w:val="00AB6A1B"/>
    <w:rsid w:val="00AB7DC4"/>
    <w:rsid w:val="00AB7F01"/>
    <w:rsid w:val="00AC02E0"/>
    <w:rsid w:val="00AC054D"/>
    <w:rsid w:val="00AC05D2"/>
    <w:rsid w:val="00AC1087"/>
    <w:rsid w:val="00AC14CF"/>
    <w:rsid w:val="00AC1719"/>
    <w:rsid w:val="00AC1C5C"/>
    <w:rsid w:val="00AC1FB7"/>
    <w:rsid w:val="00AC2E75"/>
    <w:rsid w:val="00AC3F83"/>
    <w:rsid w:val="00AC4454"/>
    <w:rsid w:val="00AC44F3"/>
    <w:rsid w:val="00AC5264"/>
    <w:rsid w:val="00AC6168"/>
    <w:rsid w:val="00AC684C"/>
    <w:rsid w:val="00AC6895"/>
    <w:rsid w:val="00AC7777"/>
    <w:rsid w:val="00AD02C8"/>
    <w:rsid w:val="00AD146F"/>
    <w:rsid w:val="00AD1A31"/>
    <w:rsid w:val="00AD213A"/>
    <w:rsid w:val="00AD226A"/>
    <w:rsid w:val="00AD3AED"/>
    <w:rsid w:val="00AD4468"/>
    <w:rsid w:val="00AD52BC"/>
    <w:rsid w:val="00AD63DB"/>
    <w:rsid w:val="00AD6888"/>
    <w:rsid w:val="00AD6B3B"/>
    <w:rsid w:val="00AD7F87"/>
    <w:rsid w:val="00AE0B6A"/>
    <w:rsid w:val="00AE1FC1"/>
    <w:rsid w:val="00AE2D38"/>
    <w:rsid w:val="00AE337E"/>
    <w:rsid w:val="00AE4865"/>
    <w:rsid w:val="00AE5DE2"/>
    <w:rsid w:val="00AE5E29"/>
    <w:rsid w:val="00AE662A"/>
    <w:rsid w:val="00AE6CDE"/>
    <w:rsid w:val="00AE705A"/>
    <w:rsid w:val="00AE7074"/>
    <w:rsid w:val="00AF11D3"/>
    <w:rsid w:val="00AF1C85"/>
    <w:rsid w:val="00AF1D61"/>
    <w:rsid w:val="00AF1E9C"/>
    <w:rsid w:val="00AF2125"/>
    <w:rsid w:val="00AF3903"/>
    <w:rsid w:val="00AF3B73"/>
    <w:rsid w:val="00AF5AD5"/>
    <w:rsid w:val="00AF5BB0"/>
    <w:rsid w:val="00AF5EA4"/>
    <w:rsid w:val="00AF6124"/>
    <w:rsid w:val="00AF6329"/>
    <w:rsid w:val="00AF740D"/>
    <w:rsid w:val="00B00D3A"/>
    <w:rsid w:val="00B010A8"/>
    <w:rsid w:val="00B02584"/>
    <w:rsid w:val="00B02812"/>
    <w:rsid w:val="00B03438"/>
    <w:rsid w:val="00B03C90"/>
    <w:rsid w:val="00B03DBC"/>
    <w:rsid w:val="00B04C94"/>
    <w:rsid w:val="00B06C27"/>
    <w:rsid w:val="00B07148"/>
    <w:rsid w:val="00B0778D"/>
    <w:rsid w:val="00B07C91"/>
    <w:rsid w:val="00B07D6F"/>
    <w:rsid w:val="00B07F40"/>
    <w:rsid w:val="00B1130B"/>
    <w:rsid w:val="00B11738"/>
    <w:rsid w:val="00B12CC2"/>
    <w:rsid w:val="00B12FAB"/>
    <w:rsid w:val="00B1372B"/>
    <w:rsid w:val="00B139DF"/>
    <w:rsid w:val="00B14797"/>
    <w:rsid w:val="00B14DE9"/>
    <w:rsid w:val="00B15781"/>
    <w:rsid w:val="00B158A4"/>
    <w:rsid w:val="00B15EDF"/>
    <w:rsid w:val="00B16921"/>
    <w:rsid w:val="00B16E82"/>
    <w:rsid w:val="00B173F6"/>
    <w:rsid w:val="00B17966"/>
    <w:rsid w:val="00B202EE"/>
    <w:rsid w:val="00B206D7"/>
    <w:rsid w:val="00B20FF8"/>
    <w:rsid w:val="00B217ED"/>
    <w:rsid w:val="00B222A7"/>
    <w:rsid w:val="00B22B63"/>
    <w:rsid w:val="00B23675"/>
    <w:rsid w:val="00B23802"/>
    <w:rsid w:val="00B25404"/>
    <w:rsid w:val="00B258F2"/>
    <w:rsid w:val="00B26380"/>
    <w:rsid w:val="00B26666"/>
    <w:rsid w:val="00B269D2"/>
    <w:rsid w:val="00B271A4"/>
    <w:rsid w:val="00B273C5"/>
    <w:rsid w:val="00B30479"/>
    <w:rsid w:val="00B3085C"/>
    <w:rsid w:val="00B30A92"/>
    <w:rsid w:val="00B31B61"/>
    <w:rsid w:val="00B31C6E"/>
    <w:rsid w:val="00B3203A"/>
    <w:rsid w:val="00B32A08"/>
    <w:rsid w:val="00B32C89"/>
    <w:rsid w:val="00B3308C"/>
    <w:rsid w:val="00B33832"/>
    <w:rsid w:val="00B33B8F"/>
    <w:rsid w:val="00B33F90"/>
    <w:rsid w:val="00B34B5B"/>
    <w:rsid w:val="00B3500D"/>
    <w:rsid w:val="00B35212"/>
    <w:rsid w:val="00B3550F"/>
    <w:rsid w:val="00B3551E"/>
    <w:rsid w:val="00B356AA"/>
    <w:rsid w:val="00B35731"/>
    <w:rsid w:val="00B35745"/>
    <w:rsid w:val="00B35C32"/>
    <w:rsid w:val="00B364E9"/>
    <w:rsid w:val="00B36E72"/>
    <w:rsid w:val="00B371B4"/>
    <w:rsid w:val="00B403A5"/>
    <w:rsid w:val="00B4128A"/>
    <w:rsid w:val="00B42DDA"/>
    <w:rsid w:val="00B442F1"/>
    <w:rsid w:val="00B45291"/>
    <w:rsid w:val="00B458A2"/>
    <w:rsid w:val="00B45DBC"/>
    <w:rsid w:val="00B45F68"/>
    <w:rsid w:val="00B465B3"/>
    <w:rsid w:val="00B46614"/>
    <w:rsid w:val="00B46A65"/>
    <w:rsid w:val="00B4713C"/>
    <w:rsid w:val="00B47715"/>
    <w:rsid w:val="00B47D9F"/>
    <w:rsid w:val="00B51A79"/>
    <w:rsid w:val="00B52CA8"/>
    <w:rsid w:val="00B52D10"/>
    <w:rsid w:val="00B530C4"/>
    <w:rsid w:val="00B53882"/>
    <w:rsid w:val="00B53ACD"/>
    <w:rsid w:val="00B53E0B"/>
    <w:rsid w:val="00B54193"/>
    <w:rsid w:val="00B5456B"/>
    <w:rsid w:val="00B552A1"/>
    <w:rsid w:val="00B557D1"/>
    <w:rsid w:val="00B558CA"/>
    <w:rsid w:val="00B55918"/>
    <w:rsid w:val="00B56D1B"/>
    <w:rsid w:val="00B573CE"/>
    <w:rsid w:val="00B576B3"/>
    <w:rsid w:val="00B577BA"/>
    <w:rsid w:val="00B57D6C"/>
    <w:rsid w:val="00B608F4"/>
    <w:rsid w:val="00B619F6"/>
    <w:rsid w:val="00B61EF1"/>
    <w:rsid w:val="00B634D4"/>
    <w:rsid w:val="00B64E93"/>
    <w:rsid w:val="00B64E98"/>
    <w:rsid w:val="00B668B3"/>
    <w:rsid w:val="00B67261"/>
    <w:rsid w:val="00B6745E"/>
    <w:rsid w:val="00B67BB2"/>
    <w:rsid w:val="00B67C88"/>
    <w:rsid w:val="00B7119A"/>
    <w:rsid w:val="00B71D70"/>
    <w:rsid w:val="00B722EA"/>
    <w:rsid w:val="00B7279F"/>
    <w:rsid w:val="00B7282D"/>
    <w:rsid w:val="00B72884"/>
    <w:rsid w:val="00B72C6C"/>
    <w:rsid w:val="00B73282"/>
    <w:rsid w:val="00B734B5"/>
    <w:rsid w:val="00B7435A"/>
    <w:rsid w:val="00B74646"/>
    <w:rsid w:val="00B74E41"/>
    <w:rsid w:val="00B75C00"/>
    <w:rsid w:val="00B810DA"/>
    <w:rsid w:val="00B8128A"/>
    <w:rsid w:val="00B81A9F"/>
    <w:rsid w:val="00B82395"/>
    <w:rsid w:val="00B823FE"/>
    <w:rsid w:val="00B82DC0"/>
    <w:rsid w:val="00B83893"/>
    <w:rsid w:val="00B84985"/>
    <w:rsid w:val="00B84D28"/>
    <w:rsid w:val="00B85126"/>
    <w:rsid w:val="00B863F0"/>
    <w:rsid w:val="00B864DF"/>
    <w:rsid w:val="00B86B4F"/>
    <w:rsid w:val="00B9018C"/>
    <w:rsid w:val="00B9081D"/>
    <w:rsid w:val="00B908F6"/>
    <w:rsid w:val="00B90BF5"/>
    <w:rsid w:val="00B90C88"/>
    <w:rsid w:val="00B91DE0"/>
    <w:rsid w:val="00B92B1E"/>
    <w:rsid w:val="00B934CB"/>
    <w:rsid w:val="00B94143"/>
    <w:rsid w:val="00B94BCA"/>
    <w:rsid w:val="00B9551B"/>
    <w:rsid w:val="00B95586"/>
    <w:rsid w:val="00B957BD"/>
    <w:rsid w:val="00B95E13"/>
    <w:rsid w:val="00B95F21"/>
    <w:rsid w:val="00B96837"/>
    <w:rsid w:val="00B969F2"/>
    <w:rsid w:val="00B96EE0"/>
    <w:rsid w:val="00BA09ED"/>
    <w:rsid w:val="00BA0B86"/>
    <w:rsid w:val="00BA0F40"/>
    <w:rsid w:val="00BA114C"/>
    <w:rsid w:val="00BA1201"/>
    <w:rsid w:val="00BA1216"/>
    <w:rsid w:val="00BA1849"/>
    <w:rsid w:val="00BA1B79"/>
    <w:rsid w:val="00BA21CC"/>
    <w:rsid w:val="00BA26BA"/>
    <w:rsid w:val="00BA3811"/>
    <w:rsid w:val="00BA410C"/>
    <w:rsid w:val="00BA4218"/>
    <w:rsid w:val="00BA43D0"/>
    <w:rsid w:val="00BA5123"/>
    <w:rsid w:val="00BA52E4"/>
    <w:rsid w:val="00BA53F6"/>
    <w:rsid w:val="00BA6479"/>
    <w:rsid w:val="00BA66C1"/>
    <w:rsid w:val="00BA7680"/>
    <w:rsid w:val="00BB16E7"/>
    <w:rsid w:val="00BB1A31"/>
    <w:rsid w:val="00BB203C"/>
    <w:rsid w:val="00BB2141"/>
    <w:rsid w:val="00BB2416"/>
    <w:rsid w:val="00BB265E"/>
    <w:rsid w:val="00BB26B5"/>
    <w:rsid w:val="00BB27FF"/>
    <w:rsid w:val="00BB31BB"/>
    <w:rsid w:val="00BB35B1"/>
    <w:rsid w:val="00BB3612"/>
    <w:rsid w:val="00BB3A28"/>
    <w:rsid w:val="00BB3CA3"/>
    <w:rsid w:val="00BB43A7"/>
    <w:rsid w:val="00BB5902"/>
    <w:rsid w:val="00BB6DF8"/>
    <w:rsid w:val="00BC012A"/>
    <w:rsid w:val="00BC1281"/>
    <w:rsid w:val="00BC2B0B"/>
    <w:rsid w:val="00BC40CB"/>
    <w:rsid w:val="00BC4140"/>
    <w:rsid w:val="00BC42DE"/>
    <w:rsid w:val="00BC4A36"/>
    <w:rsid w:val="00BC4F93"/>
    <w:rsid w:val="00BC5217"/>
    <w:rsid w:val="00BC5840"/>
    <w:rsid w:val="00BC5ADF"/>
    <w:rsid w:val="00BC66DD"/>
    <w:rsid w:val="00BD0253"/>
    <w:rsid w:val="00BD0741"/>
    <w:rsid w:val="00BD0EDD"/>
    <w:rsid w:val="00BD1E30"/>
    <w:rsid w:val="00BD2CF5"/>
    <w:rsid w:val="00BD314C"/>
    <w:rsid w:val="00BD31A5"/>
    <w:rsid w:val="00BD3566"/>
    <w:rsid w:val="00BD3954"/>
    <w:rsid w:val="00BD3BFD"/>
    <w:rsid w:val="00BD3CB2"/>
    <w:rsid w:val="00BD3FA2"/>
    <w:rsid w:val="00BD50B5"/>
    <w:rsid w:val="00BD5CE8"/>
    <w:rsid w:val="00BD632A"/>
    <w:rsid w:val="00BD6A4A"/>
    <w:rsid w:val="00BD7B97"/>
    <w:rsid w:val="00BE06FF"/>
    <w:rsid w:val="00BE0A83"/>
    <w:rsid w:val="00BE2248"/>
    <w:rsid w:val="00BE2520"/>
    <w:rsid w:val="00BE2935"/>
    <w:rsid w:val="00BE2E34"/>
    <w:rsid w:val="00BE35CE"/>
    <w:rsid w:val="00BE3DB0"/>
    <w:rsid w:val="00BE42F9"/>
    <w:rsid w:val="00BE5184"/>
    <w:rsid w:val="00BE57E5"/>
    <w:rsid w:val="00BE6137"/>
    <w:rsid w:val="00BE6B99"/>
    <w:rsid w:val="00BE6C45"/>
    <w:rsid w:val="00BF0012"/>
    <w:rsid w:val="00BF115E"/>
    <w:rsid w:val="00BF1C0F"/>
    <w:rsid w:val="00BF4587"/>
    <w:rsid w:val="00BF6324"/>
    <w:rsid w:val="00BF67DE"/>
    <w:rsid w:val="00BF6FBC"/>
    <w:rsid w:val="00BF767F"/>
    <w:rsid w:val="00C00406"/>
    <w:rsid w:val="00C00D7A"/>
    <w:rsid w:val="00C00F89"/>
    <w:rsid w:val="00C01242"/>
    <w:rsid w:val="00C01C1F"/>
    <w:rsid w:val="00C0228C"/>
    <w:rsid w:val="00C027D2"/>
    <w:rsid w:val="00C02A09"/>
    <w:rsid w:val="00C02E35"/>
    <w:rsid w:val="00C02F2B"/>
    <w:rsid w:val="00C03798"/>
    <w:rsid w:val="00C03A0A"/>
    <w:rsid w:val="00C03D51"/>
    <w:rsid w:val="00C04146"/>
    <w:rsid w:val="00C041DA"/>
    <w:rsid w:val="00C0450D"/>
    <w:rsid w:val="00C067A8"/>
    <w:rsid w:val="00C07279"/>
    <w:rsid w:val="00C07339"/>
    <w:rsid w:val="00C073D9"/>
    <w:rsid w:val="00C079D3"/>
    <w:rsid w:val="00C079F5"/>
    <w:rsid w:val="00C10FA8"/>
    <w:rsid w:val="00C11554"/>
    <w:rsid w:val="00C1159C"/>
    <w:rsid w:val="00C126F9"/>
    <w:rsid w:val="00C142A8"/>
    <w:rsid w:val="00C145A4"/>
    <w:rsid w:val="00C14677"/>
    <w:rsid w:val="00C151B4"/>
    <w:rsid w:val="00C15676"/>
    <w:rsid w:val="00C15BAE"/>
    <w:rsid w:val="00C15C1B"/>
    <w:rsid w:val="00C16A63"/>
    <w:rsid w:val="00C17A82"/>
    <w:rsid w:val="00C17B02"/>
    <w:rsid w:val="00C20442"/>
    <w:rsid w:val="00C207D3"/>
    <w:rsid w:val="00C2099A"/>
    <w:rsid w:val="00C20B40"/>
    <w:rsid w:val="00C20B51"/>
    <w:rsid w:val="00C20C04"/>
    <w:rsid w:val="00C21B26"/>
    <w:rsid w:val="00C22309"/>
    <w:rsid w:val="00C22BD8"/>
    <w:rsid w:val="00C23271"/>
    <w:rsid w:val="00C236D1"/>
    <w:rsid w:val="00C23C53"/>
    <w:rsid w:val="00C24200"/>
    <w:rsid w:val="00C24428"/>
    <w:rsid w:val="00C25ABC"/>
    <w:rsid w:val="00C25E6D"/>
    <w:rsid w:val="00C25EF8"/>
    <w:rsid w:val="00C26E07"/>
    <w:rsid w:val="00C26F4F"/>
    <w:rsid w:val="00C27307"/>
    <w:rsid w:val="00C278C5"/>
    <w:rsid w:val="00C305DE"/>
    <w:rsid w:val="00C310DB"/>
    <w:rsid w:val="00C324FA"/>
    <w:rsid w:val="00C326D8"/>
    <w:rsid w:val="00C328BC"/>
    <w:rsid w:val="00C3292C"/>
    <w:rsid w:val="00C33503"/>
    <w:rsid w:val="00C3403E"/>
    <w:rsid w:val="00C3456C"/>
    <w:rsid w:val="00C348AD"/>
    <w:rsid w:val="00C34986"/>
    <w:rsid w:val="00C35644"/>
    <w:rsid w:val="00C35758"/>
    <w:rsid w:val="00C366D4"/>
    <w:rsid w:val="00C367FA"/>
    <w:rsid w:val="00C36F02"/>
    <w:rsid w:val="00C37119"/>
    <w:rsid w:val="00C3724C"/>
    <w:rsid w:val="00C373A7"/>
    <w:rsid w:val="00C37BE7"/>
    <w:rsid w:val="00C37F2B"/>
    <w:rsid w:val="00C37F30"/>
    <w:rsid w:val="00C37F8B"/>
    <w:rsid w:val="00C4005F"/>
    <w:rsid w:val="00C404B8"/>
    <w:rsid w:val="00C40CAA"/>
    <w:rsid w:val="00C40D42"/>
    <w:rsid w:val="00C4170B"/>
    <w:rsid w:val="00C41AA6"/>
    <w:rsid w:val="00C426C1"/>
    <w:rsid w:val="00C4296B"/>
    <w:rsid w:val="00C42A82"/>
    <w:rsid w:val="00C43AED"/>
    <w:rsid w:val="00C45AA5"/>
    <w:rsid w:val="00C46574"/>
    <w:rsid w:val="00C47117"/>
    <w:rsid w:val="00C47D39"/>
    <w:rsid w:val="00C47E13"/>
    <w:rsid w:val="00C50059"/>
    <w:rsid w:val="00C505B6"/>
    <w:rsid w:val="00C5091E"/>
    <w:rsid w:val="00C5173B"/>
    <w:rsid w:val="00C51743"/>
    <w:rsid w:val="00C525DF"/>
    <w:rsid w:val="00C52C8A"/>
    <w:rsid w:val="00C549C0"/>
    <w:rsid w:val="00C54D8C"/>
    <w:rsid w:val="00C550C7"/>
    <w:rsid w:val="00C5529C"/>
    <w:rsid w:val="00C55A38"/>
    <w:rsid w:val="00C56F42"/>
    <w:rsid w:val="00C5711F"/>
    <w:rsid w:val="00C60838"/>
    <w:rsid w:val="00C61030"/>
    <w:rsid w:val="00C6146D"/>
    <w:rsid w:val="00C617FD"/>
    <w:rsid w:val="00C644DD"/>
    <w:rsid w:val="00C6450E"/>
    <w:rsid w:val="00C64817"/>
    <w:rsid w:val="00C64BDF"/>
    <w:rsid w:val="00C64EDA"/>
    <w:rsid w:val="00C65459"/>
    <w:rsid w:val="00C6547C"/>
    <w:rsid w:val="00C655A0"/>
    <w:rsid w:val="00C66BBA"/>
    <w:rsid w:val="00C67095"/>
    <w:rsid w:val="00C67644"/>
    <w:rsid w:val="00C676AE"/>
    <w:rsid w:val="00C6770E"/>
    <w:rsid w:val="00C70594"/>
    <w:rsid w:val="00C7092E"/>
    <w:rsid w:val="00C70E35"/>
    <w:rsid w:val="00C72081"/>
    <w:rsid w:val="00C72471"/>
    <w:rsid w:val="00C725BB"/>
    <w:rsid w:val="00C72885"/>
    <w:rsid w:val="00C72A80"/>
    <w:rsid w:val="00C730CA"/>
    <w:rsid w:val="00C73483"/>
    <w:rsid w:val="00C7464E"/>
    <w:rsid w:val="00C74B0C"/>
    <w:rsid w:val="00C752EC"/>
    <w:rsid w:val="00C758B9"/>
    <w:rsid w:val="00C767EB"/>
    <w:rsid w:val="00C769B9"/>
    <w:rsid w:val="00C76B71"/>
    <w:rsid w:val="00C76E9B"/>
    <w:rsid w:val="00C7719F"/>
    <w:rsid w:val="00C773F5"/>
    <w:rsid w:val="00C77424"/>
    <w:rsid w:val="00C77613"/>
    <w:rsid w:val="00C8043C"/>
    <w:rsid w:val="00C81F63"/>
    <w:rsid w:val="00C829DD"/>
    <w:rsid w:val="00C82AFA"/>
    <w:rsid w:val="00C82FB2"/>
    <w:rsid w:val="00C835DD"/>
    <w:rsid w:val="00C83D60"/>
    <w:rsid w:val="00C84091"/>
    <w:rsid w:val="00C8469E"/>
    <w:rsid w:val="00C84E35"/>
    <w:rsid w:val="00C84E56"/>
    <w:rsid w:val="00C85250"/>
    <w:rsid w:val="00C852CE"/>
    <w:rsid w:val="00C853D4"/>
    <w:rsid w:val="00C8558C"/>
    <w:rsid w:val="00C85681"/>
    <w:rsid w:val="00C85B0E"/>
    <w:rsid w:val="00C866E2"/>
    <w:rsid w:val="00C86764"/>
    <w:rsid w:val="00C870AA"/>
    <w:rsid w:val="00C9049F"/>
    <w:rsid w:val="00C905A3"/>
    <w:rsid w:val="00C90AC4"/>
    <w:rsid w:val="00C90D7B"/>
    <w:rsid w:val="00C9278C"/>
    <w:rsid w:val="00C928BF"/>
    <w:rsid w:val="00C93E67"/>
    <w:rsid w:val="00C93E74"/>
    <w:rsid w:val="00C93E9A"/>
    <w:rsid w:val="00C9475C"/>
    <w:rsid w:val="00C94F0E"/>
    <w:rsid w:val="00C954C3"/>
    <w:rsid w:val="00C954E0"/>
    <w:rsid w:val="00C95A5E"/>
    <w:rsid w:val="00C9602D"/>
    <w:rsid w:val="00C96C97"/>
    <w:rsid w:val="00C97BEE"/>
    <w:rsid w:val="00C97F4A"/>
    <w:rsid w:val="00CA007E"/>
    <w:rsid w:val="00CA02EE"/>
    <w:rsid w:val="00CA19C9"/>
    <w:rsid w:val="00CA1CA1"/>
    <w:rsid w:val="00CA1FCF"/>
    <w:rsid w:val="00CA295C"/>
    <w:rsid w:val="00CA2DC3"/>
    <w:rsid w:val="00CA461F"/>
    <w:rsid w:val="00CA4BE4"/>
    <w:rsid w:val="00CA52B8"/>
    <w:rsid w:val="00CA5347"/>
    <w:rsid w:val="00CA53E9"/>
    <w:rsid w:val="00CA6F2E"/>
    <w:rsid w:val="00CA7550"/>
    <w:rsid w:val="00CA7972"/>
    <w:rsid w:val="00CA7ADA"/>
    <w:rsid w:val="00CB002E"/>
    <w:rsid w:val="00CB0D0F"/>
    <w:rsid w:val="00CB12A2"/>
    <w:rsid w:val="00CB2FFE"/>
    <w:rsid w:val="00CB3856"/>
    <w:rsid w:val="00CB505D"/>
    <w:rsid w:val="00CB6B54"/>
    <w:rsid w:val="00CB7689"/>
    <w:rsid w:val="00CB7A41"/>
    <w:rsid w:val="00CC0382"/>
    <w:rsid w:val="00CC06EE"/>
    <w:rsid w:val="00CC1397"/>
    <w:rsid w:val="00CC13E6"/>
    <w:rsid w:val="00CC1C7D"/>
    <w:rsid w:val="00CC2200"/>
    <w:rsid w:val="00CC2340"/>
    <w:rsid w:val="00CC2CD8"/>
    <w:rsid w:val="00CC344D"/>
    <w:rsid w:val="00CC3DFF"/>
    <w:rsid w:val="00CC3E54"/>
    <w:rsid w:val="00CC4515"/>
    <w:rsid w:val="00CC4B79"/>
    <w:rsid w:val="00CC4D33"/>
    <w:rsid w:val="00CC5411"/>
    <w:rsid w:val="00CC542B"/>
    <w:rsid w:val="00CC6684"/>
    <w:rsid w:val="00CC6823"/>
    <w:rsid w:val="00CC73DA"/>
    <w:rsid w:val="00CC7EEC"/>
    <w:rsid w:val="00CC7F1F"/>
    <w:rsid w:val="00CD0807"/>
    <w:rsid w:val="00CD1891"/>
    <w:rsid w:val="00CD223E"/>
    <w:rsid w:val="00CD2260"/>
    <w:rsid w:val="00CD280E"/>
    <w:rsid w:val="00CD30EE"/>
    <w:rsid w:val="00CD3A56"/>
    <w:rsid w:val="00CD4717"/>
    <w:rsid w:val="00CD4CED"/>
    <w:rsid w:val="00CD556F"/>
    <w:rsid w:val="00CD59A1"/>
    <w:rsid w:val="00CD6622"/>
    <w:rsid w:val="00CD68E1"/>
    <w:rsid w:val="00CD6E9C"/>
    <w:rsid w:val="00CD789F"/>
    <w:rsid w:val="00CD796D"/>
    <w:rsid w:val="00CD7D78"/>
    <w:rsid w:val="00CE0004"/>
    <w:rsid w:val="00CE0C7E"/>
    <w:rsid w:val="00CE12EA"/>
    <w:rsid w:val="00CE1389"/>
    <w:rsid w:val="00CE1A7D"/>
    <w:rsid w:val="00CE1DDF"/>
    <w:rsid w:val="00CE327D"/>
    <w:rsid w:val="00CE405F"/>
    <w:rsid w:val="00CE4FA4"/>
    <w:rsid w:val="00CE4FC4"/>
    <w:rsid w:val="00CE5C74"/>
    <w:rsid w:val="00CE5D3B"/>
    <w:rsid w:val="00CE5DFA"/>
    <w:rsid w:val="00CE7071"/>
    <w:rsid w:val="00CE7429"/>
    <w:rsid w:val="00CE76B0"/>
    <w:rsid w:val="00CE77F8"/>
    <w:rsid w:val="00CE7B52"/>
    <w:rsid w:val="00CF01EE"/>
    <w:rsid w:val="00CF0BA2"/>
    <w:rsid w:val="00CF0E42"/>
    <w:rsid w:val="00CF1520"/>
    <w:rsid w:val="00CF1BC9"/>
    <w:rsid w:val="00CF1DC5"/>
    <w:rsid w:val="00CF2648"/>
    <w:rsid w:val="00CF30CA"/>
    <w:rsid w:val="00CF32E0"/>
    <w:rsid w:val="00CF551E"/>
    <w:rsid w:val="00CF5FA6"/>
    <w:rsid w:val="00CF7BBA"/>
    <w:rsid w:val="00D00C05"/>
    <w:rsid w:val="00D00D8A"/>
    <w:rsid w:val="00D00EA7"/>
    <w:rsid w:val="00D01075"/>
    <w:rsid w:val="00D01899"/>
    <w:rsid w:val="00D01CBA"/>
    <w:rsid w:val="00D01DBD"/>
    <w:rsid w:val="00D02324"/>
    <w:rsid w:val="00D02F82"/>
    <w:rsid w:val="00D0354F"/>
    <w:rsid w:val="00D03602"/>
    <w:rsid w:val="00D03C1E"/>
    <w:rsid w:val="00D03C6A"/>
    <w:rsid w:val="00D0418D"/>
    <w:rsid w:val="00D04716"/>
    <w:rsid w:val="00D04847"/>
    <w:rsid w:val="00D0550C"/>
    <w:rsid w:val="00D10B18"/>
    <w:rsid w:val="00D10FA3"/>
    <w:rsid w:val="00D1134D"/>
    <w:rsid w:val="00D12C39"/>
    <w:rsid w:val="00D1309C"/>
    <w:rsid w:val="00D1376D"/>
    <w:rsid w:val="00D15A42"/>
    <w:rsid w:val="00D15D13"/>
    <w:rsid w:val="00D169C4"/>
    <w:rsid w:val="00D16AB8"/>
    <w:rsid w:val="00D17540"/>
    <w:rsid w:val="00D17D14"/>
    <w:rsid w:val="00D17F2D"/>
    <w:rsid w:val="00D20D70"/>
    <w:rsid w:val="00D21559"/>
    <w:rsid w:val="00D21D78"/>
    <w:rsid w:val="00D22153"/>
    <w:rsid w:val="00D221F4"/>
    <w:rsid w:val="00D2275C"/>
    <w:rsid w:val="00D23539"/>
    <w:rsid w:val="00D23D5A"/>
    <w:rsid w:val="00D243B3"/>
    <w:rsid w:val="00D252C7"/>
    <w:rsid w:val="00D2545F"/>
    <w:rsid w:val="00D25F20"/>
    <w:rsid w:val="00D26505"/>
    <w:rsid w:val="00D267A8"/>
    <w:rsid w:val="00D2688E"/>
    <w:rsid w:val="00D26F26"/>
    <w:rsid w:val="00D27692"/>
    <w:rsid w:val="00D27854"/>
    <w:rsid w:val="00D27E59"/>
    <w:rsid w:val="00D306FD"/>
    <w:rsid w:val="00D30744"/>
    <w:rsid w:val="00D312C1"/>
    <w:rsid w:val="00D31B4A"/>
    <w:rsid w:val="00D32467"/>
    <w:rsid w:val="00D329F5"/>
    <w:rsid w:val="00D32B75"/>
    <w:rsid w:val="00D32CD9"/>
    <w:rsid w:val="00D34AE7"/>
    <w:rsid w:val="00D352FD"/>
    <w:rsid w:val="00D355A8"/>
    <w:rsid w:val="00D35D7A"/>
    <w:rsid w:val="00D35DA1"/>
    <w:rsid w:val="00D35FBB"/>
    <w:rsid w:val="00D36186"/>
    <w:rsid w:val="00D36FB9"/>
    <w:rsid w:val="00D370CE"/>
    <w:rsid w:val="00D37260"/>
    <w:rsid w:val="00D374C0"/>
    <w:rsid w:val="00D40C0A"/>
    <w:rsid w:val="00D41DD8"/>
    <w:rsid w:val="00D42AAD"/>
    <w:rsid w:val="00D43137"/>
    <w:rsid w:val="00D4361F"/>
    <w:rsid w:val="00D43703"/>
    <w:rsid w:val="00D43B0C"/>
    <w:rsid w:val="00D43B9C"/>
    <w:rsid w:val="00D446DC"/>
    <w:rsid w:val="00D44EA3"/>
    <w:rsid w:val="00D457C2"/>
    <w:rsid w:val="00D45CB2"/>
    <w:rsid w:val="00D45D56"/>
    <w:rsid w:val="00D465D1"/>
    <w:rsid w:val="00D46A9F"/>
    <w:rsid w:val="00D46B6C"/>
    <w:rsid w:val="00D470CC"/>
    <w:rsid w:val="00D476D1"/>
    <w:rsid w:val="00D47BA2"/>
    <w:rsid w:val="00D502DC"/>
    <w:rsid w:val="00D5056A"/>
    <w:rsid w:val="00D50735"/>
    <w:rsid w:val="00D516EF"/>
    <w:rsid w:val="00D51A38"/>
    <w:rsid w:val="00D51AFF"/>
    <w:rsid w:val="00D51EF7"/>
    <w:rsid w:val="00D52A22"/>
    <w:rsid w:val="00D53201"/>
    <w:rsid w:val="00D533D5"/>
    <w:rsid w:val="00D538AF"/>
    <w:rsid w:val="00D53C0C"/>
    <w:rsid w:val="00D53EC8"/>
    <w:rsid w:val="00D542C8"/>
    <w:rsid w:val="00D5470D"/>
    <w:rsid w:val="00D54E2B"/>
    <w:rsid w:val="00D55C49"/>
    <w:rsid w:val="00D564A4"/>
    <w:rsid w:val="00D5663E"/>
    <w:rsid w:val="00D5694C"/>
    <w:rsid w:val="00D577C2"/>
    <w:rsid w:val="00D605F4"/>
    <w:rsid w:val="00D60794"/>
    <w:rsid w:val="00D612A4"/>
    <w:rsid w:val="00D61BB9"/>
    <w:rsid w:val="00D620A3"/>
    <w:rsid w:val="00D622B3"/>
    <w:rsid w:val="00D63298"/>
    <w:rsid w:val="00D658B3"/>
    <w:rsid w:val="00D65B90"/>
    <w:rsid w:val="00D67735"/>
    <w:rsid w:val="00D67EEC"/>
    <w:rsid w:val="00D70100"/>
    <w:rsid w:val="00D71DF9"/>
    <w:rsid w:val="00D71EFA"/>
    <w:rsid w:val="00D72577"/>
    <w:rsid w:val="00D72608"/>
    <w:rsid w:val="00D72AD1"/>
    <w:rsid w:val="00D72B7B"/>
    <w:rsid w:val="00D72D41"/>
    <w:rsid w:val="00D72DC0"/>
    <w:rsid w:val="00D7338C"/>
    <w:rsid w:val="00D73BE2"/>
    <w:rsid w:val="00D74B38"/>
    <w:rsid w:val="00D74D04"/>
    <w:rsid w:val="00D75118"/>
    <w:rsid w:val="00D75A7E"/>
    <w:rsid w:val="00D75E16"/>
    <w:rsid w:val="00D75F79"/>
    <w:rsid w:val="00D76442"/>
    <w:rsid w:val="00D76809"/>
    <w:rsid w:val="00D768F7"/>
    <w:rsid w:val="00D7717C"/>
    <w:rsid w:val="00D77594"/>
    <w:rsid w:val="00D7787F"/>
    <w:rsid w:val="00D77EC7"/>
    <w:rsid w:val="00D8035B"/>
    <w:rsid w:val="00D80CAB"/>
    <w:rsid w:val="00D812B6"/>
    <w:rsid w:val="00D816FE"/>
    <w:rsid w:val="00D82A2C"/>
    <w:rsid w:val="00D82C01"/>
    <w:rsid w:val="00D82E7B"/>
    <w:rsid w:val="00D84CBF"/>
    <w:rsid w:val="00D871FE"/>
    <w:rsid w:val="00D901EE"/>
    <w:rsid w:val="00D90632"/>
    <w:rsid w:val="00D9192D"/>
    <w:rsid w:val="00D91CF7"/>
    <w:rsid w:val="00D91DD7"/>
    <w:rsid w:val="00D91F30"/>
    <w:rsid w:val="00D9276D"/>
    <w:rsid w:val="00D9491F"/>
    <w:rsid w:val="00D94E05"/>
    <w:rsid w:val="00D9552C"/>
    <w:rsid w:val="00D95549"/>
    <w:rsid w:val="00D95961"/>
    <w:rsid w:val="00D959A9"/>
    <w:rsid w:val="00D9608A"/>
    <w:rsid w:val="00D969B6"/>
    <w:rsid w:val="00D97093"/>
    <w:rsid w:val="00D977C5"/>
    <w:rsid w:val="00D977E3"/>
    <w:rsid w:val="00DA07AE"/>
    <w:rsid w:val="00DA1B20"/>
    <w:rsid w:val="00DA2A83"/>
    <w:rsid w:val="00DA2D73"/>
    <w:rsid w:val="00DA310A"/>
    <w:rsid w:val="00DA3443"/>
    <w:rsid w:val="00DA38E0"/>
    <w:rsid w:val="00DA3BAB"/>
    <w:rsid w:val="00DA6876"/>
    <w:rsid w:val="00DA687D"/>
    <w:rsid w:val="00DA6C89"/>
    <w:rsid w:val="00DA73EB"/>
    <w:rsid w:val="00DA78FC"/>
    <w:rsid w:val="00DB0340"/>
    <w:rsid w:val="00DB038B"/>
    <w:rsid w:val="00DB0A14"/>
    <w:rsid w:val="00DB133A"/>
    <w:rsid w:val="00DB1623"/>
    <w:rsid w:val="00DB1C69"/>
    <w:rsid w:val="00DB2105"/>
    <w:rsid w:val="00DB29FE"/>
    <w:rsid w:val="00DB4433"/>
    <w:rsid w:val="00DB4A4E"/>
    <w:rsid w:val="00DB4C92"/>
    <w:rsid w:val="00DB51BD"/>
    <w:rsid w:val="00DB55B0"/>
    <w:rsid w:val="00DB5B1B"/>
    <w:rsid w:val="00DB6A52"/>
    <w:rsid w:val="00DB6EDE"/>
    <w:rsid w:val="00DB6F5C"/>
    <w:rsid w:val="00DB7126"/>
    <w:rsid w:val="00DB79D8"/>
    <w:rsid w:val="00DC061E"/>
    <w:rsid w:val="00DC0A38"/>
    <w:rsid w:val="00DC2A1C"/>
    <w:rsid w:val="00DC30E7"/>
    <w:rsid w:val="00DC3340"/>
    <w:rsid w:val="00DC3F36"/>
    <w:rsid w:val="00DC4A2D"/>
    <w:rsid w:val="00DC4EE2"/>
    <w:rsid w:val="00DC52C7"/>
    <w:rsid w:val="00DC559F"/>
    <w:rsid w:val="00DC6601"/>
    <w:rsid w:val="00DC6672"/>
    <w:rsid w:val="00DC718D"/>
    <w:rsid w:val="00DC7198"/>
    <w:rsid w:val="00DD0CE0"/>
    <w:rsid w:val="00DD0EDE"/>
    <w:rsid w:val="00DD32C0"/>
    <w:rsid w:val="00DD38DB"/>
    <w:rsid w:val="00DD4002"/>
    <w:rsid w:val="00DD51D0"/>
    <w:rsid w:val="00DD5A6B"/>
    <w:rsid w:val="00DD5B7E"/>
    <w:rsid w:val="00DD5F7C"/>
    <w:rsid w:val="00DD6334"/>
    <w:rsid w:val="00DD6A97"/>
    <w:rsid w:val="00DD6B39"/>
    <w:rsid w:val="00DD6C9D"/>
    <w:rsid w:val="00DE212B"/>
    <w:rsid w:val="00DE3296"/>
    <w:rsid w:val="00DE3319"/>
    <w:rsid w:val="00DE3690"/>
    <w:rsid w:val="00DE3E3B"/>
    <w:rsid w:val="00DE415A"/>
    <w:rsid w:val="00DE4671"/>
    <w:rsid w:val="00DE4E68"/>
    <w:rsid w:val="00DE4EDD"/>
    <w:rsid w:val="00DE4EF5"/>
    <w:rsid w:val="00DE4F14"/>
    <w:rsid w:val="00DE517A"/>
    <w:rsid w:val="00DE5CD0"/>
    <w:rsid w:val="00DE60BF"/>
    <w:rsid w:val="00DE6271"/>
    <w:rsid w:val="00DE6806"/>
    <w:rsid w:val="00DF0941"/>
    <w:rsid w:val="00DF0983"/>
    <w:rsid w:val="00DF0DEA"/>
    <w:rsid w:val="00DF110D"/>
    <w:rsid w:val="00DF25FF"/>
    <w:rsid w:val="00DF3131"/>
    <w:rsid w:val="00DF3AF1"/>
    <w:rsid w:val="00DF43CC"/>
    <w:rsid w:val="00DF5933"/>
    <w:rsid w:val="00DF7455"/>
    <w:rsid w:val="00DF7C9B"/>
    <w:rsid w:val="00E0006D"/>
    <w:rsid w:val="00E00A2B"/>
    <w:rsid w:val="00E00B63"/>
    <w:rsid w:val="00E018B3"/>
    <w:rsid w:val="00E02E1D"/>
    <w:rsid w:val="00E0326E"/>
    <w:rsid w:val="00E03AAD"/>
    <w:rsid w:val="00E03B92"/>
    <w:rsid w:val="00E03F1F"/>
    <w:rsid w:val="00E04C51"/>
    <w:rsid w:val="00E05B9A"/>
    <w:rsid w:val="00E05BE7"/>
    <w:rsid w:val="00E05C26"/>
    <w:rsid w:val="00E0625B"/>
    <w:rsid w:val="00E06CC5"/>
    <w:rsid w:val="00E07544"/>
    <w:rsid w:val="00E108E4"/>
    <w:rsid w:val="00E11744"/>
    <w:rsid w:val="00E11B7E"/>
    <w:rsid w:val="00E11DE5"/>
    <w:rsid w:val="00E11E5F"/>
    <w:rsid w:val="00E1250D"/>
    <w:rsid w:val="00E13208"/>
    <w:rsid w:val="00E1381F"/>
    <w:rsid w:val="00E13883"/>
    <w:rsid w:val="00E13C53"/>
    <w:rsid w:val="00E15C2C"/>
    <w:rsid w:val="00E219AB"/>
    <w:rsid w:val="00E21B2E"/>
    <w:rsid w:val="00E21CB1"/>
    <w:rsid w:val="00E21D9F"/>
    <w:rsid w:val="00E23EAF"/>
    <w:rsid w:val="00E23F75"/>
    <w:rsid w:val="00E24092"/>
    <w:rsid w:val="00E248DA"/>
    <w:rsid w:val="00E2564C"/>
    <w:rsid w:val="00E25B29"/>
    <w:rsid w:val="00E25C58"/>
    <w:rsid w:val="00E26652"/>
    <w:rsid w:val="00E26944"/>
    <w:rsid w:val="00E30ABB"/>
    <w:rsid w:val="00E30C5D"/>
    <w:rsid w:val="00E3200F"/>
    <w:rsid w:val="00E324A7"/>
    <w:rsid w:val="00E32A90"/>
    <w:rsid w:val="00E33168"/>
    <w:rsid w:val="00E33D9B"/>
    <w:rsid w:val="00E33DAF"/>
    <w:rsid w:val="00E33F40"/>
    <w:rsid w:val="00E33FB6"/>
    <w:rsid w:val="00E349D1"/>
    <w:rsid w:val="00E35062"/>
    <w:rsid w:val="00E3553C"/>
    <w:rsid w:val="00E35A28"/>
    <w:rsid w:val="00E35EA4"/>
    <w:rsid w:val="00E3781A"/>
    <w:rsid w:val="00E41D95"/>
    <w:rsid w:val="00E42540"/>
    <w:rsid w:val="00E43289"/>
    <w:rsid w:val="00E43573"/>
    <w:rsid w:val="00E439D8"/>
    <w:rsid w:val="00E43BDD"/>
    <w:rsid w:val="00E45219"/>
    <w:rsid w:val="00E4547F"/>
    <w:rsid w:val="00E45B45"/>
    <w:rsid w:val="00E45FC5"/>
    <w:rsid w:val="00E4620E"/>
    <w:rsid w:val="00E468B0"/>
    <w:rsid w:val="00E46ABD"/>
    <w:rsid w:val="00E46FAB"/>
    <w:rsid w:val="00E46FB0"/>
    <w:rsid w:val="00E47313"/>
    <w:rsid w:val="00E4799D"/>
    <w:rsid w:val="00E47AF1"/>
    <w:rsid w:val="00E47B8D"/>
    <w:rsid w:val="00E47F22"/>
    <w:rsid w:val="00E50AC6"/>
    <w:rsid w:val="00E50B6B"/>
    <w:rsid w:val="00E50C0B"/>
    <w:rsid w:val="00E51A04"/>
    <w:rsid w:val="00E51E41"/>
    <w:rsid w:val="00E52BCE"/>
    <w:rsid w:val="00E53022"/>
    <w:rsid w:val="00E53149"/>
    <w:rsid w:val="00E536AE"/>
    <w:rsid w:val="00E5543C"/>
    <w:rsid w:val="00E55FE9"/>
    <w:rsid w:val="00E56695"/>
    <w:rsid w:val="00E566E8"/>
    <w:rsid w:val="00E56808"/>
    <w:rsid w:val="00E572B8"/>
    <w:rsid w:val="00E5749B"/>
    <w:rsid w:val="00E601AE"/>
    <w:rsid w:val="00E608B3"/>
    <w:rsid w:val="00E613FE"/>
    <w:rsid w:val="00E61550"/>
    <w:rsid w:val="00E61AFE"/>
    <w:rsid w:val="00E61BB7"/>
    <w:rsid w:val="00E6227E"/>
    <w:rsid w:val="00E62406"/>
    <w:rsid w:val="00E62909"/>
    <w:rsid w:val="00E62A3E"/>
    <w:rsid w:val="00E62BE5"/>
    <w:rsid w:val="00E62F95"/>
    <w:rsid w:val="00E63476"/>
    <w:rsid w:val="00E63764"/>
    <w:rsid w:val="00E64F55"/>
    <w:rsid w:val="00E6794B"/>
    <w:rsid w:val="00E67ADF"/>
    <w:rsid w:val="00E712DA"/>
    <w:rsid w:val="00E715FB"/>
    <w:rsid w:val="00E72DC1"/>
    <w:rsid w:val="00E72ECB"/>
    <w:rsid w:val="00E73316"/>
    <w:rsid w:val="00E73C01"/>
    <w:rsid w:val="00E7483F"/>
    <w:rsid w:val="00E756ED"/>
    <w:rsid w:val="00E75971"/>
    <w:rsid w:val="00E75D2B"/>
    <w:rsid w:val="00E7619A"/>
    <w:rsid w:val="00E768F9"/>
    <w:rsid w:val="00E770E0"/>
    <w:rsid w:val="00E7715F"/>
    <w:rsid w:val="00E77F23"/>
    <w:rsid w:val="00E8128E"/>
    <w:rsid w:val="00E81430"/>
    <w:rsid w:val="00E83250"/>
    <w:rsid w:val="00E84794"/>
    <w:rsid w:val="00E84C4C"/>
    <w:rsid w:val="00E85574"/>
    <w:rsid w:val="00E85D9F"/>
    <w:rsid w:val="00E85EF7"/>
    <w:rsid w:val="00E86029"/>
    <w:rsid w:val="00E87D0D"/>
    <w:rsid w:val="00E9045D"/>
    <w:rsid w:val="00E90A86"/>
    <w:rsid w:val="00E91626"/>
    <w:rsid w:val="00E91E92"/>
    <w:rsid w:val="00E9274D"/>
    <w:rsid w:val="00E9313E"/>
    <w:rsid w:val="00E93446"/>
    <w:rsid w:val="00E93657"/>
    <w:rsid w:val="00E93C52"/>
    <w:rsid w:val="00E94425"/>
    <w:rsid w:val="00E95542"/>
    <w:rsid w:val="00E957F4"/>
    <w:rsid w:val="00E95D99"/>
    <w:rsid w:val="00E96A53"/>
    <w:rsid w:val="00E97662"/>
    <w:rsid w:val="00E97F21"/>
    <w:rsid w:val="00EA11D5"/>
    <w:rsid w:val="00EA1920"/>
    <w:rsid w:val="00EA1AFF"/>
    <w:rsid w:val="00EA2CAA"/>
    <w:rsid w:val="00EA3C15"/>
    <w:rsid w:val="00EA3ECA"/>
    <w:rsid w:val="00EA3FE0"/>
    <w:rsid w:val="00EA4335"/>
    <w:rsid w:val="00EA4A0B"/>
    <w:rsid w:val="00EA4A2C"/>
    <w:rsid w:val="00EA501B"/>
    <w:rsid w:val="00EA5149"/>
    <w:rsid w:val="00EA534F"/>
    <w:rsid w:val="00EA6004"/>
    <w:rsid w:val="00EA6464"/>
    <w:rsid w:val="00EA6C1B"/>
    <w:rsid w:val="00EA6D7A"/>
    <w:rsid w:val="00EA6FC8"/>
    <w:rsid w:val="00EA720F"/>
    <w:rsid w:val="00EA7544"/>
    <w:rsid w:val="00EA776C"/>
    <w:rsid w:val="00EA7CC7"/>
    <w:rsid w:val="00EB0126"/>
    <w:rsid w:val="00EB0B81"/>
    <w:rsid w:val="00EB1588"/>
    <w:rsid w:val="00EB1770"/>
    <w:rsid w:val="00EB2608"/>
    <w:rsid w:val="00EB2F69"/>
    <w:rsid w:val="00EB31B7"/>
    <w:rsid w:val="00EB3721"/>
    <w:rsid w:val="00EB40B9"/>
    <w:rsid w:val="00EB4DC4"/>
    <w:rsid w:val="00EB57D8"/>
    <w:rsid w:val="00EB6060"/>
    <w:rsid w:val="00EB68D9"/>
    <w:rsid w:val="00EB6A4A"/>
    <w:rsid w:val="00EB6EA9"/>
    <w:rsid w:val="00EB724C"/>
    <w:rsid w:val="00EB7571"/>
    <w:rsid w:val="00EB7C38"/>
    <w:rsid w:val="00EC029C"/>
    <w:rsid w:val="00EC04B7"/>
    <w:rsid w:val="00EC0532"/>
    <w:rsid w:val="00EC057F"/>
    <w:rsid w:val="00EC0E1F"/>
    <w:rsid w:val="00EC0F96"/>
    <w:rsid w:val="00EC11D1"/>
    <w:rsid w:val="00EC12A9"/>
    <w:rsid w:val="00EC360D"/>
    <w:rsid w:val="00EC3A54"/>
    <w:rsid w:val="00EC4336"/>
    <w:rsid w:val="00EC5B3B"/>
    <w:rsid w:val="00EC5BEF"/>
    <w:rsid w:val="00EC63BE"/>
    <w:rsid w:val="00EC6EF1"/>
    <w:rsid w:val="00EC70B3"/>
    <w:rsid w:val="00EC741F"/>
    <w:rsid w:val="00EC7584"/>
    <w:rsid w:val="00EC7DAE"/>
    <w:rsid w:val="00ED0FB6"/>
    <w:rsid w:val="00ED1079"/>
    <w:rsid w:val="00ED1D33"/>
    <w:rsid w:val="00ED33FD"/>
    <w:rsid w:val="00ED34EF"/>
    <w:rsid w:val="00ED4005"/>
    <w:rsid w:val="00ED4A94"/>
    <w:rsid w:val="00ED4B17"/>
    <w:rsid w:val="00ED4FF2"/>
    <w:rsid w:val="00ED5029"/>
    <w:rsid w:val="00ED5362"/>
    <w:rsid w:val="00ED6000"/>
    <w:rsid w:val="00ED69A3"/>
    <w:rsid w:val="00ED742E"/>
    <w:rsid w:val="00ED7A0E"/>
    <w:rsid w:val="00EE0308"/>
    <w:rsid w:val="00EE043A"/>
    <w:rsid w:val="00EE0620"/>
    <w:rsid w:val="00EE065C"/>
    <w:rsid w:val="00EE0F79"/>
    <w:rsid w:val="00EE1A0E"/>
    <w:rsid w:val="00EE225D"/>
    <w:rsid w:val="00EE2447"/>
    <w:rsid w:val="00EE2875"/>
    <w:rsid w:val="00EE3058"/>
    <w:rsid w:val="00EE3159"/>
    <w:rsid w:val="00EE3822"/>
    <w:rsid w:val="00EE3FBC"/>
    <w:rsid w:val="00EE3FFD"/>
    <w:rsid w:val="00EE4D32"/>
    <w:rsid w:val="00EE5160"/>
    <w:rsid w:val="00EE5A5A"/>
    <w:rsid w:val="00EE5CDB"/>
    <w:rsid w:val="00EE61C0"/>
    <w:rsid w:val="00EE626A"/>
    <w:rsid w:val="00EE64CC"/>
    <w:rsid w:val="00EE727C"/>
    <w:rsid w:val="00EF0332"/>
    <w:rsid w:val="00EF079D"/>
    <w:rsid w:val="00EF10F7"/>
    <w:rsid w:val="00EF17FC"/>
    <w:rsid w:val="00EF19A7"/>
    <w:rsid w:val="00EF25B0"/>
    <w:rsid w:val="00EF2C04"/>
    <w:rsid w:val="00EF2C4E"/>
    <w:rsid w:val="00EF2D1D"/>
    <w:rsid w:val="00EF2ED0"/>
    <w:rsid w:val="00EF3F01"/>
    <w:rsid w:val="00EF4D88"/>
    <w:rsid w:val="00EF5357"/>
    <w:rsid w:val="00EF5668"/>
    <w:rsid w:val="00EF5FBC"/>
    <w:rsid w:val="00EF6108"/>
    <w:rsid w:val="00EF72A1"/>
    <w:rsid w:val="00EF73F4"/>
    <w:rsid w:val="00F00097"/>
    <w:rsid w:val="00F000FC"/>
    <w:rsid w:val="00F00B2B"/>
    <w:rsid w:val="00F00B48"/>
    <w:rsid w:val="00F0107E"/>
    <w:rsid w:val="00F01089"/>
    <w:rsid w:val="00F01948"/>
    <w:rsid w:val="00F01993"/>
    <w:rsid w:val="00F01AA1"/>
    <w:rsid w:val="00F01B5A"/>
    <w:rsid w:val="00F01E4E"/>
    <w:rsid w:val="00F022B5"/>
    <w:rsid w:val="00F0265A"/>
    <w:rsid w:val="00F02B53"/>
    <w:rsid w:val="00F039BE"/>
    <w:rsid w:val="00F04B70"/>
    <w:rsid w:val="00F04FF8"/>
    <w:rsid w:val="00F053E9"/>
    <w:rsid w:val="00F06577"/>
    <w:rsid w:val="00F076A3"/>
    <w:rsid w:val="00F076AE"/>
    <w:rsid w:val="00F07C5F"/>
    <w:rsid w:val="00F10315"/>
    <w:rsid w:val="00F117C2"/>
    <w:rsid w:val="00F11A54"/>
    <w:rsid w:val="00F11A5C"/>
    <w:rsid w:val="00F11B23"/>
    <w:rsid w:val="00F11C71"/>
    <w:rsid w:val="00F13B80"/>
    <w:rsid w:val="00F13E98"/>
    <w:rsid w:val="00F1446A"/>
    <w:rsid w:val="00F1477E"/>
    <w:rsid w:val="00F14BFD"/>
    <w:rsid w:val="00F17521"/>
    <w:rsid w:val="00F20B7A"/>
    <w:rsid w:val="00F20F85"/>
    <w:rsid w:val="00F21493"/>
    <w:rsid w:val="00F2165D"/>
    <w:rsid w:val="00F22ACB"/>
    <w:rsid w:val="00F22EFB"/>
    <w:rsid w:val="00F23C29"/>
    <w:rsid w:val="00F248E2"/>
    <w:rsid w:val="00F263B6"/>
    <w:rsid w:val="00F26BE2"/>
    <w:rsid w:val="00F27CB9"/>
    <w:rsid w:val="00F30EE3"/>
    <w:rsid w:val="00F317D0"/>
    <w:rsid w:val="00F31AA8"/>
    <w:rsid w:val="00F31DD0"/>
    <w:rsid w:val="00F32705"/>
    <w:rsid w:val="00F33BB6"/>
    <w:rsid w:val="00F3447E"/>
    <w:rsid w:val="00F348F8"/>
    <w:rsid w:val="00F34909"/>
    <w:rsid w:val="00F357B8"/>
    <w:rsid w:val="00F357F3"/>
    <w:rsid w:val="00F35B14"/>
    <w:rsid w:val="00F35BB1"/>
    <w:rsid w:val="00F35D99"/>
    <w:rsid w:val="00F37312"/>
    <w:rsid w:val="00F40128"/>
    <w:rsid w:val="00F4051E"/>
    <w:rsid w:val="00F40E1A"/>
    <w:rsid w:val="00F413FD"/>
    <w:rsid w:val="00F4337D"/>
    <w:rsid w:val="00F4347C"/>
    <w:rsid w:val="00F45352"/>
    <w:rsid w:val="00F45FC6"/>
    <w:rsid w:val="00F46757"/>
    <w:rsid w:val="00F46B20"/>
    <w:rsid w:val="00F46CA6"/>
    <w:rsid w:val="00F46EC4"/>
    <w:rsid w:val="00F47289"/>
    <w:rsid w:val="00F473A0"/>
    <w:rsid w:val="00F50002"/>
    <w:rsid w:val="00F50755"/>
    <w:rsid w:val="00F509A8"/>
    <w:rsid w:val="00F50D55"/>
    <w:rsid w:val="00F51BA4"/>
    <w:rsid w:val="00F51BC9"/>
    <w:rsid w:val="00F524F1"/>
    <w:rsid w:val="00F529E6"/>
    <w:rsid w:val="00F52C77"/>
    <w:rsid w:val="00F5380B"/>
    <w:rsid w:val="00F53C8B"/>
    <w:rsid w:val="00F54EFE"/>
    <w:rsid w:val="00F55241"/>
    <w:rsid w:val="00F55A7B"/>
    <w:rsid w:val="00F571AB"/>
    <w:rsid w:val="00F574E8"/>
    <w:rsid w:val="00F575EF"/>
    <w:rsid w:val="00F57FEE"/>
    <w:rsid w:val="00F60990"/>
    <w:rsid w:val="00F62F6F"/>
    <w:rsid w:val="00F639A0"/>
    <w:rsid w:val="00F64A0C"/>
    <w:rsid w:val="00F6516D"/>
    <w:rsid w:val="00F66C31"/>
    <w:rsid w:val="00F6749C"/>
    <w:rsid w:val="00F676CF"/>
    <w:rsid w:val="00F67A72"/>
    <w:rsid w:val="00F67C98"/>
    <w:rsid w:val="00F70824"/>
    <w:rsid w:val="00F7133E"/>
    <w:rsid w:val="00F718D5"/>
    <w:rsid w:val="00F71F7A"/>
    <w:rsid w:val="00F72441"/>
    <w:rsid w:val="00F734EB"/>
    <w:rsid w:val="00F73707"/>
    <w:rsid w:val="00F73C05"/>
    <w:rsid w:val="00F741CC"/>
    <w:rsid w:val="00F742EC"/>
    <w:rsid w:val="00F7432F"/>
    <w:rsid w:val="00F746B4"/>
    <w:rsid w:val="00F751E5"/>
    <w:rsid w:val="00F7589D"/>
    <w:rsid w:val="00F76428"/>
    <w:rsid w:val="00F768E0"/>
    <w:rsid w:val="00F77237"/>
    <w:rsid w:val="00F77A4B"/>
    <w:rsid w:val="00F80ED7"/>
    <w:rsid w:val="00F812EC"/>
    <w:rsid w:val="00F81C41"/>
    <w:rsid w:val="00F81F34"/>
    <w:rsid w:val="00F81F8F"/>
    <w:rsid w:val="00F81FE4"/>
    <w:rsid w:val="00F82CCF"/>
    <w:rsid w:val="00F83262"/>
    <w:rsid w:val="00F84CD8"/>
    <w:rsid w:val="00F8595C"/>
    <w:rsid w:val="00F85DB0"/>
    <w:rsid w:val="00F85F2B"/>
    <w:rsid w:val="00F86578"/>
    <w:rsid w:val="00F8680A"/>
    <w:rsid w:val="00F87C3C"/>
    <w:rsid w:val="00F90A8A"/>
    <w:rsid w:val="00F918E6"/>
    <w:rsid w:val="00F9215B"/>
    <w:rsid w:val="00F926BF"/>
    <w:rsid w:val="00F926FA"/>
    <w:rsid w:val="00F92B13"/>
    <w:rsid w:val="00F93B8F"/>
    <w:rsid w:val="00F945AD"/>
    <w:rsid w:val="00F94B91"/>
    <w:rsid w:val="00F974BB"/>
    <w:rsid w:val="00F97A41"/>
    <w:rsid w:val="00F97C86"/>
    <w:rsid w:val="00FA0EAC"/>
    <w:rsid w:val="00FA22B0"/>
    <w:rsid w:val="00FA25C2"/>
    <w:rsid w:val="00FA277C"/>
    <w:rsid w:val="00FA2AAA"/>
    <w:rsid w:val="00FA31E8"/>
    <w:rsid w:val="00FA3B35"/>
    <w:rsid w:val="00FA3CEB"/>
    <w:rsid w:val="00FA3FD0"/>
    <w:rsid w:val="00FA48F1"/>
    <w:rsid w:val="00FA4D32"/>
    <w:rsid w:val="00FA6062"/>
    <w:rsid w:val="00FA61EB"/>
    <w:rsid w:val="00FA6257"/>
    <w:rsid w:val="00FA6A74"/>
    <w:rsid w:val="00FA6F08"/>
    <w:rsid w:val="00FA70AB"/>
    <w:rsid w:val="00FA768F"/>
    <w:rsid w:val="00FA7FE2"/>
    <w:rsid w:val="00FB04CB"/>
    <w:rsid w:val="00FB0912"/>
    <w:rsid w:val="00FB1051"/>
    <w:rsid w:val="00FB1186"/>
    <w:rsid w:val="00FB3018"/>
    <w:rsid w:val="00FB636A"/>
    <w:rsid w:val="00FB637C"/>
    <w:rsid w:val="00FB6E06"/>
    <w:rsid w:val="00FB6F2F"/>
    <w:rsid w:val="00FB70CF"/>
    <w:rsid w:val="00FB74C6"/>
    <w:rsid w:val="00FC03D6"/>
    <w:rsid w:val="00FC11F8"/>
    <w:rsid w:val="00FC2E53"/>
    <w:rsid w:val="00FC4EBC"/>
    <w:rsid w:val="00FC5C8C"/>
    <w:rsid w:val="00FC6239"/>
    <w:rsid w:val="00FC7A71"/>
    <w:rsid w:val="00FD117A"/>
    <w:rsid w:val="00FD159A"/>
    <w:rsid w:val="00FD1862"/>
    <w:rsid w:val="00FD2328"/>
    <w:rsid w:val="00FD3411"/>
    <w:rsid w:val="00FD5732"/>
    <w:rsid w:val="00FD5E70"/>
    <w:rsid w:val="00FD5E95"/>
    <w:rsid w:val="00FD5FCA"/>
    <w:rsid w:val="00FD62EF"/>
    <w:rsid w:val="00FD65DD"/>
    <w:rsid w:val="00FD68ED"/>
    <w:rsid w:val="00FD690B"/>
    <w:rsid w:val="00FD6AD2"/>
    <w:rsid w:val="00FD6B91"/>
    <w:rsid w:val="00FD6D3C"/>
    <w:rsid w:val="00FD7352"/>
    <w:rsid w:val="00FD7B9A"/>
    <w:rsid w:val="00FD7F7A"/>
    <w:rsid w:val="00FE0069"/>
    <w:rsid w:val="00FE126D"/>
    <w:rsid w:val="00FE1370"/>
    <w:rsid w:val="00FE1B28"/>
    <w:rsid w:val="00FE2931"/>
    <w:rsid w:val="00FE2AFC"/>
    <w:rsid w:val="00FE36B3"/>
    <w:rsid w:val="00FE45A4"/>
    <w:rsid w:val="00FE4938"/>
    <w:rsid w:val="00FE4AF1"/>
    <w:rsid w:val="00FE54EA"/>
    <w:rsid w:val="00FE5A5F"/>
    <w:rsid w:val="00FE5C76"/>
    <w:rsid w:val="00FE624A"/>
    <w:rsid w:val="00FE63FF"/>
    <w:rsid w:val="00FE6A1D"/>
    <w:rsid w:val="00FE6F4D"/>
    <w:rsid w:val="00FE78CC"/>
    <w:rsid w:val="00FE79AA"/>
    <w:rsid w:val="00FE7B18"/>
    <w:rsid w:val="00FF0434"/>
    <w:rsid w:val="00FF0503"/>
    <w:rsid w:val="00FF168E"/>
    <w:rsid w:val="00FF1E5F"/>
    <w:rsid w:val="00FF26AD"/>
    <w:rsid w:val="00FF26DB"/>
    <w:rsid w:val="00FF2A9E"/>
    <w:rsid w:val="00FF2E1E"/>
    <w:rsid w:val="00FF35FD"/>
    <w:rsid w:val="00FF50EC"/>
    <w:rsid w:val="00FF562B"/>
    <w:rsid w:val="00FF5F28"/>
    <w:rsid w:val="00FF6185"/>
    <w:rsid w:val="00FF6D41"/>
    <w:rsid w:val="00FF7321"/>
    <w:rsid w:val="00FF7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735E9EE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/>
    <w:lsdException w:name="Note Level 2" w:uiPriority="1" w:qFormat="1"/>
    <w:lsdException w:name="Note Level 3" w:uiPriority="60"/>
    <w:lsdException w:name="Note Level 4" w:uiPriority="61"/>
    <w:lsdException w:name="Note Level 5" w:uiPriority="62"/>
    <w:lsdException w:name="Note Level 6" w:uiPriority="63"/>
    <w:lsdException w:name="Note Level 7" w:uiPriority="64"/>
    <w:lsdException w:name="Note Level 8" w:uiPriority="65"/>
    <w:lsdException w:name="Note Level 9" w:uiPriority="66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165A7"/>
    <w:pPr>
      <w:tabs>
        <w:tab w:val="left" w:pos="2940"/>
      </w:tabs>
      <w:spacing w:before="100" w:beforeAutospacing="1" w:after="200"/>
      <w:jc w:val="both"/>
    </w:pPr>
    <w:rPr>
      <w:rFonts w:ascii="Arial" w:hAnsi="Arial" w:cs="Arial"/>
      <w:bCs/>
      <w:sz w:val="18"/>
      <w:szCs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797496"/>
    <w:pPr>
      <w:keepNext/>
      <w:keepLines/>
      <w:spacing w:before="480" w:after="0"/>
      <w:outlineLvl w:val="0"/>
    </w:pPr>
    <w:rPr>
      <w:rFonts w:ascii="Cambria" w:eastAsia="Times New Roman" w:hAnsi="Cambria" w:cs="Times New Roman"/>
      <w:b/>
      <w:color w:val="538135" w:themeColor="accent6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2A2C"/>
    <w:pPr>
      <w:keepNext/>
      <w:keepLines/>
      <w:spacing w:before="200" w:after="0"/>
      <w:outlineLvl w:val="1"/>
    </w:pPr>
    <w:rPr>
      <w:rFonts w:ascii="Cambria" w:eastAsia="Times New Roman" w:hAnsi="Cambria" w:cs="Times New Roman"/>
      <w:b/>
      <w:color w:val="538135" w:themeColor="accent6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A7C8E"/>
    <w:pPr>
      <w:ind w:left="720"/>
      <w:contextualSpacing/>
    </w:pPr>
  </w:style>
  <w:style w:type="table" w:styleId="TableGrid">
    <w:name w:val="Table Grid"/>
    <w:basedOn w:val="TableNormal"/>
    <w:uiPriority w:val="59"/>
    <w:rsid w:val="006A7C8E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A7C8E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6A7C8E"/>
    <w:rPr>
      <w:rFonts w:ascii="Tahoma" w:hAnsi="Tahoma" w:cs="Tahoma"/>
      <w:sz w:val="16"/>
      <w:szCs w:val="16"/>
    </w:rPr>
  </w:style>
  <w:style w:type="character" w:customStyle="1" w:styleId="Heading1Char">
    <w:name w:val="Heading 1 Char"/>
    <w:link w:val="Heading1"/>
    <w:uiPriority w:val="9"/>
    <w:rsid w:val="00797496"/>
    <w:rPr>
      <w:rFonts w:ascii="Cambria" w:eastAsia="Times New Roman" w:hAnsi="Cambria"/>
      <w:b/>
      <w:bCs/>
      <w:color w:val="538135" w:themeColor="accent6" w:themeShade="BF"/>
      <w:sz w:val="28"/>
      <w:szCs w:val="28"/>
    </w:rPr>
  </w:style>
  <w:style w:type="character" w:customStyle="1" w:styleId="Heading2Char">
    <w:name w:val="Heading 2 Char"/>
    <w:link w:val="Heading2"/>
    <w:uiPriority w:val="9"/>
    <w:rsid w:val="00D82A2C"/>
    <w:rPr>
      <w:rFonts w:ascii="Cambria" w:eastAsia="Times New Roman" w:hAnsi="Cambria"/>
      <w:b/>
      <w:bCs/>
      <w:color w:val="538135" w:themeColor="accent6" w:themeShade="BF"/>
      <w:sz w:val="26"/>
      <w:szCs w:val="26"/>
    </w:rPr>
  </w:style>
  <w:style w:type="paragraph" w:styleId="NoSpacing">
    <w:name w:val="No Spacing"/>
    <w:uiPriority w:val="1"/>
    <w:qFormat/>
    <w:rsid w:val="00DE415A"/>
    <w:rPr>
      <w:sz w:val="22"/>
      <w:szCs w:val="22"/>
    </w:rPr>
  </w:style>
  <w:style w:type="character" w:customStyle="1" w:styleId="apple-converted-space">
    <w:name w:val="apple-converted-space"/>
    <w:basedOn w:val="DefaultParagraphFont"/>
    <w:rsid w:val="00CC0382"/>
  </w:style>
  <w:style w:type="character" w:styleId="Hyperlink">
    <w:name w:val="Hyperlink"/>
    <w:uiPriority w:val="99"/>
    <w:semiHidden/>
    <w:unhideWhenUsed/>
    <w:rsid w:val="000B2B49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4E3F67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4E3F67"/>
  </w:style>
  <w:style w:type="paragraph" w:styleId="Footer">
    <w:name w:val="footer"/>
    <w:basedOn w:val="Normal"/>
    <w:link w:val="FooterChar"/>
    <w:uiPriority w:val="99"/>
    <w:unhideWhenUsed/>
    <w:rsid w:val="004E3F67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4E3F67"/>
  </w:style>
  <w:style w:type="paragraph" w:customStyle="1" w:styleId="Style1">
    <w:name w:val="Style1"/>
    <w:basedOn w:val="Normal"/>
    <w:link w:val="Style1Char"/>
    <w:qFormat/>
    <w:rsid w:val="002165A7"/>
    <w:rPr>
      <w:szCs w:val="20"/>
    </w:rPr>
  </w:style>
  <w:style w:type="character" w:customStyle="1" w:styleId="Style1Char">
    <w:name w:val="Style1 Char"/>
    <w:link w:val="Style1"/>
    <w:rsid w:val="002165A7"/>
    <w:rPr>
      <w:rFonts w:ascii="Arial" w:hAnsi="Arial" w:cs="Arial"/>
      <w:bCs/>
      <w:sz w:val="18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D82A2C"/>
    <w:pPr>
      <w:spacing w:before="0"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2A2C"/>
    <w:rPr>
      <w:rFonts w:asciiTheme="majorHAnsi" w:eastAsiaTheme="majorEastAsia" w:hAnsiTheme="majorHAnsi" w:cstheme="majorBidi"/>
      <w:bCs/>
      <w:spacing w:val="-10"/>
      <w:kern w:val="28"/>
      <w:sz w:val="56"/>
      <w:szCs w:val="56"/>
    </w:rPr>
  </w:style>
  <w:style w:type="table" w:styleId="ListTable4-Accent6">
    <w:name w:val="List Table 4 Accent 6"/>
    <w:basedOn w:val="TableNormal"/>
    <w:uiPriority w:val="49"/>
    <w:rsid w:val="00797496"/>
    <w:tblPr>
      <w:tblStyleRowBandSize w:val="1"/>
      <w:tblStyleColBandSize w:val="1"/>
      <w:tblInd w:w="0" w:type="dxa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4-Accent6">
    <w:name w:val="Grid Table 4 Accent 6"/>
    <w:basedOn w:val="TableNormal"/>
    <w:uiPriority w:val="49"/>
    <w:rsid w:val="00797496"/>
    <w:tblPr>
      <w:tblStyleRowBandSize w:val="1"/>
      <w:tblStyleColBandSize w:val="1"/>
      <w:tblInd w:w="0" w:type="dxa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-Accent6">
    <w:name w:val="List Table 3 Accent 6"/>
    <w:basedOn w:val="TableNormal"/>
    <w:uiPriority w:val="48"/>
    <w:rsid w:val="00BD1E30"/>
    <w:tblPr>
      <w:tblStyleRowBandSize w:val="1"/>
      <w:tblStyleColBandSize w:val="1"/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character" w:styleId="Strong">
    <w:name w:val="Strong"/>
    <w:basedOn w:val="DefaultParagraphFont"/>
    <w:uiPriority w:val="22"/>
    <w:qFormat/>
    <w:rsid w:val="003A0C3B"/>
    <w:rPr>
      <w:b/>
      <w:bCs/>
    </w:rPr>
  </w:style>
  <w:style w:type="table" w:styleId="TableGridLight">
    <w:name w:val="Grid Table Light"/>
    <w:basedOn w:val="TableNormal"/>
    <w:uiPriority w:val="40"/>
    <w:rsid w:val="00693839"/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"/>
    <w:next w:val="Normal"/>
    <w:link w:val="SubtitleChar"/>
    <w:uiPriority w:val="11"/>
    <w:qFormat/>
    <w:rsid w:val="006A630E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6A630E"/>
    <w:rPr>
      <w:rFonts w:asciiTheme="minorHAnsi" w:eastAsiaTheme="minorEastAsia" w:hAnsiTheme="minorHAnsi" w:cstheme="minorBidi"/>
      <w:bCs/>
      <w:color w:val="5A5A5A" w:themeColor="text1" w:themeTint="A5"/>
      <w:spacing w:val="15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7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7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8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3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1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4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1.xml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customXml" Target="../customXml/item2.xml"/><Relationship Id="rId3" Type="http://schemas.openxmlformats.org/officeDocument/2006/relationships/customXml" Target="../customXml/item3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settings" Target="settings.xml"/><Relationship Id="rId7" Type="http://schemas.openxmlformats.org/officeDocument/2006/relationships/webSettings" Target="webSettings.xml"/><Relationship Id="rId8" Type="http://schemas.openxmlformats.org/officeDocument/2006/relationships/footnotes" Target="footnotes.xml"/><Relationship Id="rId9" Type="http://schemas.openxmlformats.org/officeDocument/2006/relationships/endnotes" Target="endnotes.xml"/><Relationship Id="rId10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Relationship Id="rId3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ps-room\Documents\Lewa%20borana%20sitrep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41CCD4B7892504C89A6E38F4B314456" ma:contentTypeVersion="6" ma:contentTypeDescription="Create a new document." ma:contentTypeScope="" ma:versionID="89af725d52d02b694d8677ebf28c09a1">
  <xsd:schema xmlns:xsd="http://www.w3.org/2001/XMLSchema" xmlns:xs="http://www.w3.org/2001/XMLSchema" xmlns:p="http://schemas.microsoft.com/office/2006/metadata/properties" xmlns:ns1="http://schemas.microsoft.com/sharepoint/v3" xmlns:ns2="af2ffc1a-8a72-49fd-8696-8f2bb51a004c" targetNamespace="http://schemas.microsoft.com/office/2006/metadata/properties" ma:root="true" ma:fieldsID="7357ca35f665b83e2a365df59e8315fd" ns1:_="" ns2:_="">
    <xsd:import namespace="http://schemas.microsoft.com/sharepoint/v3"/>
    <xsd:import namespace="af2ffc1a-8a72-49fd-8696-8f2bb51a004c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2" nillable="true" ma:displayName="Scheduling Start Date" ma:description="Scheduling Start Date is a site column created by the Publishing feature. It is used to specify the date and time on which this page will first appear to site visitors." ma:hidden="true" ma:internalName="PublishingStartDate">
      <xsd:simpleType>
        <xsd:restriction base="dms:Unknown"/>
      </xsd:simpleType>
    </xsd:element>
    <xsd:element name="PublishingExpirationDate" ma:index="3" nillable="true" ma:displayName="Scheduling End Date" ma:description="Scheduling End Date is a site column created by the Publishing feature. It is used to specify the date and time on which this page will no longer appear to site visitors." ma:hidden="true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2ffc1a-8a72-49fd-8696-8f2bb51a004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8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114600-4DAC-4247-A033-FF6ABD5BC67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3EB7D80-2DFE-4BA7-B5BD-416D224EFC5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f2ffc1a-8a72-49fd-8696-8f2bb51a00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1F70D3C-3425-A441-BCF1-3A07CDE9AE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C:\Users\ops-room\Documents\Lewa borana sitrep.dotx</Template>
  <TotalTime>157</TotalTime>
  <Pages>5</Pages>
  <Words>401</Words>
  <Characters>2289</Characters>
  <Application>Microsoft Macintosh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Lewa Wildlife Conservancy</Company>
  <LinksUpToDate>false</LinksUpToDate>
  <CharactersWithSpaces>2685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ops-room</dc:creator>
  <cp:keywords/>
  <cp:lastModifiedBy>Microsoft Office User</cp:lastModifiedBy>
  <cp:revision>77</cp:revision>
  <dcterms:created xsi:type="dcterms:W3CDTF">2016-09-28T21:53:00Z</dcterms:created>
  <dcterms:modified xsi:type="dcterms:W3CDTF">2016-10-09T04:10:00Z</dcterms:modified>
</cp:coreProperties>
</file>