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7599D" w14:textId="562FC935" w:rsidR="00280C4A" w:rsidRDefault="00B258F2" w:rsidP="007A2C8A">
      <w:pPr>
        <w:pStyle w:val="Title"/>
        <w:tabs>
          <w:tab w:val="clear" w:pos="2940"/>
          <w:tab w:val="right" w:pos="9270"/>
        </w:tabs>
        <w:jc w:val="left"/>
      </w:pPr>
      <w:r w:rsidRPr="00D53201">
        <w:t>Daily</w:t>
      </w:r>
      <w:r w:rsidR="00EB724C" w:rsidRPr="00D53201">
        <w:t xml:space="preserve"> </w:t>
      </w:r>
      <w:proofErr w:type="spellStart"/>
      <w:r w:rsidR="00B9081D" w:rsidRPr="00D53201">
        <w:t>Sit</w:t>
      </w:r>
      <w:r w:rsidR="003874B2">
        <w:t>R</w:t>
      </w:r>
      <w:r w:rsidR="00B9081D" w:rsidRPr="00D53201">
        <w:t>ep</w:t>
      </w:r>
      <w:proofErr w:type="spellEnd"/>
      <w:r w:rsidR="007A2C8A">
        <w:tab/>
      </w:r>
      <w:r w:rsidR="00153EBA">
        <w:t>{{</w:t>
      </w:r>
      <w:proofErr w:type="spellStart"/>
      <w:r w:rsidR="00153EBA">
        <w:t>report_time</w:t>
      </w:r>
      <w:proofErr w:type="spellEnd"/>
      <w:r w:rsidR="00F64A0C" w:rsidRPr="00D53201">
        <w:t>}}</w:t>
      </w:r>
    </w:p>
    <w:p w14:paraId="101E4D38" w14:textId="526492D2" w:rsidR="00652BFE" w:rsidRPr="00550D74" w:rsidRDefault="00652BFE" w:rsidP="007D55A7">
      <w:pPr>
        <w:jc w:val="left"/>
        <w:rPr>
          <w:rFonts w:ascii="Cambria" w:hAnsi="Cambria"/>
          <w:color w:val="000000"/>
          <w:sz w:val="22"/>
          <w:szCs w:val="22"/>
        </w:rPr>
      </w:pPr>
      <w:proofErr w:type="gramStart"/>
      <w:r w:rsidRPr="00550D74">
        <w:rPr>
          <w:rFonts w:ascii="Cambria" w:hAnsi="Cambria"/>
          <w:color w:val="000000"/>
          <w:sz w:val="22"/>
          <w:szCs w:val="22"/>
        </w:rPr>
        <w:t xml:space="preserve">{{ </w:t>
      </w:r>
      <w:proofErr w:type="spellStart"/>
      <w:r w:rsidRPr="00550D74">
        <w:rPr>
          <w:rFonts w:ascii="Cambria" w:hAnsi="Cambria"/>
          <w:color w:val="000000"/>
          <w:sz w:val="22"/>
          <w:szCs w:val="22"/>
        </w:rPr>
        <w:t>report</w:t>
      </w:r>
      <w:proofErr w:type="gramEnd"/>
      <w:r w:rsidRPr="00550D74">
        <w:rPr>
          <w:rFonts w:ascii="Cambria" w:hAnsi="Cambria"/>
          <w:color w:val="000000"/>
          <w:sz w:val="22"/>
          <w:szCs w:val="22"/>
        </w:rPr>
        <w:t>_daterange_text</w:t>
      </w:r>
      <w:proofErr w:type="spellEnd"/>
      <w:r w:rsidRPr="00550D74">
        <w:rPr>
          <w:rFonts w:ascii="Cambria" w:hAnsi="Cambria"/>
          <w:color w:val="000000"/>
          <w:sz w:val="22"/>
          <w:szCs w:val="22"/>
        </w:rPr>
        <w:t xml:space="preserve"> }}</w:t>
      </w:r>
    </w:p>
    <w:p w14:paraId="02958A68" w14:textId="3C880B8D" w:rsidR="00D82A2C" w:rsidRPr="00797496" w:rsidRDefault="00D82A2C" w:rsidP="00797496">
      <w:pPr>
        <w:pStyle w:val="Heading1"/>
      </w:pPr>
      <w:r w:rsidRPr="00797496">
        <w:t>Wildlife</w:t>
      </w:r>
    </w:p>
    <w:p w14:paraId="48C27EA2" w14:textId="51615D0E" w:rsidR="00FA0DD5" w:rsidRDefault="004F616C" w:rsidP="00FA0DD5">
      <w:pPr>
        <w:keepNext/>
        <w:rPr>
          <w:rFonts w:ascii="Cambria" w:hAnsi="Cambria"/>
          <w:b/>
          <w:sz w:val="22"/>
          <w:szCs w:val="22"/>
        </w:rPr>
      </w:pPr>
      <w:r w:rsidRPr="006E5D81">
        <w:t xml:space="preserve">{% if </w:t>
      </w:r>
      <w:proofErr w:type="spellStart"/>
      <w:r w:rsidRPr="006E5D81">
        <w:t>wildlife_sightings</w:t>
      </w:r>
      <w:proofErr w:type="spellEnd"/>
      <w:r w:rsidRPr="006E5D81">
        <w:t xml:space="preserve"> </w:t>
      </w:r>
      <w:proofErr w:type="gramStart"/>
      <w:r w:rsidRPr="006E5D81">
        <w:t>%}</w:t>
      </w:r>
      <w:r w:rsidR="006D24B6" w:rsidRPr="006E5D81">
        <w:t>{</w:t>
      </w:r>
      <w:proofErr w:type="gramEnd"/>
      <w:r w:rsidR="006D24B6" w:rsidRPr="006E5D81">
        <w:t xml:space="preserve">% for </w:t>
      </w:r>
      <w:proofErr w:type="spellStart"/>
      <w:r w:rsidR="006D24B6" w:rsidRPr="006E5D81">
        <w:t>ws</w:t>
      </w:r>
      <w:proofErr w:type="spellEnd"/>
      <w:r w:rsidR="006D24B6" w:rsidRPr="006E5D81">
        <w:t xml:space="preserve"> in </w:t>
      </w:r>
      <w:proofErr w:type="spellStart"/>
      <w:r w:rsidR="006D24B6" w:rsidRPr="006E5D81">
        <w:t>wildlife_sighting</w:t>
      </w:r>
      <w:r w:rsidR="006C378D" w:rsidRPr="006E5D81">
        <w:t>s</w:t>
      </w:r>
      <w:proofErr w:type="spellEnd"/>
      <w:r w:rsidR="006D24B6" w:rsidRPr="006E5D81">
        <w:t xml:space="preserve"> %}</w:t>
      </w:r>
      <w:r w:rsidR="00E87D0D" w:rsidRPr="00921292">
        <w:rPr>
          <w:rFonts w:ascii="Cambria" w:hAnsi="Cambria"/>
          <w:b/>
          <w:color w:val="000000"/>
          <w:sz w:val="22"/>
          <w:szCs w:val="22"/>
        </w:rPr>
        <w:t>Total</w:t>
      </w:r>
      <w:r w:rsidR="00E87D0D" w:rsidRPr="00921292">
        <w:rPr>
          <w:rFonts w:ascii="Cambria" w:hAnsi="Cambria"/>
          <w:b/>
          <w:sz w:val="22"/>
          <w:szCs w:val="22"/>
        </w:rPr>
        <w:t xml:space="preserve"> Number of Rhi</w:t>
      </w:r>
      <w:r w:rsidR="00CC542B" w:rsidRPr="00921292">
        <w:rPr>
          <w:rFonts w:ascii="Cambria" w:hAnsi="Cambria"/>
          <w:b/>
          <w:sz w:val="22"/>
          <w:szCs w:val="22"/>
        </w:rPr>
        <w:t>no o</w:t>
      </w:r>
      <w:r w:rsidR="00EA1AFF" w:rsidRPr="00921292">
        <w:rPr>
          <w:rFonts w:ascii="Cambria" w:hAnsi="Cambria"/>
          <w:b/>
          <w:sz w:val="22"/>
          <w:szCs w:val="22"/>
        </w:rPr>
        <w:t xml:space="preserve">n </w:t>
      </w:r>
      <w:r w:rsidR="006D24B6" w:rsidRPr="00921292">
        <w:rPr>
          <w:rFonts w:ascii="Cambria" w:hAnsi="Cambria"/>
          <w:b/>
          <w:sz w:val="22"/>
          <w:szCs w:val="22"/>
        </w:rPr>
        <w:t>{{</w:t>
      </w:r>
      <w:proofErr w:type="spellStart"/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423ECE" w:rsidRPr="00921292">
        <w:rPr>
          <w:rFonts w:ascii="Cambria" w:hAnsi="Cambria"/>
          <w:b/>
          <w:sz w:val="22"/>
          <w:szCs w:val="22"/>
        </w:rPr>
        <w:t>conservancy</w:t>
      </w:r>
      <w:proofErr w:type="spellEnd"/>
      <w:r w:rsidR="006D24B6" w:rsidRPr="00921292">
        <w:rPr>
          <w:rFonts w:ascii="Cambria" w:hAnsi="Cambria"/>
          <w:b/>
          <w:sz w:val="22"/>
          <w:szCs w:val="22"/>
        </w:rPr>
        <w:t>}}</w:t>
      </w:r>
      <w:r w:rsidR="00EA1AFF" w:rsidRPr="00921292">
        <w:rPr>
          <w:rFonts w:ascii="Cambria" w:hAnsi="Cambria"/>
          <w:b/>
          <w:sz w:val="22"/>
          <w:szCs w:val="22"/>
        </w:rPr>
        <w:t>: Black</w:t>
      </w:r>
      <w:r w:rsidR="00473FE2" w:rsidRPr="00921292">
        <w:rPr>
          <w:rFonts w:ascii="Cambria" w:hAnsi="Cambria"/>
          <w:b/>
          <w:sz w:val="22"/>
          <w:szCs w:val="22"/>
        </w:rPr>
        <w:t xml:space="preserve"> = </w:t>
      </w:r>
      <w:r w:rsidR="00F64A0C" w:rsidRPr="00921292">
        <w:rPr>
          <w:rFonts w:ascii="Cambria" w:hAnsi="Cambria"/>
          <w:b/>
          <w:sz w:val="22"/>
          <w:szCs w:val="22"/>
        </w:rPr>
        <w:t>{{</w:t>
      </w:r>
      <w:proofErr w:type="spellStart"/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F64A0C" w:rsidRPr="00921292">
        <w:rPr>
          <w:rFonts w:ascii="Cambria" w:hAnsi="Cambria"/>
          <w:b/>
          <w:sz w:val="22"/>
          <w:szCs w:val="22"/>
        </w:rPr>
        <w:t>total_rhino_black</w:t>
      </w:r>
      <w:proofErr w:type="spellEnd"/>
      <w:r w:rsidR="00F64A0C" w:rsidRPr="00921292">
        <w:rPr>
          <w:rFonts w:ascii="Cambria" w:hAnsi="Cambria"/>
          <w:b/>
          <w:sz w:val="22"/>
          <w:szCs w:val="22"/>
        </w:rPr>
        <w:t>}}</w:t>
      </w:r>
      <w:r w:rsidR="00362C8A" w:rsidRPr="00921292">
        <w:rPr>
          <w:rFonts w:ascii="Cambria" w:hAnsi="Cambria"/>
          <w:b/>
          <w:sz w:val="22"/>
          <w:szCs w:val="22"/>
        </w:rPr>
        <w:t>;</w:t>
      </w:r>
      <w:r w:rsidR="00DD5B7E" w:rsidRPr="00921292">
        <w:rPr>
          <w:rFonts w:ascii="Cambria" w:hAnsi="Cambria"/>
          <w:b/>
          <w:sz w:val="22"/>
          <w:szCs w:val="22"/>
        </w:rPr>
        <w:t xml:space="preserve"> White</w:t>
      </w:r>
      <w:r w:rsidR="00473FE2" w:rsidRPr="00921292">
        <w:rPr>
          <w:rFonts w:ascii="Cambria" w:hAnsi="Cambria"/>
          <w:b/>
          <w:sz w:val="22"/>
          <w:szCs w:val="22"/>
        </w:rPr>
        <w:t xml:space="preserve"> = </w:t>
      </w:r>
      <w:r w:rsidR="00F64A0C" w:rsidRPr="00921292">
        <w:rPr>
          <w:rFonts w:ascii="Cambria" w:hAnsi="Cambria"/>
          <w:b/>
          <w:sz w:val="22"/>
          <w:szCs w:val="22"/>
        </w:rPr>
        <w:t>{{</w:t>
      </w:r>
      <w:proofErr w:type="spellStart"/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F64A0C" w:rsidRPr="00921292">
        <w:rPr>
          <w:rFonts w:ascii="Cambria" w:hAnsi="Cambria"/>
          <w:b/>
          <w:sz w:val="22"/>
          <w:szCs w:val="22"/>
        </w:rPr>
        <w:t>total_rhino_white</w:t>
      </w:r>
      <w:proofErr w:type="spellEnd"/>
      <w:r w:rsidR="00BF115E" w:rsidRPr="00921292">
        <w:rPr>
          <w:rFonts w:ascii="Cambria" w:hAnsi="Cambria"/>
          <w:b/>
          <w:sz w:val="22"/>
          <w:szCs w:val="22"/>
        </w:rPr>
        <w:t>}}</w:t>
      </w:r>
    </w:p>
    <w:tbl>
      <w:tblPr>
        <w:tblStyle w:val="ListTable4-Accent6"/>
        <w:tblW w:w="0" w:type="auto"/>
        <w:tblLook w:val="04E0" w:firstRow="1" w:lastRow="1" w:firstColumn="1" w:lastColumn="0" w:noHBand="0" w:noVBand="1"/>
      </w:tblPr>
      <w:tblGrid>
        <w:gridCol w:w="4675"/>
        <w:gridCol w:w="3029"/>
      </w:tblGrid>
      <w:tr w:rsidR="00921292" w:rsidRPr="007E695C" w14:paraId="2737AC93" w14:textId="77777777" w:rsidTr="00BC0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1" w:type="dxa"/>
            <w:gridSpan w:val="2"/>
          </w:tcPr>
          <w:p w14:paraId="6E78B153" w14:textId="3EBB1B62" w:rsidR="00921292" w:rsidRPr="00921292" w:rsidRDefault="00921292" w:rsidP="00921292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921292">
              <w:rPr>
                <w:rFonts w:ascii="Calibri" w:hAnsi="Calibri"/>
                <w:sz w:val="22"/>
                <w:szCs w:val="22"/>
              </w:rPr>
              <w:t>Rhino Sightings</w:t>
            </w:r>
          </w:p>
        </w:tc>
      </w:tr>
      <w:tr w:rsidR="00921292" w14:paraId="07B442DA" w14:textId="77777777" w:rsidTr="00BC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E43AC7" w14:textId="0257D8F5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proofErr w:type="gramStart"/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ws.rhino</w:t>
            </w:r>
            <w:proofErr w:type="gramEnd"/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_sightings</w:t>
            </w:r>
            <w:proofErr w:type="spellEnd"/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56" w:type="dxa"/>
          </w:tcPr>
          <w:p w14:paraId="57AFA0AF" w14:textId="77777777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21292" w14:paraId="7F115600" w14:textId="77777777" w:rsidTr="00BC0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62CC78" w14:textId="571D38BB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item.type</w:t>
            </w:r>
            <w:proofErr w:type="spellEnd"/>
            <w:proofErr w:type="gramEnd"/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56" w:type="dxa"/>
          </w:tcPr>
          <w:p w14:paraId="484AF7CD" w14:textId="6A468CAA" w:rsidR="00921292" w:rsidRPr="00921292" w:rsidRDefault="00921292" w:rsidP="0095332F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item.count</w:t>
            </w:r>
            <w:proofErr w:type="spellEnd"/>
            <w:proofErr w:type="gramEnd"/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 xml:space="preserve"> {%if </w:t>
            </w:r>
            <w:proofErr w:type="spellStart"/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>item.percentage</w:t>
            </w:r>
            <w:proofErr w:type="spellEnd"/>
            <w:r w:rsidR="00EA071F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>%}</w:t>
            </w:r>
            <w:r w:rsidR="00F62687">
              <w:rPr>
                <w:rFonts w:ascii="Cambria" w:hAnsi="Cambria"/>
                <w:color w:val="000000"/>
                <w:sz w:val="22"/>
                <w:szCs w:val="22"/>
              </w:rPr>
              <w:t xml:space="preserve"> ({{ </w:t>
            </w:r>
            <w:proofErr w:type="spellStart"/>
            <w:r w:rsidR="00F62687">
              <w:rPr>
                <w:rFonts w:ascii="Cambria" w:hAnsi="Cambria"/>
                <w:color w:val="000000"/>
                <w:sz w:val="22"/>
                <w:szCs w:val="22"/>
              </w:rPr>
              <w:t>item.percentage</w:t>
            </w:r>
            <w:proofErr w:type="spellEnd"/>
            <w:r w:rsidR="00F62687">
              <w:rPr>
                <w:rFonts w:ascii="Cambria" w:hAnsi="Cambria"/>
                <w:color w:val="000000"/>
                <w:sz w:val="22"/>
                <w:szCs w:val="22"/>
              </w:rPr>
              <w:t>}})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>{%endif%}</w:t>
            </w:r>
            <w:r w:rsidR="00BC0B5E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</w:tr>
      <w:tr w:rsidR="00921292" w14:paraId="3211922B" w14:textId="77777777" w:rsidTr="00BC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1E2CDE" w14:textId="13604DB0" w:rsidR="00921292" w:rsidRPr="00921292" w:rsidRDefault="000A46A7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</w:t>
            </w:r>
            <w:r w:rsidR="00921292"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for</w:t>
            </w:r>
            <w:proofErr w:type="spellEnd"/>
            <w:r w:rsidR="00921292"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56" w:type="dxa"/>
          </w:tcPr>
          <w:p w14:paraId="05ABFCE5" w14:textId="77777777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21292" w:rsidRPr="00921292" w14:paraId="6144582E" w14:textId="77777777" w:rsidTr="00BC0B5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510AB0" w14:textId="15F7D11D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Total:</w:t>
            </w:r>
          </w:p>
        </w:tc>
        <w:tc>
          <w:tcPr>
            <w:tcW w:w="2356" w:type="dxa"/>
          </w:tcPr>
          <w:p w14:paraId="0513BCF3" w14:textId="054DECEC" w:rsidR="00921292" w:rsidRPr="00921292" w:rsidRDefault="00921292" w:rsidP="008E1A55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ws.total</w:t>
            </w:r>
            <w:proofErr w:type="gramEnd"/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_sightings</w:t>
            </w:r>
            <w:proofErr w:type="spellEnd"/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  <w:r w:rsidR="00FD5A5E">
              <w:rPr>
                <w:rFonts w:ascii="Cambria" w:hAnsi="Cambria"/>
                <w:color w:val="000000"/>
                <w:sz w:val="22"/>
                <w:szCs w:val="22"/>
              </w:rPr>
              <w:t xml:space="preserve"> ({{ </w:t>
            </w:r>
            <w:proofErr w:type="spellStart"/>
            <w:r w:rsidR="00FD5A5E">
              <w:rPr>
                <w:rFonts w:ascii="Cambria" w:hAnsi="Cambria"/>
                <w:color w:val="000000"/>
                <w:sz w:val="22"/>
                <w:szCs w:val="22"/>
              </w:rPr>
              <w:t>ws.percentage</w:t>
            </w:r>
            <w:proofErr w:type="spellEnd"/>
            <w:r w:rsidR="00FD5A5E">
              <w:rPr>
                <w:rFonts w:ascii="Cambria" w:hAnsi="Cambria"/>
                <w:color w:val="000000"/>
                <w:sz w:val="22"/>
                <w:szCs w:val="22"/>
              </w:rPr>
              <w:t xml:space="preserve"> }})</w:t>
            </w:r>
          </w:p>
        </w:tc>
      </w:tr>
    </w:tbl>
    <w:p w14:paraId="6CC92C3E" w14:textId="51499B8B" w:rsidR="004F616C" w:rsidRDefault="006D24B6" w:rsidP="00921292">
      <w:pPr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 w:rsidRPr="00921292"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proofErr w:type="gramStart"/>
      <w:r w:rsidRPr="00921292">
        <w:rPr>
          <w:rFonts w:ascii="Cambria" w:hAnsi="Cambria"/>
          <w:bCs w:val="0"/>
          <w:color w:val="000000"/>
          <w:sz w:val="22"/>
          <w:szCs w:val="22"/>
        </w:rPr>
        <w:t>%}</w:t>
      </w:r>
      <w:r w:rsidR="004F616C">
        <w:rPr>
          <w:rFonts w:ascii="Cambria" w:hAnsi="Cambria"/>
          <w:bCs w:val="0"/>
          <w:color w:val="000000"/>
          <w:sz w:val="22"/>
          <w:szCs w:val="22"/>
        </w:rPr>
        <w:t>{</w:t>
      </w:r>
      <w:proofErr w:type="gramEnd"/>
      <w:r w:rsidR="004F616C">
        <w:rPr>
          <w:rFonts w:ascii="Cambria" w:hAnsi="Cambria"/>
          <w:bCs w:val="0"/>
          <w:color w:val="000000"/>
          <w:sz w:val="22"/>
          <w:szCs w:val="22"/>
        </w:rPr>
        <w:t>% else %}</w:t>
      </w:r>
    </w:p>
    <w:p w14:paraId="51322D75" w14:textId="105A80AE" w:rsidR="004F616C" w:rsidRPr="002A14B4" w:rsidRDefault="004F616C" w:rsidP="009F7FA5">
      <w:pPr>
        <w:pStyle w:val="ListParagraph"/>
        <w:numPr>
          <w:ilvl w:val="0"/>
          <w:numId w:val="2"/>
        </w:numPr>
        <w:rPr>
          <w:rFonts w:ascii="Cambria" w:hAnsi="Cambria"/>
          <w:bCs w:val="0"/>
          <w:color w:val="000000"/>
          <w:sz w:val="22"/>
          <w:szCs w:val="22"/>
        </w:rPr>
      </w:pPr>
      <w:r w:rsidRPr="002A14B4">
        <w:rPr>
          <w:rFonts w:ascii="Cambria" w:hAnsi="Cambria"/>
          <w:bCs w:val="0"/>
          <w:color w:val="000000"/>
          <w:sz w:val="22"/>
          <w:szCs w:val="22"/>
        </w:rPr>
        <w:t>No rhino sighting re</w:t>
      </w:r>
      <w:r w:rsidR="002A14B4">
        <w:rPr>
          <w:rFonts w:ascii="Cambria" w:hAnsi="Cambria"/>
          <w:bCs w:val="0"/>
          <w:color w:val="000000"/>
          <w:sz w:val="22"/>
          <w:szCs w:val="22"/>
        </w:rPr>
        <w:t>ported.</w:t>
      </w:r>
    </w:p>
    <w:p w14:paraId="15151A65" w14:textId="5E43A028" w:rsidR="008679B2" w:rsidRPr="00921292" w:rsidRDefault="004F616C" w:rsidP="00921292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endif </w:t>
      </w:r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%}</w:t>
      </w:r>
      <w:r w:rsidR="00D82A2C" w:rsidRPr="00921292">
        <w:rPr>
          <w:rFonts w:ascii="Cambria" w:hAnsi="Cambria"/>
          <w:b/>
          <w:bCs w:val="0"/>
          <w:color w:val="000000"/>
          <w:sz w:val="22"/>
          <w:szCs w:val="22"/>
        </w:rPr>
        <w:t>Rhino</w:t>
      </w:r>
      <w:proofErr w:type="gramEnd"/>
      <w:r w:rsidR="00D82A2C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Birth:</w:t>
      </w:r>
      <w:r w:rsidR="00C77C86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8679B2">
        <w:rPr>
          <w:rFonts w:ascii="Cambria" w:hAnsi="Cambria"/>
          <w:b/>
          <w:bCs w:val="0"/>
          <w:color w:val="000000"/>
          <w:sz w:val="22"/>
          <w:szCs w:val="22"/>
        </w:rPr>
        <w:t xml:space="preserve">{% if </w:t>
      </w:r>
      <w:proofErr w:type="spellStart"/>
      <w:r w:rsidR="008679B2">
        <w:rPr>
          <w:rFonts w:ascii="Cambria" w:hAnsi="Cambria"/>
          <w:b/>
          <w:bCs w:val="0"/>
          <w:color w:val="000000"/>
          <w:sz w:val="22"/>
          <w:szCs w:val="22"/>
        </w:rPr>
        <w:t>rhino_births</w:t>
      </w:r>
      <w:proofErr w:type="spellEnd"/>
      <w:r w:rsidR="008679B2"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065"/>
        <w:gridCol w:w="1530"/>
        <w:gridCol w:w="3780"/>
        <w:gridCol w:w="1975"/>
      </w:tblGrid>
      <w:tr w:rsidR="006F27CF" w:rsidRPr="007E695C" w14:paraId="54B71286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869CC93" w14:textId="77777777" w:rsidR="00E56808" w:rsidRPr="007E695C" w:rsidRDefault="00E56808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530" w:type="dxa"/>
          </w:tcPr>
          <w:p w14:paraId="4DD9E497" w14:textId="77777777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3780" w:type="dxa"/>
          </w:tcPr>
          <w:p w14:paraId="356EE846" w14:textId="151EF49C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Mother</w:t>
            </w:r>
          </w:p>
        </w:tc>
        <w:tc>
          <w:tcPr>
            <w:tcW w:w="1975" w:type="dxa"/>
          </w:tcPr>
          <w:p w14:paraId="3B234FBE" w14:textId="4DBCB9CB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E56808" w14:paraId="763B37EA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3121731" w14:textId="77777777" w:rsidR="00E56808" w:rsidRDefault="00E56808" w:rsidP="00C77C86">
            <w:pPr>
              <w:jc w:val="left"/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</w:p>
        </w:tc>
        <w:tc>
          <w:tcPr>
            <w:tcW w:w="7285" w:type="dxa"/>
            <w:gridSpan w:val="3"/>
          </w:tcPr>
          <w:p w14:paraId="0E4E8B1B" w14:textId="7AD18617" w:rsidR="00E56808" w:rsidRDefault="00E56808" w:rsidP="00C77C8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rhino_births</w:t>
            </w:r>
            <w:proofErr w:type="spellEnd"/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1A2AD7" w:rsidRPr="00550D74" w14:paraId="7D406ED1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8DCF32F" w14:textId="77777777" w:rsidR="00E56808" w:rsidRPr="00550D74" w:rsidRDefault="00E56808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.conservancy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530" w:type="dxa"/>
          </w:tcPr>
          <w:p w14:paraId="2F6A308F" w14:textId="77777777" w:rsidR="00E56808" w:rsidRPr="00550D74" w:rsidRDefault="00E56808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.color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780" w:type="dxa"/>
          </w:tcPr>
          <w:p w14:paraId="2E6EBB90" w14:textId="7A9DBFB9" w:rsidR="00E56808" w:rsidRPr="00550D74" w:rsidRDefault="00AB263F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.mother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975" w:type="dxa"/>
          </w:tcPr>
          <w:p w14:paraId="17D5B9AA" w14:textId="4E4296FA" w:rsidR="00E56808" w:rsidRPr="00550D74" w:rsidRDefault="00E56808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.health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6F27CF" w:rsidRPr="00550D74" w14:paraId="0504CF75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BE853BE" w14:textId="77777777" w:rsidR="00E56808" w:rsidRPr="00550D74" w:rsidRDefault="00E56808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endfor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530" w:type="dxa"/>
          </w:tcPr>
          <w:p w14:paraId="0AE177C5" w14:textId="77777777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14:paraId="48AFA377" w14:textId="77777777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</w:tcPr>
          <w:p w14:paraId="06BC6895" w14:textId="691E40FA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762522AD" w14:textId="416D8F26" w:rsidR="00D82A2C" w:rsidRDefault="008679B2" w:rsidP="0092129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5F95A5E3" w14:textId="23421978" w:rsidR="008679B2" w:rsidRPr="00C77C86" w:rsidRDefault="008679B2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 xml:space="preserve">No rhino births </w:t>
      </w:r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reported.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{</w:t>
      </w:r>
      <w:proofErr w:type="gramEnd"/>
      <w:r w:rsidRPr="00C77C86">
        <w:rPr>
          <w:rFonts w:ascii="Cambria" w:hAnsi="Cambria"/>
          <w:bCs w:val="0"/>
          <w:color w:val="000000"/>
          <w:sz w:val="22"/>
          <w:szCs w:val="22"/>
        </w:rPr>
        <w:t>% endif</w:t>
      </w:r>
      <w:r w:rsidR="00CF1520" w:rsidRPr="00C77C86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19D7B449" w14:textId="1A885754" w:rsidR="008336B4" w:rsidRPr="00921292" w:rsidRDefault="008336B4" w:rsidP="00460E7C">
      <w:pPr>
        <w:keepNext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Rhino Missing for three </w:t>
      </w:r>
      <w:r w:rsidR="00BA04DA">
        <w:rPr>
          <w:rFonts w:ascii="Cambria" w:hAnsi="Cambria"/>
          <w:b/>
          <w:bCs w:val="0"/>
          <w:color w:val="000000"/>
          <w:sz w:val="22"/>
          <w:szCs w:val="22"/>
        </w:rPr>
        <w:t xml:space="preserve">or more </w:t>
      </w: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days.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680"/>
        <w:gridCol w:w="2335"/>
      </w:tblGrid>
      <w:tr w:rsidR="00AE662A" w:rsidRPr="00AE662A" w14:paraId="34EB4088" w14:textId="77777777" w:rsidTr="00184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A1E22F" w14:textId="00BD2C2A" w:rsidR="008336B4" w:rsidRPr="00AE662A" w:rsidRDefault="008336B4" w:rsidP="008336B4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Rhino Name</w:t>
            </w:r>
          </w:p>
        </w:tc>
        <w:tc>
          <w:tcPr>
            <w:tcW w:w="2335" w:type="dxa"/>
          </w:tcPr>
          <w:p w14:paraId="636F03A2" w14:textId="7453EE5E" w:rsidR="008336B4" w:rsidRPr="00AE662A" w:rsidRDefault="008336B4" w:rsidP="008336B4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 of days</w:t>
            </w:r>
          </w:p>
        </w:tc>
      </w:tr>
      <w:tr w:rsidR="00EA5149" w14:paraId="5A5791FB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1783B6" w14:textId="28C7390C" w:rsidR="008336B4" w:rsidRDefault="008336B4" w:rsidP="00AD32DC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 w:rsidR="00AD32DC">
              <w:rPr>
                <w:rFonts w:ascii="Cambria" w:hAnsi="Cambria"/>
                <w:b w:val="0"/>
                <w:color w:val="000000"/>
                <w:sz w:val="22"/>
                <w:szCs w:val="22"/>
              </w:rPr>
              <w:t>missing_rhinos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5" w:type="dxa"/>
          </w:tcPr>
          <w:p w14:paraId="6124C2F1" w14:textId="77777777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921292" w14:paraId="2A90DAC2" w14:textId="77777777" w:rsidTr="008E1A5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C8842BE" w14:textId="3E960273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item.name</w:t>
            </w:r>
            <w:proofErr w:type="gramEnd"/>
            <w:r w:rsidR="004F5C7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5" w:type="dxa"/>
          </w:tcPr>
          <w:p w14:paraId="427556D4" w14:textId="4C2720F1" w:rsidR="008336B4" w:rsidRPr="00921292" w:rsidRDefault="008336B4" w:rsidP="009F369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r w:rsidR="004F5C7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 w:rsidR="009F369B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days_ago</w:t>
            </w:r>
            <w:proofErr w:type="spellEnd"/>
            <w:r w:rsidR="004F5C7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</w:t>
            </w: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 days</w:t>
            </w:r>
          </w:p>
        </w:tc>
      </w:tr>
      <w:tr w:rsidR="00EA5149" w14:paraId="47B4DE33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2512DB" w14:textId="066DD151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5" w:type="dxa"/>
          </w:tcPr>
          <w:p w14:paraId="33510EE3" w14:textId="77777777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542B74B" w14:textId="77777777" w:rsidR="008336B4" w:rsidRPr="003A0C3B" w:rsidRDefault="008336B4" w:rsidP="008336B4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C1BEAA5" w14:textId="77777777" w:rsidR="00E1381F" w:rsidRPr="003A0C3B" w:rsidRDefault="00E1381F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6BB1EA32" w14:textId="62088AF7" w:rsidR="005D0BA3" w:rsidRPr="00C77C86" w:rsidRDefault="00423ECE" w:rsidP="00C77C8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Rhino territorial movement/unusual sighting:</w:t>
      </w:r>
      <w:r w:rsidR="00C77C86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03323B" w:rsidRPr="000B0A9C">
        <w:rPr>
          <w:rFonts w:ascii="Cambria" w:hAnsi="Cambria"/>
          <w:bCs w:val="0"/>
          <w:color w:val="000000"/>
          <w:sz w:val="22"/>
          <w:szCs w:val="22"/>
        </w:rPr>
        <w:t xml:space="preserve">{% if </w:t>
      </w:r>
      <w:proofErr w:type="spellStart"/>
      <w:r w:rsidR="0003323B" w:rsidRPr="000B0A9C">
        <w:rPr>
          <w:rFonts w:ascii="Cambria" w:hAnsi="Cambria"/>
          <w:bCs w:val="0"/>
          <w:color w:val="000000"/>
          <w:sz w:val="22"/>
          <w:szCs w:val="22"/>
        </w:rPr>
        <w:t>rhino_territorial_movement</w:t>
      </w:r>
      <w:proofErr w:type="spellEnd"/>
      <w:r w:rsidR="0003323B" w:rsidRPr="000B0A9C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tbl>
      <w:tblPr>
        <w:tblStyle w:val="GridTable4-Accent6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260"/>
        <w:gridCol w:w="1890"/>
        <w:gridCol w:w="1710"/>
        <w:gridCol w:w="1715"/>
        <w:gridCol w:w="1340"/>
      </w:tblGrid>
      <w:tr w:rsidR="00C431AC" w:rsidRPr="007E695C" w14:paraId="343523C2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81914EE" w14:textId="77777777" w:rsidR="00BC4A36" w:rsidRPr="007E695C" w:rsidRDefault="00BC4A36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260" w:type="dxa"/>
          </w:tcPr>
          <w:p w14:paraId="3544BEEF" w14:textId="77777777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1890" w:type="dxa"/>
          </w:tcPr>
          <w:p w14:paraId="27728454" w14:textId="45BCB694" w:rsidR="00BC4A36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1710" w:type="dxa"/>
          </w:tcPr>
          <w:p w14:paraId="7BD0532B" w14:textId="7FA4DD35" w:rsidR="00BC4A36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Rhinos</w:t>
            </w:r>
          </w:p>
        </w:tc>
        <w:tc>
          <w:tcPr>
            <w:tcW w:w="1715" w:type="dxa"/>
          </w:tcPr>
          <w:p w14:paraId="295DB3D0" w14:textId="0D406E33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Behavior</w:t>
            </w:r>
          </w:p>
        </w:tc>
        <w:tc>
          <w:tcPr>
            <w:tcW w:w="1340" w:type="dxa"/>
          </w:tcPr>
          <w:p w14:paraId="0AC7F600" w14:textId="77777777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BC4A36" w:rsidRPr="00550D74" w14:paraId="15285489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</w:tcPr>
          <w:p w14:paraId="088944FD" w14:textId="0213A51E" w:rsidR="00BC4A36" w:rsidRPr="00550D74" w:rsidRDefault="00BC4A36" w:rsidP="0003323B">
            <w:pPr>
              <w:jc w:val="left"/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rhino_territorial_movement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</w:tr>
      <w:tr w:rsidR="00C431AC" w:rsidRPr="00550D74" w14:paraId="648ABB78" w14:textId="77777777" w:rsidTr="00A03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73FCF34" w14:textId="77777777" w:rsidR="00BC4A36" w:rsidRPr="00550D74" w:rsidRDefault="00BC4A36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.conservancy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260" w:type="dxa"/>
          </w:tcPr>
          <w:p w14:paraId="75FCEA02" w14:textId="77777777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.color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890" w:type="dxa"/>
          </w:tcPr>
          <w:p w14:paraId="457858EF" w14:textId="77916BE6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.station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710" w:type="dxa"/>
          </w:tcPr>
          <w:p w14:paraId="1506F1DF" w14:textId="610341B3" w:rsidR="00BC4A36" w:rsidRPr="00550D74" w:rsidRDefault="00BC4A36" w:rsidP="005D0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.rhinos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715" w:type="dxa"/>
          </w:tcPr>
          <w:p w14:paraId="02AA530E" w14:textId="3897077C" w:rsidR="00BC4A36" w:rsidRPr="00550D74" w:rsidRDefault="00BC4A36" w:rsidP="005D0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.behavior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40" w:type="dxa"/>
          </w:tcPr>
          <w:p w14:paraId="5B40EB2B" w14:textId="77777777" w:rsidR="00BC4A36" w:rsidRPr="00550D74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.health</w:t>
            </w:r>
            <w:proofErr w:type="spellEnd"/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C431AC" w:rsidRPr="00550D74" w14:paraId="3EB3C608" w14:textId="77777777" w:rsidTr="00A03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946DC30" w14:textId="77777777" w:rsidR="00BC4A36" w:rsidRPr="00550D74" w:rsidRDefault="00BC4A36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endfor</w:t>
            </w:r>
            <w:proofErr w:type="spellEnd"/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260" w:type="dxa"/>
          </w:tcPr>
          <w:p w14:paraId="6E79DEFF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2489CA3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6BA14CE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715" w:type="dxa"/>
          </w:tcPr>
          <w:p w14:paraId="546CDA5E" w14:textId="4679B8F9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40" w:type="dxa"/>
          </w:tcPr>
          <w:p w14:paraId="6F021A31" w14:textId="77777777" w:rsidR="00BC4A36" w:rsidRPr="00550D74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11C1010B" w14:textId="77777777" w:rsidR="0003323B" w:rsidRDefault="0003323B" w:rsidP="0003323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3451B832" w14:textId="579FBCE9" w:rsidR="0003323B" w:rsidRDefault="0003323B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rhino </w:t>
      </w:r>
      <w:r w:rsidR="005D0BA3">
        <w:rPr>
          <w:rFonts w:ascii="Cambria" w:hAnsi="Cambria"/>
          <w:bCs w:val="0"/>
          <w:color w:val="000000"/>
          <w:sz w:val="22"/>
          <w:szCs w:val="22"/>
        </w:rPr>
        <w:t>territorial movements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2FDEA634" w14:textId="7CC8039D" w:rsidR="00423ECE" w:rsidRPr="00921292" w:rsidRDefault="0003323B" w:rsidP="00C77C86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0B9AF25C" w14:textId="77777777" w:rsidR="00423ECE" w:rsidRPr="00921292" w:rsidRDefault="00423EC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</w:p>
    <w:p w14:paraId="70D61F3E" w14:textId="352E3467" w:rsidR="00423ECE" w:rsidRPr="00921292" w:rsidRDefault="004F4F00" w:rsidP="00C77C86">
      <w:pPr>
        <w:tabs>
          <w:tab w:val="clear" w:pos="2940"/>
        </w:tabs>
        <w:spacing w:before="0" w:beforeAutospacing="0" w:after="0"/>
        <w:jc w:val="left"/>
        <w:rPr>
          <w:rFonts w:ascii="Cambria" w:hAnsi="Cambria"/>
          <w:b/>
          <w:bCs w:val="0"/>
          <w:color w:val="000000"/>
          <w:sz w:val="22"/>
          <w:szCs w:val="22"/>
        </w:rPr>
      </w:pPr>
      <w:r w:rsidRPr="00C77C86">
        <w:rPr>
          <w:rFonts w:ascii="Cambria" w:hAnsi="Cambria"/>
          <w:color w:val="000000"/>
          <w:sz w:val="22"/>
          <w:szCs w:val="22"/>
        </w:rPr>
        <w:t>{</w:t>
      </w:r>
      <w:r w:rsidR="00F4347C" w:rsidRPr="00C77C86">
        <w:rPr>
          <w:rFonts w:ascii="Cambria" w:hAnsi="Cambria"/>
          <w:color w:val="000000"/>
          <w:sz w:val="22"/>
          <w:szCs w:val="22"/>
        </w:rPr>
        <w:t xml:space="preserve">% for </w:t>
      </w:r>
      <w:proofErr w:type="spellStart"/>
      <w:r w:rsidR="00F4347C" w:rsidRPr="00C77C86">
        <w:rPr>
          <w:rFonts w:ascii="Cambria" w:hAnsi="Cambria"/>
          <w:color w:val="000000"/>
          <w:sz w:val="22"/>
          <w:szCs w:val="22"/>
        </w:rPr>
        <w:t>os</w:t>
      </w:r>
      <w:proofErr w:type="spellEnd"/>
      <w:r w:rsidR="00F4347C" w:rsidRPr="00C77C86">
        <w:rPr>
          <w:rFonts w:ascii="Cambria" w:hAnsi="Cambria"/>
          <w:color w:val="000000"/>
          <w:sz w:val="22"/>
          <w:szCs w:val="22"/>
        </w:rPr>
        <w:t xml:space="preserve"> in </w:t>
      </w:r>
      <w:proofErr w:type="spellStart"/>
      <w:r w:rsidR="00F4347C" w:rsidRPr="00C77C86">
        <w:rPr>
          <w:rFonts w:ascii="Cambria" w:hAnsi="Cambria"/>
          <w:color w:val="000000"/>
          <w:sz w:val="22"/>
          <w:szCs w:val="22"/>
        </w:rPr>
        <w:t>other_sightings</w:t>
      </w:r>
      <w:proofErr w:type="spellEnd"/>
      <w:r w:rsidR="00F4347C" w:rsidRPr="00C77C86">
        <w:rPr>
          <w:rFonts w:ascii="Cambria" w:hAnsi="Cambria"/>
          <w:color w:val="000000"/>
          <w:sz w:val="22"/>
          <w:szCs w:val="22"/>
        </w:rPr>
        <w:t xml:space="preserve"> </w:t>
      </w:r>
      <w:proofErr w:type="gramStart"/>
      <w:r w:rsidR="00F4347C" w:rsidRPr="00C77C86">
        <w:rPr>
          <w:rFonts w:ascii="Cambria" w:hAnsi="Cambria"/>
          <w:color w:val="000000"/>
          <w:sz w:val="22"/>
          <w:szCs w:val="22"/>
        </w:rPr>
        <w:t>%}</w:t>
      </w:r>
      <w:r w:rsidR="00C61030" w:rsidRPr="00921292">
        <w:rPr>
          <w:rFonts w:ascii="Cambria" w:hAnsi="Cambria"/>
          <w:b/>
          <w:bCs w:val="0"/>
          <w:color w:val="000000"/>
          <w:sz w:val="22"/>
          <w:szCs w:val="22"/>
        </w:rPr>
        <w:t>Other</w:t>
      </w:r>
      <w:proofErr w:type="gramEnd"/>
      <w:r w:rsidR="00C61030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wildlife s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ightings on {{ </w:t>
      </w:r>
      <w:proofErr w:type="spellStart"/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os.conservancy</w:t>
      </w:r>
      <w:proofErr w:type="spellEnd"/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}</w:t>
      </w:r>
      <w:r w:rsidR="00F4347C" w:rsidRPr="00921292">
        <w:rPr>
          <w:rFonts w:ascii="Cambria" w:hAnsi="Cambria"/>
          <w:b/>
          <w:bCs w:val="0"/>
          <w:color w:val="000000"/>
          <w:sz w:val="22"/>
          <w:szCs w:val="22"/>
        </w:rPr>
        <w:t>}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115"/>
        <w:gridCol w:w="1561"/>
      </w:tblGrid>
      <w:tr w:rsidR="00C4005F" w:rsidRPr="00AE662A" w14:paraId="40D8C56E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71AC73C" w14:textId="2297FE57" w:rsidR="00423ECE" w:rsidRPr="00AE662A" w:rsidRDefault="00423ECE" w:rsidP="00423ECE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561" w:type="dxa"/>
          </w:tcPr>
          <w:p w14:paraId="695A1B5E" w14:textId="2D37620E" w:rsidR="00423ECE" w:rsidRPr="00AE662A" w:rsidRDefault="00423ECE" w:rsidP="00423ECE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4005F" w:rsidRPr="00477E70" w14:paraId="51C88FFB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571AF675" w14:textId="57C94249" w:rsidR="00423ECE" w:rsidRDefault="005178E1" w:rsidP="00F357F3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tr for item in </w:t>
            </w:r>
            <w:proofErr w:type="spellStart"/>
            <w:proofErr w:type="gramStart"/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os.sightings</w:t>
            </w:r>
            <w:proofErr w:type="spellEnd"/>
            <w:proofErr w:type="gramEnd"/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</w:t>
            </w:r>
            <w:r w:rsidR="0074361B">
              <w:rPr>
                <w:rFonts w:ascii="Cambria" w:hAnsi="Cambria"/>
                <w:b w:val="0"/>
                <w:color w:val="000000"/>
                <w:sz w:val="22"/>
                <w:szCs w:val="22"/>
              </w:rPr>
              <w:t>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}</w:t>
            </w:r>
          </w:p>
        </w:tc>
        <w:tc>
          <w:tcPr>
            <w:tcW w:w="1561" w:type="dxa"/>
          </w:tcPr>
          <w:p w14:paraId="406DDD1E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477E70" w14:paraId="4A94CC3C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16485FFC" w14:textId="27B9A4F2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</w:t>
            </w:r>
            <w:proofErr w:type="gram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.species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61" w:type="dxa"/>
          </w:tcPr>
          <w:p w14:paraId="71970B2E" w14:textId="745382D8" w:rsidR="00423ECE" w:rsidRPr="00477E70" w:rsidRDefault="00423ECE" w:rsidP="008D2381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item.count</w:t>
            </w:r>
            <w:proofErr w:type="spellEnd"/>
            <w:proofErr w:type="gramEnd"/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</w:t>
            </w:r>
          </w:p>
        </w:tc>
      </w:tr>
      <w:tr w:rsidR="00C4005F" w:rsidRPr="00477E70" w14:paraId="4B15E8FD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96C029F" w14:textId="5DF67B0A" w:rsidR="00423ECE" w:rsidRDefault="005178E1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tr </w:t>
            </w:r>
            <w:proofErr w:type="spellStart"/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561" w:type="dxa"/>
          </w:tcPr>
          <w:p w14:paraId="4FAD6C05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69375695" w14:textId="77777777" w:rsidR="00202D95" w:rsidRPr="003A0C3B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B01896B" w14:textId="2FEE12D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Total wildlife sig</w:t>
      </w:r>
      <w:r w:rsidR="00EA4A0B" w:rsidRPr="00921292">
        <w:rPr>
          <w:rFonts w:ascii="Cambria" w:hAnsi="Cambria"/>
          <w:b/>
          <w:color w:val="000000"/>
          <w:sz w:val="22"/>
          <w:szCs w:val="22"/>
        </w:rPr>
        <w:t>h</w:t>
      </w:r>
      <w:r w:rsidRPr="00921292">
        <w:rPr>
          <w:rFonts w:ascii="Cambria" w:hAnsi="Cambria"/>
          <w:b/>
          <w:color w:val="000000"/>
          <w:sz w:val="22"/>
          <w:szCs w:val="22"/>
        </w:rPr>
        <w:t>ted = {{</w:t>
      </w:r>
      <w:proofErr w:type="spellStart"/>
      <w:proofErr w:type="gramStart"/>
      <w:r w:rsidRPr="00921292">
        <w:rPr>
          <w:rFonts w:ascii="Cambria" w:hAnsi="Cambria"/>
          <w:b/>
          <w:color w:val="000000"/>
          <w:sz w:val="22"/>
          <w:szCs w:val="22"/>
        </w:rPr>
        <w:t>os.total</w:t>
      </w:r>
      <w:proofErr w:type="gramEnd"/>
      <w:r w:rsidRPr="00921292">
        <w:rPr>
          <w:rFonts w:ascii="Cambria" w:hAnsi="Cambria"/>
          <w:b/>
          <w:color w:val="000000"/>
          <w:sz w:val="22"/>
          <w:szCs w:val="22"/>
        </w:rPr>
        <w:t>_sightings</w:t>
      </w:r>
      <w:proofErr w:type="spellEnd"/>
      <w:r w:rsidRPr="00921292">
        <w:rPr>
          <w:rFonts w:ascii="Cambria" w:hAnsi="Cambria"/>
          <w:b/>
          <w:color w:val="000000"/>
          <w:sz w:val="22"/>
          <w:szCs w:val="22"/>
        </w:rPr>
        <w:t>}} reported.</w:t>
      </w:r>
    </w:p>
    <w:p w14:paraId="550187F1" w14:textId="7777777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FEC2520" w14:textId="20A5F194" w:rsidR="00F4347C" w:rsidRPr="00921292" w:rsidRDefault="00F4347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 xml:space="preserve">{% </w:t>
      </w:r>
      <w:proofErr w:type="spellStart"/>
      <w:r w:rsidRPr="00921292">
        <w:rPr>
          <w:rFonts w:ascii="Cambria" w:hAnsi="Cambria"/>
          <w:b/>
          <w:color w:val="000000"/>
          <w:sz w:val="22"/>
          <w:szCs w:val="22"/>
        </w:rPr>
        <w:t>endfor</w:t>
      </w:r>
      <w:proofErr w:type="spellEnd"/>
      <w:r w:rsidRPr="00921292">
        <w:rPr>
          <w:rFonts w:ascii="Cambria" w:hAnsi="Cambria"/>
          <w:b/>
          <w:color w:val="000000"/>
          <w:sz w:val="22"/>
          <w:szCs w:val="22"/>
        </w:rPr>
        <w:t xml:space="preserve"> %}</w:t>
      </w:r>
    </w:p>
    <w:p w14:paraId="06B42F2A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61057B37" w14:textId="4E84AC3B" w:rsidR="009821EB" w:rsidRPr="00C77C86" w:rsidRDefault="0071337A" w:rsidP="00C77C8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Wildlife mortality:</w:t>
      </w:r>
      <w:r w:rsidR="00C77C86" w:rsidRPr="00C77C86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r w:rsidR="009821EB" w:rsidRPr="00C77C86">
        <w:rPr>
          <w:rFonts w:ascii="Cambria" w:hAnsi="Cambria"/>
          <w:bCs w:val="0"/>
          <w:color w:val="000000"/>
          <w:sz w:val="22"/>
          <w:szCs w:val="22"/>
        </w:rPr>
        <w:t>{% if carcass %}</w:t>
      </w:r>
    </w:p>
    <w:tbl>
      <w:tblPr>
        <w:tblStyle w:val="GridTable4-Accent6"/>
        <w:tblW w:w="9175" w:type="dxa"/>
        <w:tblLayout w:type="fixed"/>
        <w:tblLook w:val="04A0" w:firstRow="1" w:lastRow="0" w:firstColumn="1" w:lastColumn="0" w:noHBand="0" w:noVBand="1"/>
      </w:tblPr>
      <w:tblGrid>
        <w:gridCol w:w="1524"/>
        <w:gridCol w:w="1891"/>
        <w:gridCol w:w="2251"/>
        <w:gridCol w:w="2609"/>
        <w:gridCol w:w="900"/>
      </w:tblGrid>
      <w:tr w:rsidR="006F27CF" w:rsidRPr="007E695C" w14:paraId="539B32E1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2A54D668" w14:textId="77777777" w:rsidR="00074F9B" w:rsidRPr="007E695C" w:rsidRDefault="00074F9B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891" w:type="dxa"/>
          </w:tcPr>
          <w:p w14:paraId="13B21D10" w14:textId="623FB3A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2251" w:type="dxa"/>
          </w:tcPr>
          <w:p w14:paraId="3311BB04" w14:textId="7ED8EF21" w:rsidR="00074F9B" w:rsidRDefault="0011504D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Section Area</w:t>
            </w:r>
          </w:p>
        </w:tc>
        <w:tc>
          <w:tcPr>
            <w:tcW w:w="2609" w:type="dxa"/>
          </w:tcPr>
          <w:p w14:paraId="4A4057E0" w14:textId="36F53ED0" w:rsidR="00074F9B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Cause</w:t>
            </w:r>
          </w:p>
        </w:tc>
        <w:tc>
          <w:tcPr>
            <w:tcW w:w="900" w:type="dxa"/>
          </w:tcPr>
          <w:p w14:paraId="21781AE5" w14:textId="7BACEEC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C2200" w14:paraId="35807D69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5" w:type="dxa"/>
            <w:gridSpan w:val="5"/>
          </w:tcPr>
          <w:p w14:paraId="4824593E" w14:textId="4315DCC3" w:rsidR="00BB265E" w:rsidRPr="0010312D" w:rsidRDefault="0010312D" w:rsidP="00074F9B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</w:t>
            </w:r>
            <w:r w:rsidR="00BB265E"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tr for item in carcass %}</w:t>
            </w:r>
          </w:p>
        </w:tc>
      </w:tr>
      <w:tr w:rsidR="00C431AC" w14:paraId="1817F993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3CAC3C1A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.conservancy</w:t>
            </w:r>
            <w:proofErr w:type="spellEnd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891" w:type="dxa"/>
          </w:tcPr>
          <w:p w14:paraId="368A7E66" w14:textId="37400CEA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.species</w:t>
            </w:r>
            <w:proofErr w:type="spell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2251" w:type="dxa"/>
          </w:tcPr>
          <w:p w14:paraId="7A1FD76F" w14:textId="2AD04B9F" w:rsidR="00074F9B" w:rsidRPr="0010312D" w:rsidRDefault="00074F9B" w:rsidP="00115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 w:rsidR="0011504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section_area</w:t>
            </w:r>
            <w:proofErr w:type="spell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2609" w:type="dxa"/>
          </w:tcPr>
          <w:p w14:paraId="3298A8FF" w14:textId="62EC2C84" w:rsidR="00074F9B" w:rsidRPr="0010312D" w:rsidRDefault="00074F9B" w:rsidP="001C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</w:t>
            </w:r>
            <w:r w:rsidR="001C5E29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cause_of_death</w:t>
            </w:r>
            <w:proofErr w:type="spell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900" w:type="dxa"/>
          </w:tcPr>
          <w:p w14:paraId="2598193A" w14:textId="0E4267DC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proofErr w:type="gram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</w:t>
            </w:r>
            <w:proofErr w:type="gram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.number_animals</w:t>
            </w:r>
            <w:proofErr w:type="spellEnd"/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C431AC" w14:paraId="165088CF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ACE2802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endfor</w:t>
            </w:r>
            <w:proofErr w:type="spellEnd"/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891" w:type="dxa"/>
          </w:tcPr>
          <w:p w14:paraId="01E1C9FE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</w:tcPr>
          <w:p w14:paraId="4E0ED317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609" w:type="dxa"/>
          </w:tcPr>
          <w:p w14:paraId="29C4ED94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</w:tcPr>
          <w:p w14:paraId="02DB178B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2A9D2519" w14:textId="77777777" w:rsidR="009821EB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69A4F6E3" w14:textId="321155D4" w:rsidR="009821EB" w:rsidRDefault="009821EB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</w:t>
      </w:r>
      <w:r w:rsidR="00074F9B">
        <w:rPr>
          <w:rFonts w:ascii="Cambria" w:hAnsi="Cambria"/>
          <w:bCs w:val="0"/>
          <w:color w:val="000000"/>
          <w:sz w:val="22"/>
          <w:szCs w:val="22"/>
        </w:rPr>
        <w:t>wildlife mortality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78A05540" w14:textId="77777777" w:rsidR="009821EB" w:rsidRPr="008679B2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69681643" w14:textId="7767B7DC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592AEA92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A1B0D90" w14:textId="52D0287A" w:rsidR="00E45219" w:rsidRPr="00C77C86" w:rsidRDefault="0071337A" w:rsidP="00C77C86">
      <w:pPr>
        <w:keepNext/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 xml:space="preserve">Wildlife movement through the </w:t>
      </w:r>
      <w:proofErr w:type="gramStart"/>
      <w:r w:rsidRPr="00921292">
        <w:rPr>
          <w:rFonts w:ascii="Cambria" w:hAnsi="Cambria"/>
          <w:b/>
          <w:color w:val="000000"/>
          <w:sz w:val="22"/>
          <w:szCs w:val="22"/>
        </w:rPr>
        <w:t>gaps:</w:t>
      </w:r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>{</w:t>
      </w:r>
      <w:proofErr w:type="gramEnd"/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 xml:space="preserve">% if </w:t>
      </w:r>
      <w:proofErr w:type="spellStart"/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>gap_movement</w:t>
      </w:r>
      <w:proofErr w:type="spellEnd"/>
      <w:r w:rsidR="00E45219" w:rsidRPr="00E45219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1A04AD36" w14:textId="77777777" w:rsidR="0071337A" w:rsidRPr="003A0C3B" w:rsidRDefault="0071337A" w:rsidP="009849D1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37A" w:rsidRPr="00AE662A" w14:paraId="57570C99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AFEFA97" w14:textId="3BA67201" w:rsidR="0071337A" w:rsidRPr="00AE662A" w:rsidRDefault="0071337A" w:rsidP="009849D1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 Gap</w:t>
            </w:r>
          </w:p>
        </w:tc>
        <w:tc>
          <w:tcPr>
            <w:tcW w:w="2337" w:type="dxa"/>
          </w:tcPr>
          <w:p w14:paraId="22E078E7" w14:textId="7B707703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2338" w:type="dxa"/>
          </w:tcPr>
          <w:p w14:paraId="188B0E1C" w14:textId="2492A873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Total in</w:t>
            </w:r>
          </w:p>
        </w:tc>
        <w:tc>
          <w:tcPr>
            <w:tcW w:w="2338" w:type="dxa"/>
          </w:tcPr>
          <w:p w14:paraId="29A919FF" w14:textId="29550F15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Total out</w:t>
            </w:r>
          </w:p>
        </w:tc>
      </w:tr>
      <w:tr w:rsidR="0071337A" w14:paraId="46DC7A16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18B35EE" w14:textId="6C7567A1" w:rsidR="0071337A" w:rsidRDefault="00575E0F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gap_movement</w:t>
            </w:r>
            <w:proofErr w:type="spellEnd"/>
            <w:r w:rsidR="0071337A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7" w:type="dxa"/>
          </w:tcPr>
          <w:p w14:paraId="14A0B7F7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74BE43A9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4236AECB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71337A" w:rsidRPr="00921292" w14:paraId="50334CBE" w14:textId="77777777" w:rsidTr="00A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3447DC1" w14:textId="38DD9B6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item.gap_name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7" w:type="dxa"/>
          </w:tcPr>
          <w:p w14:paraId="45990DD6" w14:textId="289F88C0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item.species</w:t>
            </w:r>
            <w:proofErr w:type="spellEnd"/>
            <w:proofErr w:type="gram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8" w:type="dxa"/>
          </w:tcPr>
          <w:p w14:paraId="1BB4917A" w14:textId="0B4DE86C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item.total</w:t>
            </w:r>
            <w:proofErr w:type="gram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_in</w:t>
            </w:r>
            <w:proofErr w:type="spell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338" w:type="dxa"/>
          </w:tcPr>
          <w:p w14:paraId="793DBAC7" w14:textId="46DA3354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item.total</w:t>
            </w:r>
            <w:proofErr w:type="gram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_out</w:t>
            </w:r>
            <w:proofErr w:type="spellEnd"/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}}</w:t>
            </w:r>
          </w:p>
        </w:tc>
      </w:tr>
      <w:tr w:rsidR="0071337A" w14:paraId="4EB017F9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B13F6F4" w14:textId="3BEFEAEB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7" w:type="dxa"/>
          </w:tcPr>
          <w:p w14:paraId="27F5D7FE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1D6BED96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508663D1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7E2A671C" w14:textId="06339594" w:rsidR="0071337A" w:rsidRPr="00E45219" w:rsidRDefault="00E45219" w:rsidP="009849D1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4A0A3F84" w14:textId="5C5F38C1" w:rsidR="00E45219" w:rsidRPr="00E45219" w:rsidRDefault="00E45219" w:rsidP="009F7FA5">
      <w:pPr>
        <w:pStyle w:val="ListParagraph"/>
        <w:numPr>
          <w:ilvl w:val="0"/>
          <w:numId w:val="1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No gap movement reported.</w:t>
      </w:r>
    </w:p>
    <w:p w14:paraId="1147547A" w14:textId="76A4D068" w:rsidR="00E45219" w:rsidRPr="00E45219" w:rsidRDefault="00E45219" w:rsidP="00E4521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7E140532" w14:textId="77777777" w:rsidR="0071337A" w:rsidRPr="00B969F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B22A7F3" w14:textId="1C3279BF" w:rsidR="00563A13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B969F2">
        <w:rPr>
          <w:rFonts w:ascii="Cambria" w:hAnsi="Cambria"/>
          <w:b/>
          <w:color w:val="000000"/>
          <w:sz w:val="22"/>
          <w:szCs w:val="22"/>
        </w:rPr>
        <w:t>Human/Wildlife Conflict</w:t>
      </w:r>
    </w:p>
    <w:p w14:paraId="0E6CFB6E" w14:textId="08F9EDE1" w:rsidR="005707F3" w:rsidRDefault="005707F3" w:rsidP="005707F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hwc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human_wildlife_conflict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05F67285" w14:textId="6B5279FC" w:rsidR="005707F3" w:rsidRDefault="005707F3" w:rsidP="005707F3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proofErr w:type="gramStart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{{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hwc</w:t>
      </w:r>
      <w:proofErr w:type="gramEnd"/>
      <w:r w:rsidR="00CB2C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proofErr w:type="spell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E33B04">
        <w:rPr>
          <w:rFonts w:ascii="Cambria" w:hAnsi="Cambria"/>
          <w:bCs w:val="0"/>
          <w:color w:val="000000"/>
          <w:sz w:val="22"/>
          <w:szCs w:val="22"/>
        </w:rPr>
        <w:tab/>
        <w:t xml:space="preserve">{{ </w:t>
      </w:r>
      <w:proofErr w:type="spellStart"/>
      <w:r w:rsidR="00E33B04">
        <w:rPr>
          <w:rFonts w:ascii="Cambria" w:hAnsi="Cambria"/>
          <w:bCs w:val="0"/>
          <w:color w:val="000000"/>
          <w:sz w:val="22"/>
          <w:szCs w:val="22"/>
        </w:rPr>
        <w:t>hwc</w:t>
      </w:r>
      <w:r>
        <w:rPr>
          <w:rFonts w:ascii="Cambria" w:hAnsi="Cambria"/>
          <w:bCs w:val="0"/>
          <w:color w:val="000000"/>
          <w:sz w:val="22"/>
          <w:szCs w:val="22"/>
        </w:rPr>
        <w:t>.event_time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5A941DB3" w14:textId="354552CD" w:rsidR="005707F3" w:rsidRDefault="005707F3" w:rsidP="00CB0D63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hwc.attributes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att.value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7F443D81" w14:textId="77777777" w:rsidR="005707F3" w:rsidRDefault="005707F3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p w14:paraId="40614736" w14:textId="6EE53013" w:rsidR="00D44817" w:rsidRDefault="00D44817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 xml:space="preserve">{% for note in </w:t>
      </w:r>
      <w:proofErr w:type="spellStart"/>
      <w:proofErr w:type="gramStart"/>
      <w:r w:rsidR="00CB0D63">
        <w:rPr>
          <w:rFonts w:ascii="Cambria" w:hAnsi="Cambria"/>
          <w:bCs w:val="0"/>
          <w:color w:val="000000"/>
          <w:sz w:val="22"/>
          <w:szCs w:val="22"/>
        </w:rPr>
        <w:t>hwc</w:t>
      </w:r>
      <w:r>
        <w:rPr>
          <w:rFonts w:ascii="Cambria" w:hAnsi="Cambria"/>
          <w:bCs w:val="0"/>
          <w:color w:val="000000"/>
          <w:sz w:val="22"/>
          <w:szCs w:val="22"/>
        </w:rPr>
        <w:t>.notes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note.created_at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note.username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6EF5C0F3" w14:textId="77777777" w:rsidR="00D44817" w:rsidRDefault="00D44817" w:rsidP="00CB0D63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note.text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64F81E6A" w14:textId="77777777" w:rsidR="00D44817" w:rsidRDefault="00D44817" w:rsidP="00D44817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77F88A20" w14:textId="77777777" w:rsidR="005707F3" w:rsidRPr="00921292" w:rsidRDefault="005707F3" w:rsidP="005707F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5798727D" w14:textId="77777777" w:rsidR="005707F3" w:rsidRPr="00B969F2" w:rsidRDefault="005707F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B920765" w14:textId="77777777" w:rsidR="00563A13" w:rsidRPr="003A0C3B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60A3D535" w14:textId="4CE4A9DE" w:rsidR="00563A13" w:rsidRPr="00460E7C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460E7C">
        <w:rPr>
          <w:rFonts w:ascii="Cambria" w:hAnsi="Cambria"/>
          <w:b/>
          <w:bCs w:val="0"/>
          <w:color w:val="000000"/>
          <w:sz w:val="22"/>
          <w:szCs w:val="22"/>
        </w:rPr>
        <w:t>Rainfall</w:t>
      </w:r>
    </w:p>
    <w:p w14:paraId="08374F2A" w14:textId="77777777" w:rsidR="00563A13" w:rsidRPr="00921292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7B55788B" w14:textId="0F740F72" w:rsidR="00563A13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%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for </w:t>
      </w:r>
      <w:r w:rsidR="00D76442">
        <w:rPr>
          <w:rFonts w:ascii="Cambria" w:hAnsi="Cambria"/>
          <w:bCs w:val="0"/>
          <w:color w:val="000000"/>
          <w:sz w:val="22"/>
          <w:szCs w:val="22"/>
        </w:rPr>
        <w:t>conservancy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in rainfall</w:t>
      </w: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72B5B278" w14:textId="77777777" w:rsidR="00D76442" w:rsidRPr="00921292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329E0DB" w14:textId="16ADB062" w:rsidR="00F02B53" w:rsidRPr="00C77C86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Rainfall for: </w:t>
      </w:r>
      <w:proofErr w:type="gramStart"/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proofErr w:type="spellStart"/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>conservancy</w:t>
      </w:r>
      <w:proofErr w:type="gramEnd"/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>.</w:t>
      </w:r>
      <w:r w:rsidR="00874D3B">
        <w:rPr>
          <w:rFonts w:ascii="Cambria" w:hAnsi="Cambria"/>
          <w:b/>
          <w:bCs w:val="0"/>
          <w:color w:val="000000"/>
          <w:sz w:val="22"/>
          <w:szCs w:val="22"/>
        </w:rPr>
        <w:t>conservancy</w:t>
      </w:r>
      <w:proofErr w:type="spellEnd"/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8008BE" w:rsidRPr="00C431AC">
        <w:rPr>
          <w:rFonts w:ascii="Cambria" w:hAnsi="Cambria"/>
          <w:bCs w:val="0"/>
          <w:color w:val="000000"/>
          <w:sz w:val="22"/>
          <w:szCs w:val="22"/>
        </w:rPr>
        <w:t xml:space="preserve">{% if </w:t>
      </w:r>
      <w:proofErr w:type="spellStart"/>
      <w:r w:rsidR="008008BE" w:rsidRPr="00C431AC">
        <w:rPr>
          <w:rFonts w:ascii="Cambria" w:hAnsi="Cambria"/>
          <w:bCs w:val="0"/>
          <w:color w:val="000000"/>
          <w:sz w:val="22"/>
          <w:szCs w:val="22"/>
        </w:rPr>
        <w:t>conservancy.rainfa</w:t>
      </w:r>
      <w:r w:rsidR="00F02B53" w:rsidRPr="00C431AC">
        <w:rPr>
          <w:rFonts w:ascii="Cambria" w:hAnsi="Cambria"/>
          <w:bCs w:val="0"/>
          <w:color w:val="000000"/>
          <w:sz w:val="22"/>
          <w:szCs w:val="22"/>
        </w:rPr>
        <w:t>ll</w:t>
      </w:r>
      <w:proofErr w:type="spellEnd"/>
      <w:r w:rsidR="00F02B53" w:rsidRPr="00C431AC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7195"/>
        <w:gridCol w:w="2155"/>
      </w:tblGrid>
      <w:tr w:rsidR="006F27CF" w:rsidRPr="00D76442" w14:paraId="5F1DBA54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678C126A" w14:textId="798F5F60" w:rsidR="00D76442" w:rsidRPr="00D76442" w:rsidRDefault="00D76442" w:rsidP="00D76442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2155" w:type="dxa"/>
          </w:tcPr>
          <w:p w14:paraId="03AB5663" w14:textId="0C4AD7FF" w:rsidR="00D76442" w:rsidRPr="00D76442" w:rsidRDefault="00D76442" w:rsidP="00D76442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Total millimeters</w:t>
            </w:r>
          </w:p>
        </w:tc>
      </w:tr>
      <w:tr w:rsidR="006F27CF" w:rsidRPr="00D76442" w14:paraId="628A9552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82025C" w14:textId="1DBA57D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proofErr w:type="gramStart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conservancy.rainfall</w:t>
            </w:r>
            <w:proofErr w:type="spellEnd"/>
            <w:proofErr w:type="gramEnd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155" w:type="dxa"/>
          </w:tcPr>
          <w:p w14:paraId="20A12EB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D76442" w:rsidRPr="00D76442" w14:paraId="501B48DD" w14:textId="77777777" w:rsidTr="006F27CF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A6FBA9" w14:textId="41C7145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proofErr w:type="gramStart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</w:t>
            </w:r>
            <w:proofErr w:type="gramEnd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.station</w:t>
            </w:r>
            <w:proofErr w:type="spellEnd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2155" w:type="dxa"/>
          </w:tcPr>
          <w:p w14:paraId="2B1141EF" w14:textId="24BCAC65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>.total_mm</w:t>
            </w:r>
            <w:proofErr w:type="spellEnd"/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6F27CF" w:rsidRPr="00D76442" w14:paraId="4CB5B571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058BBD2A" w14:textId="71FE80F8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155" w:type="dxa"/>
          </w:tcPr>
          <w:p w14:paraId="5CE4B30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3360B733" w14:textId="2174F328" w:rsidR="00523AF8" w:rsidRDefault="00F02B53" w:rsidP="009D5EC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2A44837C" w14:textId="6F8D4A18" w:rsidR="00F02B53" w:rsidRDefault="00F02B53" w:rsidP="009F7FA5">
      <w:pPr>
        <w:pStyle w:val="ListParagraph"/>
        <w:numPr>
          <w:ilvl w:val="0"/>
          <w:numId w:val="1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new rainfall </w:t>
      </w:r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report</w:t>
      </w:r>
      <w:proofErr w:type="gramEnd"/>
      <w:r>
        <w:rPr>
          <w:rFonts w:ascii="Cambria" w:hAnsi="Cambria"/>
          <w:bCs w:val="0"/>
          <w:color w:val="000000"/>
          <w:sz w:val="22"/>
          <w:szCs w:val="22"/>
        </w:rPr>
        <w:t>.</w:t>
      </w:r>
    </w:p>
    <w:p w14:paraId="77400F06" w14:textId="62B20298" w:rsidR="00F02B53" w:rsidRPr="00F02B53" w:rsidRDefault="00F02B53" w:rsidP="00F02B5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08E24C0A" w14:textId="71EA8268" w:rsidR="00A218F6" w:rsidRPr="00921292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{%</w:t>
      </w:r>
      <w:r w:rsidR="0063356F" w:rsidRPr="00921292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proofErr w:type="spellStart"/>
      <w:r w:rsidRPr="00921292"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 w:rsidRPr="00921292">
        <w:rPr>
          <w:rFonts w:ascii="Cambria" w:hAnsi="Cambria"/>
          <w:bCs w:val="0"/>
          <w:color w:val="000000"/>
          <w:sz w:val="22"/>
          <w:szCs w:val="22"/>
        </w:rPr>
        <w:t>%}</w:t>
      </w:r>
    </w:p>
    <w:p w14:paraId="6F2DD938" w14:textId="77777777" w:rsidR="009D5EC9" w:rsidRPr="00921292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267869B3" w14:textId="631521E2" w:rsidR="009D5EC9" w:rsidRDefault="009D5EC9" w:rsidP="00460E7C">
      <w:pPr>
        <w:pStyle w:val="Heading1"/>
      </w:pPr>
      <w:r>
        <w:t>Security</w:t>
      </w:r>
    </w:p>
    <w:p w14:paraId="699900BD" w14:textId="77777777" w:rsidR="009D5EC9" w:rsidRDefault="009D5EC9" w:rsidP="00460E7C">
      <w:pPr>
        <w:tabs>
          <w:tab w:val="clear" w:pos="2940"/>
          <w:tab w:val="center" w:pos="995"/>
        </w:tabs>
        <w:spacing w:before="0" w:beforeAutospacing="0" w:after="0"/>
      </w:pPr>
    </w:p>
    <w:p w14:paraId="040BC417" w14:textId="64620E06" w:rsidR="009D5EC9" w:rsidRPr="005707F3" w:rsidRDefault="009D5EC9" w:rsidP="005707F3">
      <w:pPr>
        <w:tabs>
          <w:tab w:val="clear" w:pos="2940"/>
          <w:tab w:val="center" w:pos="995"/>
        </w:tabs>
        <w:spacing w:before="0" w:beforeAutospacing="0" w:after="0"/>
        <w:jc w:val="left"/>
        <w:rPr>
          <w:rFonts w:ascii="Cambria" w:hAnsi="Cambria"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Internal issues/deployments:</w:t>
      </w:r>
      <w:r w:rsidR="005707F3">
        <w:rPr>
          <w:rFonts w:ascii="Cambria" w:hAnsi="Cambria"/>
          <w:b/>
          <w:color w:val="000000"/>
          <w:sz w:val="22"/>
          <w:szCs w:val="22"/>
        </w:rPr>
        <w:br/>
      </w:r>
      <w:r w:rsidR="005707F3">
        <w:rPr>
          <w:rFonts w:ascii="Cambria" w:hAnsi="Cambria"/>
          <w:i/>
          <w:color w:val="000000"/>
          <w:sz w:val="22"/>
          <w:szCs w:val="22"/>
        </w:rPr>
        <w:t>These exclude some human/wildlife conflicts. See Human/Wildlife Conflict section in this report.</w:t>
      </w:r>
    </w:p>
    <w:p w14:paraId="6DAA1B5C" w14:textId="42A6040A" w:rsidR="009D5EC9" w:rsidRDefault="000C1540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se in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security_events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73B59728" w14:textId="08183199" w:rsidR="000C1540" w:rsidRDefault="00A12212" w:rsidP="0061410E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proofErr w:type="gram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 xml:space="preserve">{{ </w:t>
      </w:r>
      <w:proofErr w:type="spell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se</w:t>
      </w:r>
      <w:proofErr w:type="gram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proofErr w:type="spell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C706D7">
        <w:rPr>
          <w:rFonts w:ascii="Cambria" w:hAnsi="Cambria"/>
          <w:bCs w:val="0"/>
          <w:color w:val="000000"/>
          <w:sz w:val="22"/>
          <w:szCs w:val="22"/>
        </w:rPr>
        <w:tab/>
        <w:t xml:space="preserve">{{ </w:t>
      </w:r>
      <w:proofErr w:type="spellStart"/>
      <w:r w:rsidR="00C706D7">
        <w:rPr>
          <w:rFonts w:ascii="Cambria" w:hAnsi="Cambria"/>
          <w:bCs w:val="0"/>
          <w:color w:val="000000"/>
          <w:sz w:val="22"/>
          <w:szCs w:val="22"/>
        </w:rPr>
        <w:t>se.event_time</w:t>
      </w:r>
      <w:proofErr w:type="spellEnd"/>
      <w:r w:rsidR="00C706D7"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0338753B" w14:textId="2C6E2081" w:rsidR="004C5380" w:rsidRDefault="009C281A" w:rsidP="004731F6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for </w:t>
      </w:r>
      <w:proofErr w:type="spellStart"/>
      <w:r w:rsidR="004C5380">
        <w:rPr>
          <w:rFonts w:ascii="Cambria" w:hAnsi="Cambria"/>
          <w:bCs w:val="0"/>
          <w:color w:val="000000"/>
          <w:sz w:val="22"/>
          <w:szCs w:val="22"/>
        </w:rPr>
        <w:t>att</w:t>
      </w:r>
      <w:proofErr w:type="spellEnd"/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proofErr w:type="gramStart"/>
      <w:r w:rsidR="004C5380">
        <w:rPr>
          <w:rFonts w:ascii="Cambria" w:hAnsi="Cambria"/>
          <w:bCs w:val="0"/>
          <w:color w:val="000000"/>
          <w:sz w:val="22"/>
          <w:szCs w:val="22"/>
        </w:rPr>
        <w:t>se.attributes</w:t>
      </w:r>
      <w:proofErr w:type="spellEnd"/>
      <w:proofErr w:type="gramEnd"/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="004C5380"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 {{</w:t>
      </w:r>
      <w:proofErr w:type="spellStart"/>
      <w:r w:rsidR="004C5380">
        <w:rPr>
          <w:rFonts w:ascii="Cambria" w:hAnsi="Cambria"/>
          <w:bCs w:val="0"/>
          <w:color w:val="000000"/>
          <w:sz w:val="22"/>
          <w:szCs w:val="22"/>
        </w:rPr>
        <w:t>att.value</w:t>
      </w:r>
      <w:proofErr w:type="spellEnd"/>
      <w:r w:rsidR="004C5380"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2633740A" w14:textId="1EF77CBA" w:rsidR="009C281A" w:rsidRDefault="009C281A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p w14:paraId="1DB3B754" w14:textId="77777777" w:rsidR="00D44817" w:rsidRDefault="00D44817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note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se.notes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note.created_at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note.username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128CDDCC" w14:textId="77777777" w:rsidR="00D44817" w:rsidRDefault="00D44817" w:rsidP="004731F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note.text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41258B23" w14:textId="77777777" w:rsidR="00D44817" w:rsidRDefault="00D44817" w:rsidP="00D44817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04E43A87" w14:textId="05287CE8" w:rsidR="000C1540" w:rsidRDefault="000C1540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7D4C9151" w14:textId="7D6FC3BD" w:rsidR="00383FC6" w:rsidRDefault="00383FC6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1578F30A" w14:textId="7AEC58A4" w:rsidR="00383FC6" w:rsidRPr="005707F3" w:rsidRDefault="00383FC6" w:rsidP="00383FC6">
      <w:pPr>
        <w:tabs>
          <w:tab w:val="clear" w:pos="2940"/>
          <w:tab w:val="center" w:pos="995"/>
        </w:tabs>
        <w:spacing w:before="0" w:beforeAutospacing="0" w:after="0"/>
        <w:jc w:val="left"/>
        <w:rPr>
          <w:rFonts w:ascii="Cambria" w:hAnsi="Cambria"/>
          <w:color w:val="000000"/>
          <w:sz w:val="22"/>
          <w:szCs w:val="22"/>
        </w:rPr>
      </w:pPr>
      <w:proofErr w:type="spellStart"/>
      <w:r>
        <w:rPr>
          <w:rFonts w:ascii="Cambria" w:hAnsi="Cambria"/>
          <w:b/>
          <w:color w:val="000000"/>
          <w:sz w:val="22"/>
          <w:szCs w:val="22"/>
        </w:rPr>
        <w:t>Findrep</w:t>
      </w:r>
      <w:proofErr w:type="spellEnd"/>
      <w:r w:rsidRPr="00921292">
        <w:rPr>
          <w:rFonts w:ascii="Cambria" w:hAnsi="Cambria"/>
          <w:b/>
          <w:color w:val="000000"/>
          <w:sz w:val="22"/>
          <w:szCs w:val="22"/>
        </w:rPr>
        <w:t>:</w:t>
      </w:r>
    </w:p>
    <w:p w14:paraId="5C107DA1" w14:textId="72E49848" w:rsidR="00383FC6" w:rsidRDefault="00383FC6" w:rsidP="00383FC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se in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findrep_events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7FB06FC3" w14:textId="77777777" w:rsidR="00383FC6" w:rsidRDefault="00383FC6" w:rsidP="00383FC6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proofErr w:type="gram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 xml:space="preserve">{{ </w:t>
      </w:r>
      <w:proofErr w:type="spell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se</w:t>
      </w:r>
      <w:proofErr w:type="gram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proofErr w:type="spell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ab/>
        <w:t xml:space="preserve">{{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se.event_time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2EBC89B9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se.attributes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att.value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11FC37AE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p w14:paraId="13F0CDE7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 xml:space="preserve">{% for note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se.notes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note.created_at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note.username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1817D988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note.text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6600FC3D" w14:textId="77777777" w:rsidR="00383FC6" w:rsidRDefault="00383FC6" w:rsidP="00383FC6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4ED99517" w14:textId="77777777" w:rsidR="00383FC6" w:rsidRPr="00921292" w:rsidRDefault="00383FC6" w:rsidP="00383FC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43B5187B" w14:textId="77777777" w:rsidR="00383FC6" w:rsidRPr="00921292" w:rsidRDefault="00383FC6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4CF32251" w14:textId="77777777" w:rsidR="009D5EC9" w:rsidRPr="008D2381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54979AF9" w14:textId="20544DD6" w:rsidR="00E17279" w:rsidRPr="00C77C86" w:rsidRDefault="009D5EC9" w:rsidP="00C77C86">
      <w:pPr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8D2381">
        <w:rPr>
          <w:rFonts w:ascii="Cambria" w:hAnsi="Cambria"/>
          <w:b/>
          <w:color w:val="000000"/>
          <w:sz w:val="22"/>
          <w:szCs w:val="22"/>
        </w:rPr>
        <w:t xml:space="preserve">Fence </w:t>
      </w:r>
      <w:proofErr w:type="gramStart"/>
      <w:r w:rsidRPr="008D2381">
        <w:rPr>
          <w:rFonts w:ascii="Cambria" w:hAnsi="Cambria"/>
          <w:b/>
          <w:color w:val="000000"/>
          <w:sz w:val="22"/>
          <w:szCs w:val="22"/>
        </w:rPr>
        <w:t>Break</w:t>
      </w:r>
      <w:r w:rsidR="00E17279">
        <w:rPr>
          <w:rFonts w:ascii="Cambria" w:hAnsi="Cambria"/>
          <w:b/>
          <w:color w:val="000000"/>
          <w:sz w:val="22"/>
          <w:szCs w:val="22"/>
        </w:rPr>
        <w:t>age</w:t>
      </w:r>
      <w:r w:rsidRPr="008D2381">
        <w:rPr>
          <w:rFonts w:ascii="Cambria" w:hAnsi="Cambria"/>
          <w:b/>
          <w:color w:val="000000"/>
          <w:sz w:val="22"/>
          <w:szCs w:val="22"/>
        </w:rPr>
        <w:t>s</w:t>
      </w:r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>{</w:t>
      </w:r>
      <w:proofErr w:type="gramEnd"/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 xml:space="preserve">% if </w:t>
      </w:r>
      <w:proofErr w:type="spellStart"/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>fence_breakage</w:t>
      </w:r>
      <w:proofErr w:type="spellEnd"/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349FBE14" w14:textId="77777777" w:rsidR="009D5EC9" w:rsidRPr="003A0C3B" w:rsidRDefault="009D5EC9" w:rsidP="00460E7C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38"/>
        <w:gridCol w:w="1274"/>
        <w:gridCol w:w="1145"/>
        <w:gridCol w:w="1732"/>
        <w:gridCol w:w="1653"/>
        <w:gridCol w:w="1198"/>
        <w:gridCol w:w="1410"/>
      </w:tblGrid>
      <w:tr w:rsidR="0017558C" w:rsidRPr="00AE662A" w14:paraId="4B3E1B2A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29F49AB3" w14:textId="1864982C" w:rsidR="009D5EC9" w:rsidRPr="00AE662A" w:rsidRDefault="009D5EC9" w:rsidP="00460E7C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Time</w:t>
            </w:r>
          </w:p>
        </w:tc>
        <w:tc>
          <w:tcPr>
            <w:tcW w:w="1391" w:type="dxa"/>
          </w:tcPr>
          <w:p w14:paraId="27DF96B3" w14:textId="28E59A5F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Section/area</w:t>
            </w:r>
          </w:p>
        </w:tc>
        <w:tc>
          <w:tcPr>
            <w:tcW w:w="1249" w:type="dxa"/>
          </w:tcPr>
          <w:p w14:paraId="47A52A6B" w14:textId="0B5FE49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271" w:type="dxa"/>
          </w:tcPr>
          <w:p w14:paraId="26591919" w14:textId="5BA60B29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Animal’s Name</w:t>
            </w:r>
          </w:p>
        </w:tc>
        <w:tc>
          <w:tcPr>
            <w:tcW w:w="1276" w:type="dxa"/>
          </w:tcPr>
          <w:p w14:paraId="43249FD6" w14:textId="0C071DF5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Reporter</w:t>
            </w:r>
          </w:p>
        </w:tc>
        <w:tc>
          <w:tcPr>
            <w:tcW w:w="1232" w:type="dxa"/>
          </w:tcPr>
          <w:p w14:paraId="6F14A0B8" w14:textId="0814EF5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Action</w:t>
            </w:r>
          </w:p>
        </w:tc>
        <w:tc>
          <w:tcPr>
            <w:tcW w:w="1267" w:type="dxa"/>
          </w:tcPr>
          <w:p w14:paraId="056693BB" w14:textId="262F6E78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Logistics Feeback</w:t>
            </w:r>
          </w:p>
        </w:tc>
      </w:tr>
      <w:tr w:rsidR="00E17279" w14:paraId="7D8FE89C" w14:textId="77777777" w:rsidTr="00932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7"/>
          </w:tcPr>
          <w:p w14:paraId="313FF467" w14:textId="42B4DCEE" w:rsidR="00E17279" w:rsidRDefault="00E1727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for item in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fence_breakage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E17279" w:rsidRPr="0017558C" w14:paraId="6931039D" w14:textId="77777777" w:rsidTr="00E17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14DB96AB" w14:textId="2F8C6523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>.time</w:t>
            </w:r>
            <w:proofErr w:type="spellEnd"/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91" w:type="dxa"/>
          </w:tcPr>
          <w:p w14:paraId="472FEA79" w14:textId="3810BEEA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item.section</w:t>
            </w:r>
            <w:proofErr w:type="spellEnd"/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249" w:type="dxa"/>
          </w:tcPr>
          <w:p w14:paraId="14430152" w14:textId="7578F09E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.species</w:t>
            </w:r>
            <w:proofErr w:type="spell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271" w:type="dxa"/>
          </w:tcPr>
          <w:p w14:paraId="699666B3" w14:textId="7FAD9EA7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.animal_name</w:t>
            </w:r>
            <w:proofErr w:type="spell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276" w:type="dxa"/>
          </w:tcPr>
          <w:p w14:paraId="49EEDEE8" w14:textId="65CF911F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.reported_by</w:t>
            </w:r>
            <w:proofErr w:type="spell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232" w:type="dxa"/>
          </w:tcPr>
          <w:p w14:paraId="6BEA4A1D" w14:textId="66FF4846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</w:t>
            </w:r>
            <w:proofErr w:type="gram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.action</w:t>
            </w:r>
            <w:proofErr w:type="spellEnd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267" w:type="dxa"/>
          </w:tcPr>
          <w:p w14:paraId="162A2097" w14:textId="1A6BAE07" w:rsidR="009D5EC9" w:rsidRPr="0017558C" w:rsidRDefault="002D52BB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item.feed</w:t>
            </w:r>
            <w:r w:rsidR="00E17279" w:rsidRPr="0017558C">
              <w:rPr>
                <w:rFonts w:ascii="Cambria" w:hAnsi="Cambria"/>
                <w:color w:val="000000"/>
                <w:sz w:val="22"/>
                <w:szCs w:val="22"/>
              </w:rPr>
              <w:t>back</w:t>
            </w:r>
            <w:proofErr w:type="spellEnd"/>
            <w:proofErr w:type="gramEnd"/>
            <w:r w:rsidR="00E17279" w:rsidRPr="0017558C">
              <w:rPr>
                <w:rFonts w:ascii="Cambria" w:hAnsi="Cambria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E17279" w14:paraId="3AD5CB59" w14:textId="77777777" w:rsidTr="00E17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858A020" w14:textId="36E6F025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{%tr </w:t>
            </w:r>
            <w:proofErr w:type="spellStart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endfor</w:t>
            </w:r>
            <w:proofErr w:type="spellEnd"/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1391" w:type="dxa"/>
          </w:tcPr>
          <w:p w14:paraId="2B03D547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49" w:type="dxa"/>
          </w:tcPr>
          <w:p w14:paraId="4D19BC9D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71" w:type="dxa"/>
          </w:tcPr>
          <w:p w14:paraId="6F65B93C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C8029B6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32" w:type="dxa"/>
          </w:tcPr>
          <w:p w14:paraId="4BCCE8C8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67" w:type="dxa"/>
          </w:tcPr>
          <w:p w14:paraId="0F0B2D4E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94B480E" w14:textId="107C2805" w:rsidR="009D5EC9" w:rsidRDefault="00E1727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 w:rsidRPr="00E17279">
        <w:rPr>
          <w:rFonts w:ascii="Cambria" w:hAnsi="Cambria"/>
          <w:color w:val="000000"/>
          <w:sz w:val="22"/>
          <w:szCs w:val="22"/>
        </w:rPr>
        <w:t>{% else %}</w:t>
      </w:r>
    </w:p>
    <w:p w14:paraId="26FC46D4" w14:textId="5049B7F8" w:rsidR="00E17279" w:rsidRPr="00E17279" w:rsidRDefault="00E17279" w:rsidP="009F7FA5">
      <w:pPr>
        <w:pStyle w:val="ListParagraph"/>
        <w:numPr>
          <w:ilvl w:val="0"/>
          <w:numId w:val="3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 w:rsidRPr="00E17279">
        <w:rPr>
          <w:rFonts w:ascii="Cambria" w:hAnsi="Cambria"/>
          <w:color w:val="000000"/>
          <w:sz w:val="22"/>
          <w:szCs w:val="22"/>
        </w:rPr>
        <w:t xml:space="preserve"> No fence breakages reported.</w:t>
      </w:r>
    </w:p>
    <w:p w14:paraId="3735F6D4" w14:textId="7925302E" w:rsidR="00E17279" w:rsidRPr="00E17279" w:rsidRDefault="00E17279" w:rsidP="00E1727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{% endif %}</w:t>
      </w:r>
    </w:p>
    <w:p w14:paraId="3C9DE58D" w14:textId="77777777" w:rsidR="00E17279" w:rsidRPr="003A0C3B" w:rsidRDefault="00E17279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564ECF48" w14:textId="5EAAF7C8" w:rsidR="001F0162" w:rsidRDefault="001F0162" w:rsidP="00A7096E">
      <w:pPr>
        <w:pStyle w:val="Heading1"/>
      </w:pPr>
      <w:r>
        <w:t>Kenya Police Security</w:t>
      </w:r>
    </w:p>
    <w:p w14:paraId="270EE2B6" w14:textId="0149BC44" w:rsidR="001F0162" w:rsidRDefault="001F0162" w:rsidP="001F0162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se in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security_ke_police_events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011C1ACA" w14:textId="77777777" w:rsidR="001F0162" w:rsidRDefault="001F0162" w:rsidP="001F0162">
      <w:pPr>
        <w:shd w:val="clear" w:color="auto" w:fill="E2EFD9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proofErr w:type="gram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 xml:space="preserve">{{ </w:t>
      </w:r>
      <w:proofErr w:type="spellStart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se</w:t>
      </w:r>
      <w:proofErr w:type="gram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proofErr w:type="spellEnd"/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ab/>
        <w:t xml:space="preserve">{{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se.event_time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2E3C737A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ind w:left="36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se.attributes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att.value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6026DCB9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p w14:paraId="4DEE7C89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for note in </w:t>
      </w:r>
      <w:proofErr w:type="spellStart"/>
      <w:proofErr w:type="gramStart"/>
      <w:r>
        <w:rPr>
          <w:rFonts w:ascii="Cambria" w:hAnsi="Cambria"/>
          <w:bCs w:val="0"/>
          <w:color w:val="000000"/>
          <w:sz w:val="22"/>
          <w:szCs w:val="22"/>
        </w:rPr>
        <w:t>se.notes</w:t>
      </w:r>
      <w:proofErr w:type="spellEnd"/>
      <w:proofErr w:type="gram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note.created_at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by </w:t>
      </w:r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proofErr w:type="spellStart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note.username</w:t>
      </w:r>
      <w:proofErr w:type="spellEnd"/>
      <w:r w:rsidRPr="005A44FE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512C7553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note.text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>}}</w:t>
      </w:r>
    </w:p>
    <w:p w14:paraId="319DDE06" w14:textId="77777777" w:rsidR="001F0162" w:rsidRDefault="001F0162" w:rsidP="001F0162">
      <w:pPr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5FF0A09A" w14:textId="105B631A" w:rsidR="001F0162" w:rsidRPr="001F0162" w:rsidRDefault="001F0162" w:rsidP="001F0162"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proofErr w:type="spellStart"/>
      <w:r>
        <w:rPr>
          <w:rFonts w:ascii="Cambria" w:hAnsi="Cambria"/>
          <w:bCs w:val="0"/>
          <w:color w:val="000000"/>
          <w:sz w:val="22"/>
          <w:szCs w:val="22"/>
        </w:rPr>
        <w:t>endfor</w:t>
      </w:r>
      <w:proofErr w:type="spellEnd"/>
      <w:r>
        <w:rPr>
          <w:rFonts w:ascii="Cambria" w:hAnsi="Cambria"/>
          <w:bCs w:val="0"/>
          <w:color w:val="000000"/>
          <w:sz w:val="22"/>
          <w:szCs w:val="22"/>
        </w:rPr>
        <w:t xml:space="preserve"> %}</w:t>
      </w:r>
    </w:p>
    <w:p w14:paraId="034A31E5" w14:textId="6A30342F" w:rsidR="00A7096E" w:rsidRDefault="00A7096E" w:rsidP="00A7096E">
      <w:pPr>
        <w:pStyle w:val="Heading1"/>
      </w:pPr>
      <w:r>
        <w:t>N.R.T. Report</w:t>
      </w:r>
    </w:p>
    <w:p w14:paraId="5068D424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Information received in Lewa:</w:t>
      </w:r>
    </w:p>
    <w:p w14:paraId="609F3A87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&lt;report details&gt;</w:t>
      </w:r>
    </w:p>
    <w:p w14:paraId="57952888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---</w:t>
      </w:r>
    </w:p>
    <w:p w14:paraId="1040BAEE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Lewa Operations room:</w:t>
      </w:r>
    </w:p>
    <w:p w14:paraId="1E5007EB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lastRenderedPageBreak/>
        <w:t xml:space="preserve">Report compiled by: </w:t>
      </w:r>
    </w:p>
    <w:p w14:paraId="2DE458E7" w14:textId="77777777" w:rsidR="00A7096E" w:rsidRPr="00921292" w:rsidRDefault="00A7096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sectPr w:rsidR="00A7096E" w:rsidRPr="00921292" w:rsidSect="008D4D39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B0193" w14:textId="77777777" w:rsidR="008D4D39" w:rsidRDefault="008D4D39" w:rsidP="002165A7">
      <w:r>
        <w:separator/>
      </w:r>
    </w:p>
  </w:endnote>
  <w:endnote w:type="continuationSeparator" w:id="0">
    <w:p w14:paraId="3FA0DA3C" w14:textId="77777777" w:rsidR="008D4D39" w:rsidRDefault="008D4D39" w:rsidP="0021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41AAE" w14:textId="25D9F02B" w:rsidR="00D72D41" w:rsidRDefault="00D72D41">
    <w:pPr>
      <w:pStyle w:val="Footer"/>
    </w:pPr>
    <w:r>
      <w:t>{{</w:t>
    </w:r>
    <w:proofErr w:type="spellStart"/>
    <w:r>
      <w:t>footer_text</w:t>
    </w:r>
    <w:proofErr w:type="spellEnd"/>
    <w: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B5036" w14:textId="77777777" w:rsidR="008D4D39" w:rsidRDefault="008D4D39" w:rsidP="002165A7">
      <w:r>
        <w:separator/>
      </w:r>
    </w:p>
  </w:footnote>
  <w:footnote w:type="continuationSeparator" w:id="0">
    <w:p w14:paraId="499092E8" w14:textId="77777777" w:rsidR="008D4D39" w:rsidRDefault="008D4D39" w:rsidP="00216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Light"/>
      <w:tblW w:w="0" w:type="auto"/>
      <w:tblBorders>
        <w:top w:val="none" w:sz="0" w:space="0" w:color="auto"/>
        <w:left w:val="none" w:sz="0" w:space="0" w:color="auto"/>
        <w:bottom w:val="single" w:sz="12" w:space="0" w:color="70AD47" w:themeColor="accent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2"/>
      <w:gridCol w:w="2942"/>
      <w:gridCol w:w="2876"/>
    </w:tblGrid>
    <w:tr w:rsidR="00693839" w14:paraId="40A6B934" w14:textId="77777777" w:rsidTr="007B6467">
      <w:trPr>
        <w:trHeight w:val="2943"/>
      </w:trPr>
      <w:tc>
        <w:tcPr>
          <w:tcW w:w="3116" w:type="dxa"/>
          <w:vAlign w:val="center"/>
        </w:tcPr>
        <w:p w14:paraId="64A04857" w14:textId="1E29CB75" w:rsidR="00693839" w:rsidRDefault="00693839" w:rsidP="007B6467">
          <w:pPr>
            <w:pStyle w:val="Header"/>
            <w:jc w:val="center"/>
            <w:rPr>
              <w:b/>
            </w:rPr>
          </w:pPr>
          <w:r w:rsidRPr="00416F05">
            <w:rPr>
              <w:noProof/>
              <w:sz w:val="48"/>
              <w:szCs w:val="48"/>
            </w:rPr>
            <w:drawing>
              <wp:anchor distT="0" distB="0" distL="114300" distR="114300" simplePos="0" relativeHeight="251659264" behindDoc="0" locked="0" layoutInCell="1" allowOverlap="1" wp14:anchorId="446F0672" wp14:editId="72570D11">
                <wp:simplePos x="0" y="0"/>
                <wp:positionH relativeFrom="margin">
                  <wp:posOffset>-6350</wp:posOffset>
                </wp:positionH>
                <wp:positionV relativeFrom="margin">
                  <wp:posOffset>138430</wp:posOffset>
                </wp:positionV>
                <wp:extent cx="2112403" cy="1005840"/>
                <wp:effectExtent l="0" t="0" r="0" b="10160"/>
                <wp:wrapSquare wrapText="bothSides"/>
                <wp:docPr id="2" name="Picture 2" descr="Lewa_Olive_rgb_m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wa_Olive_rgb_m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2403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17" w:type="dxa"/>
          <w:vAlign w:val="center"/>
        </w:tcPr>
        <w:p w14:paraId="7404218C" w14:textId="4CEE32B2" w:rsidR="00693839" w:rsidRDefault="00693839" w:rsidP="007B6467">
          <w:pPr>
            <w:pStyle w:val="Header"/>
            <w:jc w:val="center"/>
            <w:rPr>
              <w:b/>
            </w:rPr>
          </w:pPr>
          <w:r w:rsidRPr="00416F05">
            <w:rPr>
              <w:noProof/>
              <w:sz w:val="56"/>
              <w:szCs w:val="48"/>
            </w:rPr>
            <w:drawing>
              <wp:inline distT="0" distB="0" distL="0" distR="0" wp14:anchorId="691BAF27" wp14:editId="661B58DC">
                <wp:extent cx="1238250" cy="1782445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782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  <w:vAlign w:val="center"/>
        </w:tcPr>
        <w:p w14:paraId="5D87DFEF" w14:textId="5D7C0533" w:rsidR="00693839" w:rsidRDefault="00693839" w:rsidP="007B6467">
          <w:pPr>
            <w:pStyle w:val="Header"/>
            <w:jc w:val="center"/>
            <w:rPr>
              <w:b/>
            </w:rPr>
          </w:pPr>
          <w:r w:rsidRPr="00A7096E">
            <w:rPr>
              <w:noProof/>
              <w:sz w:val="48"/>
              <w:szCs w:val="48"/>
            </w:rPr>
            <w:drawing>
              <wp:inline distT="0" distB="0" distL="0" distR="0" wp14:anchorId="79E0506A" wp14:editId="2D79D903">
                <wp:extent cx="1009489" cy="1608527"/>
                <wp:effectExtent l="0" t="0" r="6985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3643" cy="1615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48C744E" w14:textId="485C799D" w:rsidR="00B258F2" w:rsidRPr="001965E9" w:rsidRDefault="00B258F2" w:rsidP="00FE2A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E2E11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E00BB0"/>
    <w:multiLevelType w:val="hybridMultilevel"/>
    <w:tmpl w:val="8E5A7C5C"/>
    <w:lvl w:ilvl="0" w:tplc="53AEC75C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E722D"/>
    <w:multiLevelType w:val="hybridMultilevel"/>
    <w:tmpl w:val="0B369846"/>
    <w:lvl w:ilvl="0" w:tplc="890C27B0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366C8"/>
    <w:multiLevelType w:val="hybridMultilevel"/>
    <w:tmpl w:val="02C0F422"/>
    <w:lvl w:ilvl="0" w:tplc="B7AA88A8">
      <w:numFmt w:val="bullet"/>
      <w:lvlText w:val="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53718">
    <w:abstractNumId w:val="2"/>
  </w:num>
  <w:num w:numId="2" w16cid:durableId="1468083765">
    <w:abstractNumId w:val="1"/>
  </w:num>
  <w:num w:numId="3" w16cid:durableId="1736858641">
    <w:abstractNumId w:val="3"/>
  </w:num>
  <w:num w:numId="4" w16cid:durableId="199159765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938"/>
    <w:rsid w:val="00000891"/>
    <w:rsid w:val="00000A64"/>
    <w:rsid w:val="00000CC4"/>
    <w:rsid w:val="00001AFB"/>
    <w:rsid w:val="00002524"/>
    <w:rsid w:val="000026A0"/>
    <w:rsid w:val="00002755"/>
    <w:rsid w:val="00002DD9"/>
    <w:rsid w:val="00003543"/>
    <w:rsid w:val="0000481F"/>
    <w:rsid w:val="00004FDB"/>
    <w:rsid w:val="00005C77"/>
    <w:rsid w:val="00006142"/>
    <w:rsid w:val="0000625E"/>
    <w:rsid w:val="0000732A"/>
    <w:rsid w:val="00007530"/>
    <w:rsid w:val="0000755A"/>
    <w:rsid w:val="00010591"/>
    <w:rsid w:val="00010A3E"/>
    <w:rsid w:val="00011594"/>
    <w:rsid w:val="00012000"/>
    <w:rsid w:val="000126D4"/>
    <w:rsid w:val="0001274C"/>
    <w:rsid w:val="00012B67"/>
    <w:rsid w:val="00012DFD"/>
    <w:rsid w:val="00013317"/>
    <w:rsid w:val="00013B1E"/>
    <w:rsid w:val="000142F4"/>
    <w:rsid w:val="00015933"/>
    <w:rsid w:val="00015E30"/>
    <w:rsid w:val="0001636C"/>
    <w:rsid w:val="00016688"/>
    <w:rsid w:val="000169D3"/>
    <w:rsid w:val="00016A94"/>
    <w:rsid w:val="00016DDC"/>
    <w:rsid w:val="00016EA1"/>
    <w:rsid w:val="00017067"/>
    <w:rsid w:val="0001755B"/>
    <w:rsid w:val="0001769D"/>
    <w:rsid w:val="00021786"/>
    <w:rsid w:val="00022574"/>
    <w:rsid w:val="000226AA"/>
    <w:rsid w:val="000226D6"/>
    <w:rsid w:val="00022AD9"/>
    <w:rsid w:val="0002407F"/>
    <w:rsid w:val="00025821"/>
    <w:rsid w:val="00025A7B"/>
    <w:rsid w:val="00025E09"/>
    <w:rsid w:val="000266D0"/>
    <w:rsid w:val="00027EB8"/>
    <w:rsid w:val="000302D4"/>
    <w:rsid w:val="00030A4C"/>
    <w:rsid w:val="00031522"/>
    <w:rsid w:val="000316C3"/>
    <w:rsid w:val="000322ED"/>
    <w:rsid w:val="000327B6"/>
    <w:rsid w:val="00032928"/>
    <w:rsid w:val="00032B2C"/>
    <w:rsid w:val="000331C5"/>
    <w:rsid w:val="0003323B"/>
    <w:rsid w:val="00033619"/>
    <w:rsid w:val="00033C42"/>
    <w:rsid w:val="00033F23"/>
    <w:rsid w:val="0003434A"/>
    <w:rsid w:val="00034931"/>
    <w:rsid w:val="00035D82"/>
    <w:rsid w:val="00037BF3"/>
    <w:rsid w:val="00041678"/>
    <w:rsid w:val="000430D3"/>
    <w:rsid w:val="00043125"/>
    <w:rsid w:val="0004450B"/>
    <w:rsid w:val="00044518"/>
    <w:rsid w:val="00044629"/>
    <w:rsid w:val="00044F9D"/>
    <w:rsid w:val="00045381"/>
    <w:rsid w:val="00045551"/>
    <w:rsid w:val="00047451"/>
    <w:rsid w:val="000474C8"/>
    <w:rsid w:val="000479D6"/>
    <w:rsid w:val="000501F8"/>
    <w:rsid w:val="00050281"/>
    <w:rsid w:val="00051952"/>
    <w:rsid w:val="00051A9D"/>
    <w:rsid w:val="00051F12"/>
    <w:rsid w:val="00052070"/>
    <w:rsid w:val="000527CD"/>
    <w:rsid w:val="00052CB6"/>
    <w:rsid w:val="000537F4"/>
    <w:rsid w:val="00054064"/>
    <w:rsid w:val="0005501A"/>
    <w:rsid w:val="00055164"/>
    <w:rsid w:val="00055EAA"/>
    <w:rsid w:val="00056ACC"/>
    <w:rsid w:val="00056F00"/>
    <w:rsid w:val="00057AE3"/>
    <w:rsid w:val="00057B9F"/>
    <w:rsid w:val="0006158E"/>
    <w:rsid w:val="00061E57"/>
    <w:rsid w:val="000622DE"/>
    <w:rsid w:val="000636A8"/>
    <w:rsid w:val="00064B01"/>
    <w:rsid w:val="0006519B"/>
    <w:rsid w:val="000652A9"/>
    <w:rsid w:val="00065E59"/>
    <w:rsid w:val="00065FCA"/>
    <w:rsid w:val="000660FA"/>
    <w:rsid w:val="00066ADA"/>
    <w:rsid w:val="00067EAB"/>
    <w:rsid w:val="0007139B"/>
    <w:rsid w:val="00071E71"/>
    <w:rsid w:val="00072A18"/>
    <w:rsid w:val="00072C3D"/>
    <w:rsid w:val="00073410"/>
    <w:rsid w:val="000735E1"/>
    <w:rsid w:val="000738D5"/>
    <w:rsid w:val="00073AFC"/>
    <w:rsid w:val="000740B9"/>
    <w:rsid w:val="000748ED"/>
    <w:rsid w:val="00074DE8"/>
    <w:rsid w:val="00074F9B"/>
    <w:rsid w:val="00075D4C"/>
    <w:rsid w:val="00075FB4"/>
    <w:rsid w:val="00076181"/>
    <w:rsid w:val="000761F4"/>
    <w:rsid w:val="0007673C"/>
    <w:rsid w:val="00077013"/>
    <w:rsid w:val="0008018B"/>
    <w:rsid w:val="00080957"/>
    <w:rsid w:val="00080D73"/>
    <w:rsid w:val="00081273"/>
    <w:rsid w:val="000814AA"/>
    <w:rsid w:val="000822DB"/>
    <w:rsid w:val="0008273C"/>
    <w:rsid w:val="00083DFA"/>
    <w:rsid w:val="000847AE"/>
    <w:rsid w:val="00084CD9"/>
    <w:rsid w:val="00085D58"/>
    <w:rsid w:val="000861C2"/>
    <w:rsid w:val="00086BD0"/>
    <w:rsid w:val="0008740F"/>
    <w:rsid w:val="0008741C"/>
    <w:rsid w:val="00090112"/>
    <w:rsid w:val="00090458"/>
    <w:rsid w:val="00090786"/>
    <w:rsid w:val="00090D77"/>
    <w:rsid w:val="0009168D"/>
    <w:rsid w:val="000917BA"/>
    <w:rsid w:val="00092B75"/>
    <w:rsid w:val="00093114"/>
    <w:rsid w:val="000936B5"/>
    <w:rsid w:val="000937DF"/>
    <w:rsid w:val="0009386C"/>
    <w:rsid w:val="00093D35"/>
    <w:rsid w:val="00094EC1"/>
    <w:rsid w:val="000952B0"/>
    <w:rsid w:val="000956EC"/>
    <w:rsid w:val="00095E52"/>
    <w:rsid w:val="00096371"/>
    <w:rsid w:val="00096645"/>
    <w:rsid w:val="00097004"/>
    <w:rsid w:val="00097044"/>
    <w:rsid w:val="00097A36"/>
    <w:rsid w:val="00097CE7"/>
    <w:rsid w:val="000A0067"/>
    <w:rsid w:val="000A014A"/>
    <w:rsid w:val="000A0EA3"/>
    <w:rsid w:val="000A13AA"/>
    <w:rsid w:val="000A387B"/>
    <w:rsid w:val="000A4534"/>
    <w:rsid w:val="000A4633"/>
    <w:rsid w:val="000A46A7"/>
    <w:rsid w:val="000A4774"/>
    <w:rsid w:val="000A486A"/>
    <w:rsid w:val="000A69F1"/>
    <w:rsid w:val="000A6A2D"/>
    <w:rsid w:val="000A6AF2"/>
    <w:rsid w:val="000A6DAB"/>
    <w:rsid w:val="000A776D"/>
    <w:rsid w:val="000A7CBC"/>
    <w:rsid w:val="000A7FEA"/>
    <w:rsid w:val="000B06AD"/>
    <w:rsid w:val="000B0A9C"/>
    <w:rsid w:val="000B0DD7"/>
    <w:rsid w:val="000B138A"/>
    <w:rsid w:val="000B1FCF"/>
    <w:rsid w:val="000B2426"/>
    <w:rsid w:val="000B273F"/>
    <w:rsid w:val="000B2B49"/>
    <w:rsid w:val="000B2BDA"/>
    <w:rsid w:val="000B33BE"/>
    <w:rsid w:val="000B3608"/>
    <w:rsid w:val="000B3929"/>
    <w:rsid w:val="000B441D"/>
    <w:rsid w:val="000B445F"/>
    <w:rsid w:val="000B4BE9"/>
    <w:rsid w:val="000B5DBC"/>
    <w:rsid w:val="000B6D53"/>
    <w:rsid w:val="000B74F1"/>
    <w:rsid w:val="000B7A97"/>
    <w:rsid w:val="000C0AFB"/>
    <w:rsid w:val="000C0C0C"/>
    <w:rsid w:val="000C1540"/>
    <w:rsid w:val="000C1981"/>
    <w:rsid w:val="000C1989"/>
    <w:rsid w:val="000C1D34"/>
    <w:rsid w:val="000C2847"/>
    <w:rsid w:val="000C2D2A"/>
    <w:rsid w:val="000C2EDF"/>
    <w:rsid w:val="000C3590"/>
    <w:rsid w:val="000C35D0"/>
    <w:rsid w:val="000C3B54"/>
    <w:rsid w:val="000C4ACE"/>
    <w:rsid w:val="000C5FA1"/>
    <w:rsid w:val="000C60B1"/>
    <w:rsid w:val="000C6105"/>
    <w:rsid w:val="000C64F1"/>
    <w:rsid w:val="000C6764"/>
    <w:rsid w:val="000C713C"/>
    <w:rsid w:val="000C7156"/>
    <w:rsid w:val="000C7301"/>
    <w:rsid w:val="000C7326"/>
    <w:rsid w:val="000C74D7"/>
    <w:rsid w:val="000D051B"/>
    <w:rsid w:val="000D0BE8"/>
    <w:rsid w:val="000D124E"/>
    <w:rsid w:val="000D14FF"/>
    <w:rsid w:val="000D1841"/>
    <w:rsid w:val="000D254D"/>
    <w:rsid w:val="000D3939"/>
    <w:rsid w:val="000D40DA"/>
    <w:rsid w:val="000D5B2A"/>
    <w:rsid w:val="000D605F"/>
    <w:rsid w:val="000D6286"/>
    <w:rsid w:val="000D6750"/>
    <w:rsid w:val="000D77D1"/>
    <w:rsid w:val="000E0A25"/>
    <w:rsid w:val="000E17E8"/>
    <w:rsid w:val="000E1A93"/>
    <w:rsid w:val="000E2222"/>
    <w:rsid w:val="000E22DF"/>
    <w:rsid w:val="000E44E2"/>
    <w:rsid w:val="000E47B3"/>
    <w:rsid w:val="000E4C38"/>
    <w:rsid w:val="000E537D"/>
    <w:rsid w:val="000E541D"/>
    <w:rsid w:val="000E5D78"/>
    <w:rsid w:val="000E5E34"/>
    <w:rsid w:val="000E6836"/>
    <w:rsid w:val="000E6B64"/>
    <w:rsid w:val="000E6EDE"/>
    <w:rsid w:val="000E7486"/>
    <w:rsid w:val="000E7790"/>
    <w:rsid w:val="000E7856"/>
    <w:rsid w:val="000E79F1"/>
    <w:rsid w:val="000E7ADF"/>
    <w:rsid w:val="000E7F47"/>
    <w:rsid w:val="000F02C9"/>
    <w:rsid w:val="000F09CD"/>
    <w:rsid w:val="000F0E68"/>
    <w:rsid w:val="000F13F4"/>
    <w:rsid w:val="000F1452"/>
    <w:rsid w:val="000F19D2"/>
    <w:rsid w:val="000F1B4C"/>
    <w:rsid w:val="000F1C90"/>
    <w:rsid w:val="000F4606"/>
    <w:rsid w:val="000F4C4F"/>
    <w:rsid w:val="000F4C9F"/>
    <w:rsid w:val="000F5604"/>
    <w:rsid w:val="000F5B7D"/>
    <w:rsid w:val="000F5C66"/>
    <w:rsid w:val="000F5CF9"/>
    <w:rsid w:val="000F6328"/>
    <w:rsid w:val="000F6B36"/>
    <w:rsid w:val="000F6D16"/>
    <w:rsid w:val="000F7075"/>
    <w:rsid w:val="0010016A"/>
    <w:rsid w:val="001006A8"/>
    <w:rsid w:val="0010082D"/>
    <w:rsid w:val="001011E6"/>
    <w:rsid w:val="00101286"/>
    <w:rsid w:val="00102976"/>
    <w:rsid w:val="00102993"/>
    <w:rsid w:val="00102BB0"/>
    <w:rsid w:val="0010312D"/>
    <w:rsid w:val="001032A8"/>
    <w:rsid w:val="00103C60"/>
    <w:rsid w:val="001042AB"/>
    <w:rsid w:val="00104620"/>
    <w:rsid w:val="001047FA"/>
    <w:rsid w:val="0010611E"/>
    <w:rsid w:val="001069FA"/>
    <w:rsid w:val="0010750D"/>
    <w:rsid w:val="00107528"/>
    <w:rsid w:val="00110D2B"/>
    <w:rsid w:val="00111304"/>
    <w:rsid w:val="00111424"/>
    <w:rsid w:val="0011158B"/>
    <w:rsid w:val="001119FF"/>
    <w:rsid w:val="00111C0F"/>
    <w:rsid w:val="00112207"/>
    <w:rsid w:val="00113349"/>
    <w:rsid w:val="00113EB6"/>
    <w:rsid w:val="00114A10"/>
    <w:rsid w:val="00114CF1"/>
    <w:rsid w:val="0011504D"/>
    <w:rsid w:val="00115C9C"/>
    <w:rsid w:val="00116B27"/>
    <w:rsid w:val="00117BE2"/>
    <w:rsid w:val="00117C67"/>
    <w:rsid w:val="00120ACF"/>
    <w:rsid w:val="00121A0D"/>
    <w:rsid w:val="00122B35"/>
    <w:rsid w:val="00122DDF"/>
    <w:rsid w:val="00123869"/>
    <w:rsid w:val="00123D5D"/>
    <w:rsid w:val="0012644F"/>
    <w:rsid w:val="0012695E"/>
    <w:rsid w:val="00127A01"/>
    <w:rsid w:val="00127CDC"/>
    <w:rsid w:val="00130658"/>
    <w:rsid w:val="00130998"/>
    <w:rsid w:val="001311EA"/>
    <w:rsid w:val="00131A93"/>
    <w:rsid w:val="00132026"/>
    <w:rsid w:val="00132369"/>
    <w:rsid w:val="001323E9"/>
    <w:rsid w:val="00132ED0"/>
    <w:rsid w:val="00133448"/>
    <w:rsid w:val="00134992"/>
    <w:rsid w:val="00134C00"/>
    <w:rsid w:val="00135315"/>
    <w:rsid w:val="00135B14"/>
    <w:rsid w:val="00135DCD"/>
    <w:rsid w:val="00136A7D"/>
    <w:rsid w:val="00137B30"/>
    <w:rsid w:val="00137CDC"/>
    <w:rsid w:val="00137F17"/>
    <w:rsid w:val="00140755"/>
    <w:rsid w:val="00140C1D"/>
    <w:rsid w:val="00141E48"/>
    <w:rsid w:val="0014236F"/>
    <w:rsid w:val="00142669"/>
    <w:rsid w:val="0014279E"/>
    <w:rsid w:val="00142B10"/>
    <w:rsid w:val="00142C18"/>
    <w:rsid w:val="0014310C"/>
    <w:rsid w:val="001435B5"/>
    <w:rsid w:val="00143B5C"/>
    <w:rsid w:val="00143E72"/>
    <w:rsid w:val="00143F50"/>
    <w:rsid w:val="001440E0"/>
    <w:rsid w:val="001441EE"/>
    <w:rsid w:val="00144F42"/>
    <w:rsid w:val="0014539D"/>
    <w:rsid w:val="00146327"/>
    <w:rsid w:val="001466A8"/>
    <w:rsid w:val="00146972"/>
    <w:rsid w:val="00147693"/>
    <w:rsid w:val="0015057B"/>
    <w:rsid w:val="00151566"/>
    <w:rsid w:val="00151D2A"/>
    <w:rsid w:val="0015201D"/>
    <w:rsid w:val="00152368"/>
    <w:rsid w:val="001527E5"/>
    <w:rsid w:val="0015292D"/>
    <w:rsid w:val="0015296B"/>
    <w:rsid w:val="0015342C"/>
    <w:rsid w:val="00153590"/>
    <w:rsid w:val="0015378F"/>
    <w:rsid w:val="00153A00"/>
    <w:rsid w:val="00153EBA"/>
    <w:rsid w:val="001542A4"/>
    <w:rsid w:val="00155F15"/>
    <w:rsid w:val="0015675C"/>
    <w:rsid w:val="00156B02"/>
    <w:rsid w:val="00157A87"/>
    <w:rsid w:val="00160148"/>
    <w:rsid w:val="001603C4"/>
    <w:rsid w:val="00160564"/>
    <w:rsid w:val="001605F0"/>
    <w:rsid w:val="00160E05"/>
    <w:rsid w:val="001610D0"/>
    <w:rsid w:val="00161310"/>
    <w:rsid w:val="001617EB"/>
    <w:rsid w:val="00161E93"/>
    <w:rsid w:val="00162ED9"/>
    <w:rsid w:val="0016301F"/>
    <w:rsid w:val="00163283"/>
    <w:rsid w:val="00163373"/>
    <w:rsid w:val="0016338A"/>
    <w:rsid w:val="00163AE3"/>
    <w:rsid w:val="001641A3"/>
    <w:rsid w:val="00164906"/>
    <w:rsid w:val="00164B4C"/>
    <w:rsid w:val="001657EA"/>
    <w:rsid w:val="00166E8F"/>
    <w:rsid w:val="00166FC6"/>
    <w:rsid w:val="00167897"/>
    <w:rsid w:val="00167933"/>
    <w:rsid w:val="001719A4"/>
    <w:rsid w:val="0017219D"/>
    <w:rsid w:val="001724B7"/>
    <w:rsid w:val="001725C7"/>
    <w:rsid w:val="001727C6"/>
    <w:rsid w:val="001730EE"/>
    <w:rsid w:val="00173A87"/>
    <w:rsid w:val="00174066"/>
    <w:rsid w:val="0017442E"/>
    <w:rsid w:val="00174850"/>
    <w:rsid w:val="00174F12"/>
    <w:rsid w:val="0017558C"/>
    <w:rsid w:val="00175D20"/>
    <w:rsid w:val="00176164"/>
    <w:rsid w:val="00176496"/>
    <w:rsid w:val="00176704"/>
    <w:rsid w:val="0017778D"/>
    <w:rsid w:val="00177BF5"/>
    <w:rsid w:val="001803DC"/>
    <w:rsid w:val="00180A86"/>
    <w:rsid w:val="0018235E"/>
    <w:rsid w:val="00182479"/>
    <w:rsid w:val="00182B5C"/>
    <w:rsid w:val="0018323B"/>
    <w:rsid w:val="00184037"/>
    <w:rsid w:val="001841D8"/>
    <w:rsid w:val="00186313"/>
    <w:rsid w:val="00186524"/>
    <w:rsid w:val="00186689"/>
    <w:rsid w:val="001878AE"/>
    <w:rsid w:val="001905F7"/>
    <w:rsid w:val="00191131"/>
    <w:rsid w:val="001911BE"/>
    <w:rsid w:val="001914F4"/>
    <w:rsid w:val="00193CAD"/>
    <w:rsid w:val="00193D55"/>
    <w:rsid w:val="00193E32"/>
    <w:rsid w:val="00193EEA"/>
    <w:rsid w:val="00194562"/>
    <w:rsid w:val="0019462D"/>
    <w:rsid w:val="00194F52"/>
    <w:rsid w:val="00195E92"/>
    <w:rsid w:val="00195ECC"/>
    <w:rsid w:val="001965E9"/>
    <w:rsid w:val="001967A9"/>
    <w:rsid w:val="001A0089"/>
    <w:rsid w:val="001A019D"/>
    <w:rsid w:val="001A0265"/>
    <w:rsid w:val="001A1017"/>
    <w:rsid w:val="001A19EE"/>
    <w:rsid w:val="001A1C66"/>
    <w:rsid w:val="001A1DC3"/>
    <w:rsid w:val="001A2AD7"/>
    <w:rsid w:val="001A3042"/>
    <w:rsid w:val="001A3A8D"/>
    <w:rsid w:val="001A4BFF"/>
    <w:rsid w:val="001A4E70"/>
    <w:rsid w:val="001A51F8"/>
    <w:rsid w:val="001A5648"/>
    <w:rsid w:val="001A5F1C"/>
    <w:rsid w:val="001A5F21"/>
    <w:rsid w:val="001A645B"/>
    <w:rsid w:val="001A68FA"/>
    <w:rsid w:val="001A69A4"/>
    <w:rsid w:val="001A7745"/>
    <w:rsid w:val="001A7F6E"/>
    <w:rsid w:val="001B086E"/>
    <w:rsid w:val="001B0F69"/>
    <w:rsid w:val="001B24DD"/>
    <w:rsid w:val="001B258F"/>
    <w:rsid w:val="001B2757"/>
    <w:rsid w:val="001B3A6A"/>
    <w:rsid w:val="001B3A75"/>
    <w:rsid w:val="001B46E7"/>
    <w:rsid w:val="001B4CDB"/>
    <w:rsid w:val="001B4D02"/>
    <w:rsid w:val="001B4D06"/>
    <w:rsid w:val="001B543D"/>
    <w:rsid w:val="001B556B"/>
    <w:rsid w:val="001B56B0"/>
    <w:rsid w:val="001B623B"/>
    <w:rsid w:val="001C022B"/>
    <w:rsid w:val="001C1A8B"/>
    <w:rsid w:val="001C292D"/>
    <w:rsid w:val="001C2B92"/>
    <w:rsid w:val="001C36F1"/>
    <w:rsid w:val="001C37C1"/>
    <w:rsid w:val="001C3C9F"/>
    <w:rsid w:val="001C45B5"/>
    <w:rsid w:val="001C4ADF"/>
    <w:rsid w:val="001C4D36"/>
    <w:rsid w:val="001C5C2E"/>
    <w:rsid w:val="001C5E29"/>
    <w:rsid w:val="001C5FCB"/>
    <w:rsid w:val="001C65F2"/>
    <w:rsid w:val="001C68BE"/>
    <w:rsid w:val="001C6E9E"/>
    <w:rsid w:val="001C792C"/>
    <w:rsid w:val="001C7BEF"/>
    <w:rsid w:val="001D001D"/>
    <w:rsid w:val="001D0906"/>
    <w:rsid w:val="001D116D"/>
    <w:rsid w:val="001D16E1"/>
    <w:rsid w:val="001D1F8C"/>
    <w:rsid w:val="001D2DAA"/>
    <w:rsid w:val="001D3BA3"/>
    <w:rsid w:val="001D42AA"/>
    <w:rsid w:val="001D4F1C"/>
    <w:rsid w:val="001D552D"/>
    <w:rsid w:val="001D55A1"/>
    <w:rsid w:val="001D5CCD"/>
    <w:rsid w:val="001D6260"/>
    <w:rsid w:val="001D79FE"/>
    <w:rsid w:val="001D7BD5"/>
    <w:rsid w:val="001D7D68"/>
    <w:rsid w:val="001E1AE4"/>
    <w:rsid w:val="001E1CC4"/>
    <w:rsid w:val="001E2D2D"/>
    <w:rsid w:val="001E2DFD"/>
    <w:rsid w:val="001E307D"/>
    <w:rsid w:val="001E3090"/>
    <w:rsid w:val="001E3172"/>
    <w:rsid w:val="001E3436"/>
    <w:rsid w:val="001E3B44"/>
    <w:rsid w:val="001E3DAD"/>
    <w:rsid w:val="001E49C9"/>
    <w:rsid w:val="001E5DA4"/>
    <w:rsid w:val="001E5FDE"/>
    <w:rsid w:val="001E5FFF"/>
    <w:rsid w:val="001E67DA"/>
    <w:rsid w:val="001E7459"/>
    <w:rsid w:val="001F0162"/>
    <w:rsid w:val="001F0739"/>
    <w:rsid w:val="001F0D7F"/>
    <w:rsid w:val="001F1048"/>
    <w:rsid w:val="001F166B"/>
    <w:rsid w:val="001F17E0"/>
    <w:rsid w:val="001F1D16"/>
    <w:rsid w:val="001F33A1"/>
    <w:rsid w:val="001F49A9"/>
    <w:rsid w:val="001F57C6"/>
    <w:rsid w:val="001F5BA9"/>
    <w:rsid w:val="001F687C"/>
    <w:rsid w:val="001F69EC"/>
    <w:rsid w:val="001F748A"/>
    <w:rsid w:val="0020086A"/>
    <w:rsid w:val="00200A0F"/>
    <w:rsid w:val="00201160"/>
    <w:rsid w:val="00201C86"/>
    <w:rsid w:val="002028A8"/>
    <w:rsid w:val="00202AD2"/>
    <w:rsid w:val="00202C12"/>
    <w:rsid w:val="00202D95"/>
    <w:rsid w:val="0020316F"/>
    <w:rsid w:val="00203E0D"/>
    <w:rsid w:val="00203E3E"/>
    <w:rsid w:val="002043E7"/>
    <w:rsid w:val="00204447"/>
    <w:rsid w:val="00204989"/>
    <w:rsid w:val="0020529F"/>
    <w:rsid w:val="00205E9F"/>
    <w:rsid w:val="002068BF"/>
    <w:rsid w:val="00206DE8"/>
    <w:rsid w:val="002076D6"/>
    <w:rsid w:val="00207930"/>
    <w:rsid w:val="00207B6A"/>
    <w:rsid w:val="00207E43"/>
    <w:rsid w:val="00210047"/>
    <w:rsid w:val="00210C6C"/>
    <w:rsid w:val="00210F2D"/>
    <w:rsid w:val="00210F86"/>
    <w:rsid w:val="002115B8"/>
    <w:rsid w:val="0021198D"/>
    <w:rsid w:val="002127FB"/>
    <w:rsid w:val="002128E5"/>
    <w:rsid w:val="0021308C"/>
    <w:rsid w:val="002133DD"/>
    <w:rsid w:val="00213594"/>
    <w:rsid w:val="00213CD6"/>
    <w:rsid w:val="00214018"/>
    <w:rsid w:val="0021411E"/>
    <w:rsid w:val="00214130"/>
    <w:rsid w:val="00214875"/>
    <w:rsid w:val="0021584A"/>
    <w:rsid w:val="002161CF"/>
    <w:rsid w:val="002165A7"/>
    <w:rsid w:val="002165EC"/>
    <w:rsid w:val="002168C8"/>
    <w:rsid w:val="00216A42"/>
    <w:rsid w:val="00216AA9"/>
    <w:rsid w:val="002175CE"/>
    <w:rsid w:val="00217A21"/>
    <w:rsid w:val="00217FD8"/>
    <w:rsid w:val="00217FF8"/>
    <w:rsid w:val="002202CA"/>
    <w:rsid w:val="002202D4"/>
    <w:rsid w:val="0022053E"/>
    <w:rsid w:val="002221EA"/>
    <w:rsid w:val="002222F8"/>
    <w:rsid w:val="00224294"/>
    <w:rsid w:val="00224409"/>
    <w:rsid w:val="00224F15"/>
    <w:rsid w:val="002267F0"/>
    <w:rsid w:val="0022714F"/>
    <w:rsid w:val="00227C12"/>
    <w:rsid w:val="00227EFC"/>
    <w:rsid w:val="002306A6"/>
    <w:rsid w:val="00230822"/>
    <w:rsid w:val="002308FA"/>
    <w:rsid w:val="00230DC9"/>
    <w:rsid w:val="00231198"/>
    <w:rsid w:val="002313B0"/>
    <w:rsid w:val="00231640"/>
    <w:rsid w:val="002318DA"/>
    <w:rsid w:val="00232811"/>
    <w:rsid w:val="0023351C"/>
    <w:rsid w:val="002342C5"/>
    <w:rsid w:val="0023492E"/>
    <w:rsid w:val="00234982"/>
    <w:rsid w:val="0023677D"/>
    <w:rsid w:val="0023691A"/>
    <w:rsid w:val="00237728"/>
    <w:rsid w:val="002377CE"/>
    <w:rsid w:val="00237BE6"/>
    <w:rsid w:val="0024051A"/>
    <w:rsid w:val="0024189F"/>
    <w:rsid w:val="00241C01"/>
    <w:rsid w:val="00241C40"/>
    <w:rsid w:val="00242040"/>
    <w:rsid w:val="002421D6"/>
    <w:rsid w:val="00242596"/>
    <w:rsid w:val="00242883"/>
    <w:rsid w:val="00242894"/>
    <w:rsid w:val="00243411"/>
    <w:rsid w:val="002437F2"/>
    <w:rsid w:val="00243F01"/>
    <w:rsid w:val="00244C0F"/>
    <w:rsid w:val="0024593E"/>
    <w:rsid w:val="00245A40"/>
    <w:rsid w:val="0025070F"/>
    <w:rsid w:val="002524B6"/>
    <w:rsid w:val="00252587"/>
    <w:rsid w:val="002537E5"/>
    <w:rsid w:val="00254BB5"/>
    <w:rsid w:val="002568A9"/>
    <w:rsid w:val="00256EDE"/>
    <w:rsid w:val="00257B00"/>
    <w:rsid w:val="00257F64"/>
    <w:rsid w:val="00260B75"/>
    <w:rsid w:val="0026112A"/>
    <w:rsid w:val="002614C5"/>
    <w:rsid w:val="002615CC"/>
    <w:rsid w:val="002617A5"/>
    <w:rsid w:val="00261D23"/>
    <w:rsid w:val="00261DF9"/>
    <w:rsid w:val="00262449"/>
    <w:rsid w:val="00263220"/>
    <w:rsid w:val="0026357B"/>
    <w:rsid w:val="002640AE"/>
    <w:rsid w:val="00264369"/>
    <w:rsid w:val="002657CF"/>
    <w:rsid w:val="00265836"/>
    <w:rsid w:val="00265A5C"/>
    <w:rsid w:val="00265C3E"/>
    <w:rsid w:val="00265F1D"/>
    <w:rsid w:val="00266466"/>
    <w:rsid w:val="00266778"/>
    <w:rsid w:val="00266D1C"/>
    <w:rsid w:val="00266D91"/>
    <w:rsid w:val="002671B2"/>
    <w:rsid w:val="0026738C"/>
    <w:rsid w:val="002700B5"/>
    <w:rsid w:val="00270C70"/>
    <w:rsid w:val="00271026"/>
    <w:rsid w:val="002715B0"/>
    <w:rsid w:val="0027172A"/>
    <w:rsid w:val="00272832"/>
    <w:rsid w:val="00272CBA"/>
    <w:rsid w:val="0027460F"/>
    <w:rsid w:val="00274D6E"/>
    <w:rsid w:val="00275937"/>
    <w:rsid w:val="002759E1"/>
    <w:rsid w:val="00276BF3"/>
    <w:rsid w:val="00276CDA"/>
    <w:rsid w:val="00276D13"/>
    <w:rsid w:val="0027791B"/>
    <w:rsid w:val="00277A9A"/>
    <w:rsid w:val="00277C4A"/>
    <w:rsid w:val="00280802"/>
    <w:rsid w:val="00280C4A"/>
    <w:rsid w:val="002812BF"/>
    <w:rsid w:val="002812D4"/>
    <w:rsid w:val="00281E75"/>
    <w:rsid w:val="00281FE8"/>
    <w:rsid w:val="00282031"/>
    <w:rsid w:val="00282D42"/>
    <w:rsid w:val="0028324F"/>
    <w:rsid w:val="00283348"/>
    <w:rsid w:val="00283A6A"/>
    <w:rsid w:val="00283C13"/>
    <w:rsid w:val="00283FEE"/>
    <w:rsid w:val="002844D4"/>
    <w:rsid w:val="00285FDF"/>
    <w:rsid w:val="0028644C"/>
    <w:rsid w:val="00287946"/>
    <w:rsid w:val="00287B48"/>
    <w:rsid w:val="00290FDA"/>
    <w:rsid w:val="00292B18"/>
    <w:rsid w:val="00293A1F"/>
    <w:rsid w:val="0029481D"/>
    <w:rsid w:val="002954E2"/>
    <w:rsid w:val="0029563A"/>
    <w:rsid w:val="00295E7F"/>
    <w:rsid w:val="00296228"/>
    <w:rsid w:val="002963A7"/>
    <w:rsid w:val="0029730B"/>
    <w:rsid w:val="002975EA"/>
    <w:rsid w:val="002976C0"/>
    <w:rsid w:val="002A09D8"/>
    <w:rsid w:val="002A0F7B"/>
    <w:rsid w:val="002A14B4"/>
    <w:rsid w:val="002A1A52"/>
    <w:rsid w:val="002A27B8"/>
    <w:rsid w:val="002A3083"/>
    <w:rsid w:val="002A3309"/>
    <w:rsid w:val="002A3CF2"/>
    <w:rsid w:val="002A3F77"/>
    <w:rsid w:val="002A4EB8"/>
    <w:rsid w:val="002A54DA"/>
    <w:rsid w:val="002A5503"/>
    <w:rsid w:val="002A5731"/>
    <w:rsid w:val="002A6D93"/>
    <w:rsid w:val="002A6E78"/>
    <w:rsid w:val="002A747D"/>
    <w:rsid w:val="002B071F"/>
    <w:rsid w:val="002B0C86"/>
    <w:rsid w:val="002B188C"/>
    <w:rsid w:val="002B3308"/>
    <w:rsid w:val="002B3564"/>
    <w:rsid w:val="002B588F"/>
    <w:rsid w:val="002B65EE"/>
    <w:rsid w:val="002B725E"/>
    <w:rsid w:val="002C0B62"/>
    <w:rsid w:val="002C1893"/>
    <w:rsid w:val="002C192B"/>
    <w:rsid w:val="002C2433"/>
    <w:rsid w:val="002C266B"/>
    <w:rsid w:val="002C2992"/>
    <w:rsid w:val="002C3101"/>
    <w:rsid w:val="002C33A7"/>
    <w:rsid w:val="002C352B"/>
    <w:rsid w:val="002C374E"/>
    <w:rsid w:val="002C500B"/>
    <w:rsid w:val="002C537A"/>
    <w:rsid w:val="002C6CD2"/>
    <w:rsid w:val="002C73D5"/>
    <w:rsid w:val="002D015B"/>
    <w:rsid w:val="002D0ED4"/>
    <w:rsid w:val="002D112E"/>
    <w:rsid w:val="002D1183"/>
    <w:rsid w:val="002D24E7"/>
    <w:rsid w:val="002D24EB"/>
    <w:rsid w:val="002D29D3"/>
    <w:rsid w:val="002D2F91"/>
    <w:rsid w:val="002D3416"/>
    <w:rsid w:val="002D3661"/>
    <w:rsid w:val="002D52BB"/>
    <w:rsid w:val="002D5C28"/>
    <w:rsid w:val="002D6216"/>
    <w:rsid w:val="002D7BDC"/>
    <w:rsid w:val="002E0AF9"/>
    <w:rsid w:val="002E0BB4"/>
    <w:rsid w:val="002E0EF7"/>
    <w:rsid w:val="002E5536"/>
    <w:rsid w:val="002E5D9F"/>
    <w:rsid w:val="002E763E"/>
    <w:rsid w:val="002E7F37"/>
    <w:rsid w:val="002F06B3"/>
    <w:rsid w:val="002F0975"/>
    <w:rsid w:val="002F0EC8"/>
    <w:rsid w:val="002F1768"/>
    <w:rsid w:val="002F1B35"/>
    <w:rsid w:val="002F1F75"/>
    <w:rsid w:val="002F2361"/>
    <w:rsid w:val="002F24BC"/>
    <w:rsid w:val="002F29E1"/>
    <w:rsid w:val="002F30D7"/>
    <w:rsid w:val="002F351F"/>
    <w:rsid w:val="002F39EE"/>
    <w:rsid w:val="002F4B3B"/>
    <w:rsid w:val="002F6117"/>
    <w:rsid w:val="002F6A4F"/>
    <w:rsid w:val="002F6B94"/>
    <w:rsid w:val="002F71D1"/>
    <w:rsid w:val="002F7554"/>
    <w:rsid w:val="003007DD"/>
    <w:rsid w:val="00300945"/>
    <w:rsid w:val="00300CFA"/>
    <w:rsid w:val="00300F57"/>
    <w:rsid w:val="00301100"/>
    <w:rsid w:val="003018BC"/>
    <w:rsid w:val="00302776"/>
    <w:rsid w:val="00302C1D"/>
    <w:rsid w:val="00303853"/>
    <w:rsid w:val="00304841"/>
    <w:rsid w:val="00304B75"/>
    <w:rsid w:val="00304F8A"/>
    <w:rsid w:val="00305196"/>
    <w:rsid w:val="00305FB2"/>
    <w:rsid w:val="00307665"/>
    <w:rsid w:val="003108F4"/>
    <w:rsid w:val="00310C2C"/>
    <w:rsid w:val="00311B81"/>
    <w:rsid w:val="0031271E"/>
    <w:rsid w:val="003129BB"/>
    <w:rsid w:val="00312CB9"/>
    <w:rsid w:val="00313143"/>
    <w:rsid w:val="00314324"/>
    <w:rsid w:val="00314326"/>
    <w:rsid w:val="003145F9"/>
    <w:rsid w:val="00315A97"/>
    <w:rsid w:val="00316875"/>
    <w:rsid w:val="00316C03"/>
    <w:rsid w:val="0031771A"/>
    <w:rsid w:val="0032000C"/>
    <w:rsid w:val="00320319"/>
    <w:rsid w:val="00321345"/>
    <w:rsid w:val="0032155C"/>
    <w:rsid w:val="00321756"/>
    <w:rsid w:val="00321902"/>
    <w:rsid w:val="003223EF"/>
    <w:rsid w:val="003229B8"/>
    <w:rsid w:val="00322DDF"/>
    <w:rsid w:val="0032333E"/>
    <w:rsid w:val="003243A8"/>
    <w:rsid w:val="00324B39"/>
    <w:rsid w:val="00325FAD"/>
    <w:rsid w:val="00327AE9"/>
    <w:rsid w:val="00330246"/>
    <w:rsid w:val="00330B88"/>
    <w:rsid w:val="00331C61"/>
    <w:rsid w:val="00331F66"/>
    <w:rsid w:val="00331FDE"/>
    <w:rsid w:val="003323C2"/>
    <w:rsid w:val="00332945"/>
    <w:rsid w:val="00332CB6"/>
    <w:rsid w:val="003332F8"/>
    <w:rsid w:val="00333811"/>
    <w:rsid w:val="00333A44"/>
    <w:rsid w:val="003346D6"/>
    <w:rsid w:val="00335CCC"/>
    <w:rsid w:val="003363D4"/>
    <w:rsid w:val="00336520"/>
    <w:rsid w:val="00336D0B"/>
    <w:rsid w:val="00337476"/>
    <w:rsid w:val="00337C7B"/>
    <w:rsid w:val="003403CC"/>
    <w:rsid w:val="0034075E"/>
    <w:rsid w:val="00341CDC"/>
    <w:rsid w:val="00342615"/>
    <w:rsid w:val="00344035"/>
    <w:rsid w:val="0034481E"/>
    <w:rsid w:val="00344C91"/>
    <w:rsid w:val="0034527F"/>
    <w:rsid w:val="00345808"/>
    <w:rsid w:val="00346E2E"/>
    <w:rsid w:val="0034724F"/>
    <w:rsid w:val="003505DA"/>
    <w:rsid w:val="00350898"/>
    <w:rsid w:val="00350A3B"/>
    <w:rsid w:val="00350BB6"/>
    <w:rsid w:val="00350BB8"/>
    <w:rsid w:val="00351452"/>
    <w:rsid w:val="00351AD0"/>
    <w:rsid w:val="003528F2"/>
    <w:rsid w:val="00353139"/>
    <w:rsid w:val="003532B8"/>
    <w:rsid w:val="003537A0"/>
    <w:rsid w:val="0035385F"/>
    <w:rsid w:val="00353DD5"/>
    <w:rsid w:val="00354199"/>
    <w:rsid w:val="003541F0"/>
    <w:rsid w:val="003546B2"/>
    <w:rsid w:val="00354AA4"/>
    <w:rsid w:val="00355FC4"/>
    <w:rsid w:val="0035617E"/>
    <w:rsid w:val="00356405"/>
    <w:rsid w:val="003567C7"/>
    <w:rsid w:val="0035684F"/>
    <w:rsid w:val="00357091"/>
    <w:rsid w:val="00357856"/>
    <w:rsid w:val="00357AE9"/>
    <w:rsid w:val="00357D6E"/>
    <w:rsid w:val="003605CC"/>
    <w:rsid w:val="003618B9"/>
    <w:rsid w:val="003629A3"/>
    <w:rsid w:val="00362C8A"/>
    <w:rsid w:val="00363332"/>
    <w:rsid w:val="00364C40"/>
    <w:rsid w:val="0036618A"/>
    <w:rsid w:val="003666CE"/>
    <w:rsid w:val="00366C0F"/>
    <w:rsid w:val="00366C6A"/>
    <w:rsid w:val="0036729A"/>
    <w:rsid w:val="00367DBA"/>
    <w:rsid w:val="00370849"/>
    <w:rsid w:val="003709B2"/>
    <w:rsid w:val="00370AAD"/>
    <w:rsid w:val="00370F52"/>
    <w:rsid w:val="00371268"/>
    <w:rsid w:val="003716D9"/>
    <w:rsid w:val="003724B8"/>
    <w:rsid w:val="003725B6"/>
    <w:rsid w:val="0037295B"/>
    <w:rsid w:val="00372A88"/>
    <w:rsid w:val="00373080"/>
    <w:rsid w:val="003731AF"/>
    <w:rsid w:val="003738E9"/>
    <w:rsid w:val="00373BEC"/>
    <w:rsid w:val="00374145"/>
    <w:rsid w:val="00374889"/>
    <w:rsid w:val="00375415"/>
    <w:rsid w:val="00376BF0"/>
    <w:rsid w:val="00376C92"/>
    <w:rsid w:val="00377A40"/>
    <w:rsid w:val="0038064C"/>
    <w:rsid w:val="003806A1"/>
    <w:rsid w:val="00380BAD"/>
    <w:rsid w:val="00380BC6"/>
    <w:rsid w:val="00380D5C"/>
    <w:rsid w:val="003813D5"/>
    <w:rsid w:val="00381A7D"/>
    <w:rsid w:val="00381C20"/>
    <w:rsid w:val="00381CD1"/>
    <w:rsid w:val="003837DB"/>
    <w:rsid w:val="00383F43"/>
    <w:rsid w:val="00383FC6"/>
    <w:rsid w:val="0038416C"/>
    <w:rsid w:val="00384F6B"/>
    <w:rsid w:val="003874B2"/>
    <w:rsid w:val="003900D5"/>
    <w:rsid w:val="0039053A"/>
    <w:rsid w:val="00391109"/>
    <w:rsid w:val="003913A2"/>
    <w:rsid w:val="00391CD9"/>
    <w:rsid w:val="00392B31"/>
    <w:rsid w:val="00393849"/>
    <w:rsid w:val="003947B8"/>
    <w:rsid w:val="00394891"/>
    <w:rsid w:val="00394F73"/>
    <w:rsid w:val="003951C3"/>
    <w:rsid w:val="003958B9"/>
    <w:rsid w:val="00395977"/>
    <w:rsid w:val="00396C6C"/>
    <w:rsid w:val="0039780D"/>
    <w:rsid w:val="003A01B9"/>
    <w:rsid w:val="003A01DF"/>
    <w:rsid w:val="003A0C3B"/>
    <w:rsid w:val="003A0C4E"/>
    <w:rsid w:val="003A10E9"/>
    <w:rsid w:val="003A199B"/>
    <w:rsid w:val="003A2B64"/>
    <w:rsid w:val="003A2D21"/>
    <w:rsid w:val="003A33CB"/>
    <w:rsid w:val="003A3984"/>
    <w:rsid w:val="003A3D4C"/>
    <w:rsid w:val="003A4168"/>
    <w:rsid w:val="003A4B16"/>
    <w:rsid w:val="003A4E65"/>
    <w:rsid w:val="003A5F44"/>
    <w:rsid w:val="003A5FDE"/>
    <w:rsid w:val="003A6150"/>
    <w:rsid w:val="003A67E0"/>
    <w:rsid w:val="003A68AE"/>
    <w:rsid w:val="003A6AD9"/>
    <w:rsid w:val="003A6D81"/>
    <w:rsid w:val="003B0196"/>
    <w:rsid w:val="003B0772"/>
    <w:rsid w:val="003B1128"/>
    <w:rsid w:val="003B218A"/>
    <w:rsid w:val="003B26DC"/>
    <w:rsid w:val="003B285B"/>
    <w:rsid w:val="003B3386"/>
    <w:rsid w:val="003B372F"/>
    <w:rsid w:val="003B37DB"/>
    <w:rsid w:val="003B5070"/>
    <w:rsid w:val="003B5AFA"/>
    <w:rsid w:val="003B5EFE"/>
    <w:rsid w:val="003B63D4"/>
    <w:rsid w:val="003B65A8"/>
    <w:rsid w:val="003B6769"/>
    <w:rsid w:val="003B6B20"/>
    <w:rsid w:val="003B6EC8"/>
    <w:rsid w:val="003B7640"/>
    <w:rsid w:val="003C0200"/>
    <w:rsid w:val="003C060A"/>
    <w:rsid w:val="003C0CDB"/>
    <w:rsid w:val="003C203C"/>
    <w:rsid w:val="003C2F4D"/>
    <w:rsid w:val="003C31BC"/>
    <w:rsid w:val="003C34C3"/>
    <w:rsid w:val="003C38FE"/>
    <w:rsid w:val="003C4452"/>
    <w:rsid w:val="003C4BA7"/>
    <w:rsid w:val="003C5615"/>
    <w:rsid w:val="003C66E6"/>
    <w:rsid w:val="003C7055"/>
    <w:rsid w:val="003C7321"/>
    <w:rsid w:val="003D001A"/>
    <w:rsid w:val="003D0788"/>
    <w:rsid w:val="003D08F5"/>
    <w:rsid w:val="003D3152"/>
    <w:rsid w:val="003D359E"/>
    <w:rsid w:val="003D3618"/>
    <w:rsid w:val="003D3DC4"/>
    <w:rsid w:val="003D4E36"/>
    <w:rsid w:val="003D511A"/>
    <w:rsid w:val="003D648D"/>
    <w:rsid w:val="003D715E"/>
    <w:rsid w:val="003D74BE"/>
    <w:rsid w:val="003D7D47"/>
    <w:rsid w:val="003E0689"/>
    <w:rsid w:val="003E0F74"/>
    <w:rsid w:val="003E1175"/>
    <w:rsid w:val="003E2115"/>
    <w:rsid w:val="003E24FF"/>
    <w:rsid w:val="003E28E8"/>
    <w:rsid w:val="003E3140"/>
    <w:rsid w:val="003E37B8"/>
    <w:rsid w:val="003E3A6B"/>
    <w:rsid w:val="003E5BC1"/>
    <w:rsid w:val="003E5EA2"/>
    <w:rsid w:val="003E60EA"/>
    <w:rsid w:val="003E62F9"/>
    <w:rsid w:val="003E64D2"/>
    <w:rsid w:val="003E66C0"/>
    <w:rsid w:val="003E7783"/>
    <w:rsid w:val="003F02D7"/>
    <w:rsid w:val="003F0AD2"/>
    <w:rsid w:val="003F0CA6"/>
    <w:rsid w:val="003F3323"/>
    <w:rsid w:val="003F35D4"/>
    <w:rsid w:val="003F3B66"/>
    <w:rsid w:val="003F5C7C"/>
    <w:rsid w:val="003F652A"/>
    <w:rsid w:val="003F65B5"/>
    <w:rsid w:val="003F683E"/>
    <w:rsid w:val="003F7027"/>
    <w:rsid w:val="003F75A0"/>
    <w:rsid w:val="003F77A3"/>
    <w:rsid w:val="003F782A"/>
    <w:rsid w:val="0040011F"/>
    <w:rsid w:val="00400190"/>
    <w:rsid w:val="0040055F"/>
    <w:rsid w:val="00401194"/>
    <w:rsid w:val="00402266"/>
    <w:rsid w:val="00403598"/>
    <w:rsid w:val="004035F2"/>
    <w:rsid w:val="004076F9"/>
    <w:rsid w:val="00407AF3"/>
    <w:rsid w:val="00411A6A"/>
    <w:rsid w:val="00411FFA"/>
    <w:rsid w:val="00412515"/>
    <w:rsid w:val="00412B2B"/>
    <w:rsid w:val="00412D3D"/>
    <w:rsid w:val="004136BF"/>
    <w:rsid w:val="00413748"/>
    <w:rsid w:val="00413900"/>
    <w:rsid w:val="00413ACB"/>
    <w:rsid w:val="00413DE9"/>
    <w:rsid w:val="00413E3B"/>
    <w:rsid w:val="0041417A"/>
    <w:rsid w:val="004141E5"/>
    <w:rsid w:val="00414521"/>
    <w:rsid w:val="0041476C"/>
    <w:rsid w:val="00414860"/>
    <w:rsid w:val="004150A4"/>
    <w:rsid w:val="00416119"/>
    <w:rsid w:val="0041697E"/>
    <w:rsid w:val="00416F05"/>
    <w:rsid w:val="004172F4"/>
    <w:rsid w:val="004176B2"/>
    <w:rsid w:val="0041785C"/>
    <w:rsid w:val="00420910"/>
    <w:rsid w:val="00420DAB"/>
    <w:rsid w:val="00420EE0"/>
    <w:rsid w:val="00421569"/>
    <w:rsid w:val="0042162C"/>
    <w:rsid w:val="004217A5"/>
    <w:rsid w:val="004219E1"/>
    <w:rsid w:val="00421BB8"/>
    <w:rsid w:val="004223BA"/>
    <w:rsid w:val="00422480"/>
    <w:rsid w:val="00422702"/>
    <w:rsid w:val="00422F38"/>
    <w:rsid w:val="00423734"/>
    <w:rsid w:val="00423B2E"/>
    <w:rsid w:val="00423ECE"/>
    <w:rsid w:val="00424353"/>
    <w:rsid w:val="004247D9"/>
    <w:rsid w:val="004251B0"/>
    <w:rsid w:val="00425AE0"/>
    <w:rsid w:val="00425C0A"/>
    <w:rsid w:val="00425CF5"/>
    <w:rsid w:val="00425ED8"/>
    <w:rsid w:val="00426C09"/>
    <w:rsid w:val="00426C72"/>
    <w:rsid w:val="004304EC"/>
    <w:rsid w:val="0043127F"/>
    <w:rsid w:val="00431570"/>
    <w:rsid w:val="00432887"/>
    <w:rsid w:val="00432893"/>
    <w:rsid w:val="00432BC6"/>
    <w:rsid w:val="00434CD4"/>
    <w:rsid w:val="00435118"/>
    <w:rsid w:val="00435442"/>
    <w:rsid w:val="00435546"/>
    <w:rsid w:val="004356D9"/>
    <w:rsid w:val="00435790"/>
    <w:rsid w:val="004367EF"/>
    <w:rsid w:val="00436D72"/>
    <w:rsid w:val="00437160"/>
    <w:rsid w:val="004373B1"/>
    <w:rsid w:val="004374E4"/>
    <w:rsid w:val="004407B2"/>
    <w:rsid w:val="00441EBC"/>
    <w:rsid w:val="00442455"/>
    <w:rsid w:val="004426CC"/>
    <w:rsid w:val="00442CB4"/>
    <w:rsid w:val="0044396B"/>
    <w:rsid w:val="004443AF"/>
    <w:rsid w:val="0044448B"/>
    <w:rsid w:val="00445426"/>
    <w:rsid w:val="004458FC"/>
    <w:rsid w:val="00445F61"/>
    <w:rsid w:val="0044601A"/>
    <w:rsid w:val="00446177"/>
    <w:rsid w:val="00446891"/>
    <w:rsid w:val="004471C6"/>
    <w:rsid w:val="004505C8"/>
    <w:rsid w:val="0045089E"/>
    <w:rsid w:val="00451061"/>
    <w:rsid w:val="004511E2"/>
    <w:rsid w:val="004511E6"/>
    <w:rsid w:val="004515C1"/>
    <w:rsid w:val="00452BCB"/>
    <w:rsid w:val="0045337F"/>
    <w:rsid w:val="00453E7B"/>
    <w:rsid w:val="00454CE8"/>
    <w:rsid w:val="00454ED3"/>
    <w:rsid w:val="0045551E"/>
    <w:rsid w:val="00455D68"/>
    <w:rsid w:val="00455EF6"/>
    <w:rsid w:val="00456378"/>
    <w:rsid w:val="00456A65"/>
    <w:rsid w:val="00457092"/>
    <w:rsid w:val="00457197"/>
    <w:rsid w:val="004579C9"/>
    <w:rsid w:val="004579EA"/>
    <w:rsid w:val="00457A35"/>
    <w:rsid w:val="00457CFF"/>
    <w:rsid w:val="00457EB7"/>
    <w:rsid w:val="00460359"/>
    <w:rsid w:val="00460C3D"/>
    <w:rsid w:val="00460E7C"/>
    <w:rsid w:val="0046252B"/>
    <w:rsid w:val="00462BC1"/>
    <w:rsid w:val="0046493B"/>
    <w:rsid w:val="004656CF"/>
    <w:rsid w:val="00466C78"/>
    <w:rsid w:val="004670E1"/>
    <w:rsid w:val="00467875"/>
    <w:rsid w:val="00470C32"/>
    <w:rsid w:val="00471BF3"/>
    <w:rsid w:val="00471E18"/>
    <w:rsid w:val="004731F6"/>
    <w:rsid w:val="0047388F"/>
    <w:rsid w:val="00473FE2"/>
    <w:rsid w:val="0047498B"/>
    <w:rsid w:val="00474DD8"/>
    <w:rsid w:val="00475E9B"/>
    <w:rsid w:val="004776EF"/>
    <w:rsid w:val="00477CD7"/>
    <w:rsid w:val="00477E70"/>
    <w:rsid w:val="004802F5"/>
    <w:rsid w:val="004809B6"/>
    <w:rsid w:val="004819DF"/>
    <w:rsid w:val="004829AC"/>
    <w:rsid w:val="00484098"/>
    <w:rsid w:val="00484383"/>
    <w:rsid w:val="00484AE1"/>
    <w:rsid w:val="00484F16"/>
    <w:rsid w:val="00485107"/>
    <w:rsid w:val="00485430"/>
    <w:rsid w:val="0048597F"/>
    <w:rsid w:val="00485B5F"/>
    <w:rsid w:val="00486497"/>
    <w:rsid w:val="00486EA2"/>
    <w:rsid w:val="00487E4A"/>
    <w:rsid w:val="00490296"/>
    <w:rsid w:val="00490D40"/>
    <w:rsid w:val="00490F6B"/>
    <w:rsid w:val="0049137B"/>
    <w:rsid w:val="00491751"/>
    <w:rsid w:val="00491FF3"/>
    <w:rsid w:val="00491FF7"/>
    <w:rsid w:val="00492056"/>
    <w:rsid w:val="00492086"/>
    <w:rsid w:val="00492495"/>
    <w:rsid w:val="00492C01"/>
    <w:rsid w:val="00493F36"/>
    <w:rsid w:val="00493FB0"/>
    <w:rsid w:val="0049528A"/>
    <w:rsid w:val="00495B9B"/>
    <w:rsid w:val="00495BBA"/>
    <w:rsid w:val="00496161"/>
    <w:rsid w:val="0049736B"/>
    <w:rsid w:val="004973B9"/>
    <w:rsid w:val="004A1214"/>
    <w:rsid w:val="004A17AF"/>
    <w:rsid w:val="004A1986"/>
    <w:rsid w:val="004A2711"/>
    <w:rsid w:val="004A2806"/>
    <w:rsid w:val="004A2BC4"/>
    <w:rsid w:val="004A42E6"/>
    <w:rsid w:val="004A45D8"/>
    <w:rsid w:val="004A4DA8"/>
    <w:rsid w:val="004A5A90"/>
    <w:rsid w:val="004A6777"/>
    <w:rsid w:val="004A6B8D"/>
    <w:rsid w:val="004A735F"/>
    <w:rsid w:val="004A7B3B"/>
    <w:rsid w:val="004A7B83"/>
    <w:rsid w:val="004B0182"/>
    <w:rsid w:val="004B3412"/>
    <w:rsid w:val="004B3A6E"/>
    <w:rsid w:val="004B3F6C"/>
    <w:rsid w:val="004B429C"/>
    <w:rsid w:val="004B44AE"/>
    <w:rsid w:val="004B45A3"/>
    <w:rsid w:val="004B4BAF"/>
    <w:rsid w:val="004B5657"/>
    <w:rsid w:val="004B5765"/>
    <w:rsid w:val="004B60B6"/>
    <w:rsid w:val="004B68B7"/>
    <w:rsid w:val="004B74AE"/>
    <w:rsid w:val="004B77F3"/>
    <w:rsid w:val="004C02B5"/>
    <w:rsid w:val="004C0371"/>
    <w:rsid w:val="004C06F4"/>
    <w:rsid w:val="004C0C66"/>
    <w:rsid w:val="004C247F"/>
    <w:rsid w:val="004C3701"/>
    <w:rsid w:val="004C4470"/>
    <w:rsid w:val="004C4557"/>
    <w:rsid w:val="004C52EF"/>
    <w:rsid w:val="004C5380"/>
    <w:rsid w:val="004C5AB6"/>
    <w:rsid w:val="004C6FFC"/>
    <w:rsid w:val="004C7D40"/>
    <w:rsid w:val="004C7F3C"/>
    <w:rsid w:val="004D01DA"/>
    <w:rsid w:val="004D0694"/>
    <w:rsid w:val="004D1397"/>
    <w:rsid w:val="004D2526"/>
    <w:rsid w:val="004D2743"/>
    <w:rsid w:val="004D2E22"/>
    <w:rsid w:val="004D2F6A"/>
    <w:rsid w:val="004D301B"/>
    <w:rsid w:val="004D3069"/>
    <w:rsid w:val="004D35A5"/>
    <w:rsid w:val="004D3BF8"/>
    <w:rsid w:val="004D4006"/>
    <w:rsid w:val="004D4915"/>
    <w:rsid w:val="004D4FDD"/>
    <w:rsid w:val="004D54FE"/>
    <w:rsid w:val="004D55EE"/>
    <w:rsid w:val="004D683A"/>
    <w:rsid w:val="004D6D17"/>
    <w:rsid w:val="004D7DD3"/>
    <w:rsid w:val="004E029F"/>
    <w:rsid w:val="004E06E1"/>
    <w:rsid w:val="004E0728"/>
    <w:rsid w:val="004E18F4"/>
    <w:rsid w:val="004E198F"/>
    <w:rsid w:val="004E2436"/>
    <w:rsid w:val="004E2538"/>
    <w:rsid w:val="004E2730"/>
    <w:rsid w:val="004E38AD"/>
    <w:rsid w:val="004E3A19"/>
    <w:rsid w:val="004E3F67"/>
    <w:rsid w:val="004E46F9"/>
    <w:rsid w:val="004E4A81"/>
    <w:rsid w:val="004E5F11"/>
    <w:rsid w:val="004E7DA6"/>
    <w:rsid w:val="004F0091"/>
    <w:rsid w:val="004F011A"/>
    <w:rsid w:val="004F0B17"/>
    <w:rsid w:val="004F18A1"/>
    <w:rsid w:val="004F2522"/>
    <w:rsid w:val="004F292D"/>
    <w:rsid w:val="004F2A1E"/>
    <w:rsid w:val="004F3A4B"/>
    <w:rsid w:val="004F466B"/>
    <w:rsid w:val="004F4F00"/>
    <w:rsid w:val="004F51AC"/>
    <w:rsid w:val="004F5C72"/>
    <w:rsid w:val="004F616C"/>
    <w:rsid w:val="004F7BC9"/>
    <w:rsid w:val="005005DE"/>
    <w:rsid w:val="00500921"/>
    <w:rsid w:val="00500973"/>
    <w:rsid w:val="005010D5"/>
    <w:rsid w:val="00501289"/>
    <w:rsid w:val="0050129C"/>
    <w:rsid w:val="005016ED"/>
    <w:rsid w:val="00501F08"/>
    <w:rsid w:val="005021EB"/>
    <w:rsid w:val="005026D7"/>
    <w:rsid w:val="0050289A"/>
    <w:rsid w:val="00502E23"/>
    <w:rsid w:val="00503005"/>
    <w:rsid w:val="005036DC"/>
    <w:rsid w:val="00503E99"/>
    <w:rsid w:val="0050589C"/>
    <w:rsid w:val="00505FC8"/>
    <w:rsid w:val="0050634B"/>
    <w:rsid w:val="00507812"/>
    <w:rsid w:val="00507E8F"/>
    <w:rsid w:val="005102EC"/>
    <w:rsid w:val="0051084F"/>
    <w:rsid w:val="00510E41"/>
    <w:rsid w:val="0051117B"/>
    <w:rsid w:val="00511A1A"/>
    <w:rsid w:val="00511A67"/>
    <w:rsid w:val="00511A9D"/>
    <w:rsid w:val="00511F7E"/>
    <w:rsid w:val="005129F2"/>
    <w:rsid w:val="00512D63"/>
    <w:rsid w:val="0051331D"/>
    <w:rsid w:val="0051405A"/>
    <w:rsid w:val="005146F3"/>
    <w:rsid w:val="00515BE9"/>
    <w:rsid w:val="00516355"/>
    <w:rsid w:val="005166A9"/>
    <w:rsid w:val="00516C37"/>
    <w:rsid w:val="00516E4A"/>
    <w:rsid w:val="00517382"/>
    <w:rsid w:val="00517451"/>
    <w:rsid w:val="005178E1"/>
    <w:rsid w:val="00517A86"/>
    <w:rsid w:val="00517C1A"/>
    <w:rsid w:val="00517C2B"/>
    <w:rsid w:val="00517E6B"/>
    <w:rsid w:val="0052011D"/>
    <w:rsid w:val="0052055E"/>
    <w:rsid w:val="005208A1"/>
    <w:rsid w:val="00520B24"/>
    <w:rsid w:val="00520C8C"/>
    <w:rsid w:val="00520D65"/>
    <w:rsid w:val="00520FAF"/>
    <w:rsid w:val="005210B0"/>
    <w:rsid w:val="0052193D"/>
    <w:rsid w:val="00521EE0"/>
    <w:rsid w:val="00521FAE"/>
    <w:rsid w:val="00523A39"/>
    <w:rsid w:val="00523AF8"/>
    <w:rsid w:val="00525F59"/>
    <w:rsid w:val="00526003"/>
    <w:rsid w:val="00526819"/>
    <w:rsid w:val="00526C5C"/>
    <w:rsid w:val="00527D4E"/>
    <w:rsid w:val="00530C22"/>
    <w:rsid w:val="005313F3"/>
    <w:rsid w:val="005315F9"/>
    <w:rsid w:val="00532174"/>
    <w:rsid w:val="005327EE"/>
    <w:rsid w:val="0053334F"/>
    <w:rsid w:val="0053335B"/>
    <w:rsid w:val="00534C21"/>
    <w:rsid w:val="00534DC6"/>
    <w:rsid w:val="00534EB7"/>
    <w:rsid w:val="00535644"/>
    <w:rsid w:val="00537207"/>
    <w:rsid w:val="005412CC"/>
    <w:rsid w:val="005413D9"/>
    <w:rsid w:val="00541CAA"/>
    <w:rsid w:val="00541FB4"/>
    <w:rsid w:val="005431E3"/>
    <w:rsid w:val="00543528"/>
    <w:rsid w:val="00543803"/>
    <w:rsid w:val="00545C30"/>
    <w:rsid w:val="00546385"/>
    <w:rsid w:val="0054799C"/>
    <w:rsid w:val="00547D59"/>
    <w:rsid w:val="005500B7"/>
    <w:rsid w:val="00550D74"/>
    <w:rsid w:val="0055135F"/>
    <w:rsid w:val="005517FF"/>
    <w:rsid w:val="00551885"/>
    <w:rsid w:val="00552DAF"/>
    <w:rsid w:val="00552DFB"/>
    <w:rsid w:val="00552F72"/>
    <w:rsid w:val="00555266"/>
    <w:rsid w:val="00555F98"/>
    <w:rsid w:val="005566CE"/>
    <w:rsid w:val="00556A36"/>
    <w:rsid w:val="00557672"/>
    <w:rsid w:val="005577AF"/>
    <w:rsid w:val="00557B8F"/>
    <w:rsid w:val="005617DB"/>
    <w:rsid w:val="00561C6F"/>
    <w:rsid w:val="0056223B"/>
    <w:rsid w:val="0056256B"/>
    <w:rsid w:val="00562CBB"/>
    <w:rsid w:val="005630A3"/>
    <w:rsid w:val="0056358D"/>
    <w:rsid w:val="00563902"/>
    <w:rsid w:val="00563A13"/>
    <w:rsid w:val="00564720"/>
    <w:rsid w:val="005656E0"/>
    <w:rsid w:val="00565CB0"/>
    <w:rsid w:val="005661D6"/>
    <w:rsid w:val="00567E9E"/>
    <w:rsid w:val="00570743"/>
    <w:rsid w:val="005707F3"/>
    <w:rsid w:val="0057167D"/>
    <w:rsid w:val="0057177B"/>
    <w:rsid w:val="00571DE2"/>
    <w:rsid w:val="0057269E"/>
    <w:rsid w:val="00572F59"/>
    <w:rsid w:val="005740BB"/>
    <w:rsid w:val="0057575B"/>
    <w:rsid w:val="00575BF7"/>
    <w:rsid w:val="00575E0F"/>
    <w:rsid w:val="00576221"/>
    <w:rsid w:val="00576CD4"/>
    <w:rsid w:val="0057782E"/>
    <w:rsid w:val="00577F17"/>
    <w:rsid w:val="005803B9"/>
    <w:rsid w:val="00580409"/>
    <w:rsid w:val="00580D5E"/>
    <w:rsid w:val="00581C78"/>
    <w:rsid w:val="00582A29"/>
    <w:rsid w:val="0058388B"/>
    <w:rsid w:val="00583A43"/>
    <w:rsid w:val="0058425A"/>
    <w:rsid w:val="0058482C"/>
    <w:rsid w:val="00584F99"/>
    <w:rsid w:val="00585936"/>
    <w:rsid w:val="00585FDD"/>
    <w:rsid w:val="005864E2"/>
    <w:rsid w:val="005865F3"/>
    <w:rsid w:val="00586C09"/>
    <w:rsid w:val="0058764F"/>
    <w:rsid w:val="00590721"/>
    <w:rsid w:val="0059181A"/>
    <w:rsid w:val="00591C9A"/>
    <w:rsid w:val="0059265F"/>
    <w:rsid w:val="00593EA5"/>
    <w:rsid w:val="00594142"/>
    <w:rsid w:val="00594A2B"/>
    <w:rsid w:val="00596496"/>
    <w:rsid w:val="005964D6"/>
    <w:rsid w:val="00596C0B"/>
    <w:rsid w:val="005970AC"/>
    <w:rsid w:val="005978D5"/>
    <w:rsid w:val="005A0791"/>
    <w:rsid w:val="005A0C47"/>
    <w:rsid w:val="005A1132"/>
    <w:rsid w:val="005A1242"/>
    <w:rsid w:val="005A193C"/>
    <w:rsid w:val="005A1AC8"/>
    <w:rsid w:val="005A2F24"/>
    <w:rsid w:val="005A305E"/>
    <w:rsid w:val="005A34AF"/>
    <w:rsid w:val="005A3E97"/>
    <w:rsid w:val="005A4967"/>
    <w:rsid w:val="005A5CA2"/>
    <w:rsid w:val="005A61D5"/>
    <w:rsid w:val="005A6A72"/>
    <w:rsid w:val="005A71E1"/>
    <w:rsid w:val="005A77C8"/>
    <w:rsid w:val="005A7D17"/>
    <w:rsid w:val="005B00F5"/>
    <w:rsid w:val="005B02FA"/>
    <w:rsid w:val="005B0A85"/>
    <w:rsid w:val="005B0B91"/>
    <w:rsid w:val="005B0BDC"/>
    <w:rsid w:val="005B0C7B"/>
    <w:rsid w:val="005B134C"/>
    <w:rsid w:val="005B27C2"/>
    <w:rsid w:val="005B2C91"/>
    <w:rsid w:val="005B2E72"/>
    <w:rsid w:val="005B399A"/>
    <w:rsid w:val="005B4A18"/>
    <w:rsid w:val="005B5475"/>
    <w:rsid w:val="005B5549"/>
    <w:rsid w:val="005B6042"/>
    <w:rsid w:val="005B623B"/>
    <w:rsid w:val="005B65B3"/>
    <w:rsid w:val="005B6DA9"/>
    <w:rsid w:val="005B6FC1"/>
    <w:rsid w:val="005B793D"/>
    <w:rsid w:val="005B7DF7"/>
    <w:rsid w:val="005C006D"/>
    <w:rsid w:val="005C04A2"/>
    <w:rsid w:val="005C28BC"/>
    <w:rsid w:val="005C3334"/>
    <w:rsid w:val="005C3C37"/>
    <w:rsid w:val="005C40EE"/>
    <w:rsid w:val="005C4410"/>
    <w:rsid w:val="005C44F5"/>
    <w:rsid w:val="005C46EC"/>
    <w:rsid w:val="005C4BD2"/>
    <w:rsid w:val="005C4E1D"/>
    <w:rsid w:val="005C6F2D"/>
    <w:rsid w:val="005C716A"/>
    <w:rsid w:val="005C73D1"/>
    <w:rsid w:val="005C7BD0"/>
    <w:rsid w:val="005D021A"/>
    <w:rsid w:val="005D0807"/>
    <w:rsid w:val="005D0BA3"/>
    <w:rsid w:val="005D1362"/>
    <w:rsid w:val="005D13E8"/>
    <w:rsid w:val="005D190F"/>
    <w:rsid w:val="005D21BF"/>
    <w:rsid w:val="005D2243"/>
    <w:rsid w:val="005D2D74"/>
    <w:rsid w:val="005D341D"/>
    <w:rsid w:val="005D3B3D"/>
    <w:rsid w:val="005D4510"/>
    <w:rsid w:val="005D52D1"/>
    <w:rsid w:val="005D592E"/>
    <w:rsid w:val="005D5A4B"/>
    <w:rsid w:val="005D6A15"/>
    <w:rsid w:val="005D7B13"/>
    <w:rsid w:val="005D7E61"/>
    <w:rsid w:val="005E05D8"/>
    <w:rsid w:val="005E0937"/>
    <w:rsid w:val="005E0D10"/>
    <w:rsid w:val="005E111E"/>
    <w:rsid w:val="005E19BC"/>
    <w:rsid w:val="005E227A"/>
    <w:rsid w:val="005E2BD3"/>
    <w:rsid w:val="005E2E9B"/>
    <w:rsid w:val="005E3148"/>
    <w:rsid w:val="005E388E"/>
    <w:rsid w:val="005E4709"/>
    <w:rsid w:val="005E594C"/>
    <w:rsid w:val="005E65FB"/>
    <w:rsid w:val="005E6E39"/>
    <w:rsid w:val="005E7A1D"/>
    <w:rsid w:val="005F077A"/>
    <w:rsid w:val="005F0944"/>
    <w:rsid w:val="005F0988"/>
    <w:rsid w:val="005F1202"/>
    <w:rsid w:val="005F2134"/>
    <w:rsid w:val="005F34AC"/>
    <w:rsid w:val="005F3E42"/>
    <w:rsid w:val="005F45F4"/>
    <w:rsid w:val="005F4B06"/>
    <w:rsid w:val="005F5418"/>
    <w:rsid w:val="005F5EDD"/>
    <w:rsid w:val="005F6661"/>
    <w:rsid w:val="005F7AE4"/>
    <w:rsid w:val="005F7D12"/>
    <w:rsid w:val="005F7D4F"/>
    <w:rsid w:val="006000BD"/>
    <w:rsid w:val="006004C9"/>
    <w:rsid w:val="00601510"/>
    <w:rsid w:val="00602703"/>
    <w:rsid w:val="006029DC"/>
    <w:rsid w:val="00603351"/>
    <w:rsid w:val="006036EC"/>
    <w:rsid w:val="00604495"/>
    <w:rsid w:val="00604768"/>
    <w:rsid w:val="00604EE7"/>
    <w:rsid w:val="006055E7"/>
    <w:rsid w:val="00606395"/>
    <w:rsid w:val="0060657C"/>
    <w:rsid w:val="00606C92"/>
    <w:rsid w:val="00611DE6"/>
    <w:rsid w:val="006127EC"/>
    <w:rsid w:val="006135BA"/>
    <w:rsid w:val="0061410E"/>
    <w:rsid w:val="00614115"/>
    <w:rsid w:val="006146D1"/>
    <w:rsid w:val="00616412"/>
    <w:rsid w:val="00616667"/>
    <w:rsid w:val="00616744"/>
    <w:rsid w:val="00617B71"/>
    <w:rsid w:val="00617D47"/>
    <w:rsid w:val="00617F01"/>
    <w:rsid w:val="0062008E"/>
    <w:rsid w:val="00620E08"/>
    <w:rsid w:val="00621247"/>
    <w:rsid w:val="0062137A"/>
    <w:rsid w:val="00621C18"/>
    <w:rsid w:val="00621FE1"/>
    <w:rsid w:val="00622B9C"/>
    <w:rsid w:val="006236EA"/>
    <w:rsid w:val="0062375A"/>
    <w:rsid w:val="00623968"/>
    <w:rsid w:val="006249A2"/>
    <w:rsid w:val="0062550B"/>
    <w:rsid w:val="006257E2"/>
    <w:rsid w:val="00625DB4"/>
    <w:rsid w:val="0062658D"/>
    <w:rsid w:val="006269E7"/>
    <w:rsid w:val="00626A72"/>
    <w:rsid w:val="00626E3C"/>
    <w:rsid w:val="00626ED7"/>
    <w:rsid w:val="006278C6"/>
    <w:rsid w:val="00627BBB"/>
    <w:rsid w:val="006315E4"/>
    <w:rsid w:val="00631857"/>
    <w:rsid w:val="0063347A"/>
    <w:rsid w:val="0063356F"/>
    <w:rsid w:val="006337CA"/>
    <w:rsid w:val="00634A87"/>
    <w:rsid w:val="00634F35"/>
    <w:rsid w:val="00635656"/>
    <w:rsid w:val="006356FE"/>
    <w:rsid w:val="00635EC3"/>
    <w:rsid w:val="006360B1"/>
    <w:rsid w:val="0063650B"/>
    <w:rsid w:val="006379E3"/>
    <w:rsid w:val="00637B66"/>
    <w:rsid w:val="0064067E"/>
    <w:rsid w:val="0064093F"/>
    <w:rsid w:val="00641D17"/>
    <w:rsid w:val="00642FCB"/>
    <w:rsid w:val="00644563"/>
    <w:rsid w:val="006447DC"/>
    <w:rsid w:val="00644933"/>
    <w:rsid w:val="006458FF"/>
    <w:rsid w:val="00646DB6"/>
    <w:rsid w:val="00650A62"/>
    <w:rsid w:val="00650FC2"/>
    <w:rsid w:val="006513B1"/>
    <w:rsid w:val="00651E6D"/>
    <w:rsid w:val="006526FC"/>
    <w:rsid w:val="006529A6"/>
    <w:rsid w:val="00652BFE"/>
    <w:rsid w:val="00652CDF"/>
    <w:rsid w:val="00652D37"/>
    <w:rsid w:val="00652E4E"/>
    <w:rsid w:val="00653161"/>
    <w:rsid w:val="00653EC8"/>
    <w:rsid w:val="0065494C"/>
    <w:rsid w:val="00654D04"/>
    <w:rsid w:val="00654E78"/>
    <w:rsid w:val="00655015"/>
    <w:rsid w:val="006563D6"/>
    <w:rsid w:val="0065650C"/>
    <w:rsid w:val="00656E86"/>
    <w:rsid w:val="00657AA4"/>
    <w:rsid w:val="00657CE9"/>
    <w:rsid w:val="006603F1"/>
    <w:rsid w:val="00660B28"/>
    <w:rsid w:val="00661037"/>
    <w:rsid w:val="00661BA8"/>
    <w:rsid w:val="00662913"/>
    <w:rsid w:val="00662CE6"/>
    <w:rsid w:val="00663007"/>
    <w:rsid w:val="00663A43"/>
    <w:rsid w:val="00663BD9"/>
    <w:rsid w:val="00663BFF"/>
    <w:rsid w:val="00664369"/>
    <w:rsid w:val="00664ABA"/>
    <w:rsid w:val="00665A62"/>
    <w:rsid w:val="00665C46"/>
    <w:rsid w:val="00665DAC"/>
    <w:rsid w:val="006669A8"/>
    <w:rsid w:val="00666A95"/>
    <w:rsid w:val="006672F8"/>
    <w:rsid w:val="00670A71"/>
    <w:rsid w:val="00670C45"/>
    <w:rsid w:val="00671179"/>
    <w:rsid w:val="006711E7"/>
    <w:rsid w:val="0067133D"/>
    <w:rsid w:val="00672306"/>
    <w:rsid w:val="006725D6"/>
    <w:rsid w:val="00674031"/>
    <w:rsid w:val="00675FDC"/>
    <w:rsid w:val="006765B7"/>
    <w:rsid w:val="00677A59"/>
    <w:rsid w:val="00677B1E"/>
    <w:rsid w:val="00680632"/>
    <w:rsid w:val="0068103C"/>
    <w:rsid w:val="00681A19"/>
    <w:rsid w:val="00681EAB"/>
    <w:rsid w:val="006827E6"/>
    <w:rsid w:val="00682F9A"/>
    <w:rsid w:val="006836A3"/>
    <w:rsid w:val="00683B7E"/>
    <w:rsid w:val="00685132"/>
    <w:rsid w:val="00685410"/>
    <w:rsid w:val="006855D4"/>
    <w:rsid w:val="00685D15"/>
    <w:rsid w:val="006864C3"/>
    <w:rsid w:val="006872D8"/>
    <w:rsid w:val="00687746"/>
    <w:rsid w:val="0069078A"/>
    <w:rsid w:val="00690BDF"/>
    <w:rsid w:val="00691E16"/>
    <w:rsid w:val="00692875"/>
    <w:rsid w:val="00693839"/>
    <w:rsid w:val="0069383B"/>
    <w:rsid w:val="00693EFA"/>
    <w:rsid w:val="00694AD1"/>
    <w:rsid w:val="00695BD4"/>
    <w:rsid w:val="006A0263"/>
    <w:rsid w:val="006A045D"/>
    <w:rsid w:val="006A18B5"/>
    <w:rsid w:val="006A3E1D"/>
    <w:rsid w:val="006A3E32"/>
    <w:rsid w:val="006A414D"/>
    <w:rsid w:val="006A4E30"/>
    <w:rsid w:val="006A630E"/>
    <w:rsid w:val="006A65B9"/>
    <w:rsid w:val="006A6ABE"/>
    <w:rsid w:val="006A7C8E"/>
    <w:rsid w:val="006B02CD"/>
    <w:rsid w:val="006B1223"/>
    <w:rsid w:val="006B125D"/>
    <w:rsid w:val="006B1307"/>
    <w:rsid w:val="006B179F"/>
    <w:rsid w:val="006B1D98"/>
    <w:rsid w:val="006B21BC"/>
    <w:rsid w:val="006B32A1"/>
    <w:rsid w:val="006B3679"/>
    <w:rsid w:val="006B3D56"/>
    <w:rsid w:val="006B43BC"/>
    <w:rsid w:val="006B4523"/>
    <w:rsid w:val="006B4F8D"/>
    <w:rsid w:val="006B5789"/>
    <w:rsid w:val="006B5FA1"/>
    <w:rsid w:val="006B6411"/>
    <w:rsid w:val="006B6B1C"/>
    <w:rsid w:val="006B6DFD"/>
    <w:rsid w:val="006B71FE"/>
    <w:rsid w:val="006B788A"/>
    <w:rsid w:val="006B7BED"/>
    <w:rsid w:val="006B7F59"/>
    <w:rsid w:val="006C0AD1"/>
    <w:rsid w:val="006C0C08"/>
    <w:rsid w:val="006C24B9"/>
    <w:rsid w:val="006C2D97"/>
    <w:rsid w:val="006C378D"/>
    <w:rsid w:val="006C388F"/>
    <w:rsid w:val="006C3BF1"/>
    <w:rsid w:val="006C5E1F"/>
    <w:rsid w:val="006C5ED6"/>
    <w:rsid w:val="006C6132"/>
    <w:rsid w:val="006C674C"/>
    <w:rsid w:val="006C6C06"/>
    <w:rsid w:val="006C71BE"/>
    <w:rsid w:val="006C745B"/>
    <w:rsid w:val="006D0025"/>
    <w:rsid w:val="006D2456"/>
    <w:rsid w:val="006D24B6"/>
    <w:rsid w:val="006D2AC7"/>
    <w:rsid w:val="006D2B7E"/>
    <w:rsid w:val="006D3224"/>
    <w:rsid w:val="006D3862"/>
    <w:rsid w:val="006D3F4A"/>
    <w:rsid w:val="006D4634"/>
    <w:rsid w:val="006D4808"/>
    <w:rsid w:val="006D5A21"/>
    <w:rsid w:val="006D5DE2"/>
    <w:rsid w:val="006D60B9"/>
    <w:rsid w:val="006D6269"/>
    <w:rsid w:val="006D6671"/>
    <w:rsid w:val="006D6CC0"/>
    <w:rsid w:val="006E13A5"/>
    <w:rsid w:val="006E1582"/>
    <w:rsid w:val="006E19EE"/>
    <w:rsid w:val="006E2F10"/>
    <w:rsid w:val="006E32B4"/>
    <w:rsid w:val="006E368B"/>
    <w:rsid w:val="006E38A5"/>
    <w:rsid w:val="006E3F74"/>
    <w:rsid w:val="006E51C1"/>
    <w:rsid w:val="006E5D81"/>
    <w:rsid w:val="006E61E6"/>
    <w:rsid w:val="006E69D4"/>
    <w:rsid w:val="006E7B52"/>
    <w:rsid w:val="006F0685"/>
    <w:rsid w:val="006F0FFF"/>
    <w:rsid w:val="006F165E"/>
    <w:rsid w:val="006F2644"/>
    <w:rsid w:val="006F266F"/>
    <w:rsid w:val="006F27CF"/>
    <w:rsid w:val="006F27F1"/>
    <w:rsid w:val="006F3C00"/>
    <w:rsid w:val="006F3C80"/>
    <w:rsid w:val="006F4548"/>
    <w:rsid w:val="006F4F7B"/>
    <w:rsid w:val="006F6047"/>
    <w:rsid w:val="006F617A"/>
    <w:rsid w:val="006F639F"/>
    <w:rsid w:val="006F6F79"/>
    <w:rsid w:val="006F714A"/>
    <w:rsid w:val="006F74D3"/>
    <w:rsid w:val="007005F5"/>
    <w:rsid w:val="007007A8"/>
    <w:rsid w:val="00700A6A"/>
    <w:rsid w:val="0070126C"/>
    <w:rsid w:val="0070176F"/>
    <w:rsid w:val="00703EE3"/>
    <w:rsid w:val="00704037"/>
    <w:rsid w:val="00704474"/>
    <w:rsid w:val="00705709"/>
    <w:rsid w:val="00706980"/>
    <w:rsid w:val="00706ABA"/>
    <w:rsid w:val="00706E9C"/>
    <w:rsid w:val="00707595"/>
    <w:rsid w:val="007104D4"/>
    <w:rsid w:val="00711340"/>
    <w:rsid w:val="0071155A"/>
    <w:rsid w:val="00711727"/>
    <w:rsid w:val="00711DBE"/>
    <w:rsid w:val="0071337A"/>
    <w:rsid w:val="007134A0"/>
    <w:rsid w:val="00714D1C"/>
    <w:rsid w:val="00715E38"/>
    <w:rsid w:val="0071766B"/>
    <w:rsid w:val="0071798F"/>
    <w:rsid w:val="00717AF5"/>
    <w:rsid w:val="0072107D"/>
    <w:rsid w:val="007220CD"/>
    <w:rsid w:val="00724257"/>
    <w:rsid w:val="007257C5"/>
    <w:rsid w:val="00725D77"/>
    <w:rsid w:val="00726B75"/>
    <w:rsid w:val="0073046F"/>
    <w:rsid w:val="00730B9F"/>
    <w:rsid w:val="00732716"/>
    <w:rsid w:val="007328BC"/>
    <w:rsid w:val="00733AAC"/>
    <w:rsid w:val="00733B08"/>
    <w:rsid w:val="007342C4"/>
    <w:rsid w:val="0073487D"/>
    <w:rsid w:val="00734D94"/>
    <w:rsid w:val="00735596"/>
    <w:rsid w:val="00735F31"/>
    <w:rsid w:val="00735F3D"/>
    <w:rsid w:val="00736A53"/>
    <w:rsid w:val="00736AB0"/>
    <w:rsid w:val="00737529"/>
    <w:rsid w:val="00737EFA"/>
    <w:rsid w:val="00740961"/>
    <w:rsid w:val="00740E3F"/>
    <w:rsid w:val="00741039"/>
    <w:rsid w:val="00741582"/>
    <w:rsid w:val="007416D7"/>
    <w:rsid w:val="00741D4F"/>
    <w:rsid w:val="00742532"/>
    <w:rsid w:val="00742B1F"/>
    <w:rsid w:val="00742E6F"/>
    <w:rsid w:val="00743322"/>
    <w:rsid w:val="0074361B"/>
    <w:rsid w:val="0074384F"/>
    <w:rsid w:val="0074452F"/>
    <w:rsid w:val="00744F5E"/>
    <w:rsid w:val="00744F72"/>
    <w:rsid w:val="007463D0"/>
    <w:rsid w:val="00746729"/>
    <w:rsid w:val="007474BF"/>
    <w:rsid w:val="00747953"/>
    <w:rsid w:val="00751CBF"/>
    <w:rsid w:val="00752115"/>
    <w:rsid w:val="00752D6E"/>
    <w:rsid w:val="00754E13"/>
    <w:rsid w:val="00755B11"/>
    <w:rsid w:val="00755F28"/>
    <w:rsid w:val="0075732F"/>
    <w:rsid w:val="0075743B"/>
    <w:rsid w:val="00757B01"/>
    <w:rsid w:val="00760ED5"/>
    <w:rsid w:val="00760F6E"/>
    <w:rsid w:val="0076107F"/>
    <w:rsid w:val="007612A3"/>
    <w:rsid w:val="007613E9"/>
    <w:rsid w:val="0076195D"/>
    <w:rsid w:val="00761BE9"/>
    <w:rsid w:val="0076223C"/>
    <w:rsid w:val="00762591"/>
    <w:rsid w:val="00762C79"/>
    <w:rsid w:val="00762E55"/>
    <w:rsid w:val="00764328"/>
    <w:rsid w:val="00765328"/>
    <w:rsid w:val="007654ED"/>
    <w:rsid w:val="00765B2C"/>
    <w:rsid w:val="007665C4"/>
    <w:rsid w:val="0076706E"/>
    <w:rsid w:val="007679A1"/>
    <w:rsid w:val="007717CE"/>
    <w:rsid w:val="00772B5C"/>
    <w:rsid w:val="00772BCE"/>
    <w:rsid w:val="007744F3"/>
    <w:rsid w:val="00774BFF"/>
    <w:rsid w:val="00775749"/>
    <w:rsid w:val="00775FB6"/>
    <w:rsid w:val="00776F4E"/>
    <w:rsid w:val="007772B2"/>
    <w:rsid w:val="00777D82"/>
    <w:rsid w:val="0078010F"/>
    <w:rsid w:val="00780500"/>
    <w:rsid w:val="007807CD"/>
    <w:rsid w:val="007807EA"/>
    <w:rsid w:val="0078091F"/>
    <w:rsid w:val="00782604"/>
    <w:rsid w:val="00783661"/>
    <w:rsid w:val="00783849"/>
    <w:rsid w:val="00784225"/>
    <w:rsid w:val="007846FC"/>
    <w:rsid w:val="00784B24"/>
    <w:rsid w:val="007851B5"/>
    <w:rsid w:val="00785D80"/>
    <w:rsid w:val="00786021"/>
    <w:rsid w:val="0078738E"/>
    <w:rsid w:val="0079056B"/>
    <w:rsid w:val="00791016"/>
    <w:rsid w:val="00791613"/>
    <w:rsid w:val="00793128"/>
    <w:rsid w:val="00793256"/>
    <w:rsid w:val="00793366"/>
    <w:rsid w:val="00793C2C"/>
    <w:rsid w:val="0079525D"/>
    <w:rsid w:val="00796117"/>
    <w:rsid w:val="00796F21"/>
    <w:rsid w:val="00797496"/>
    <w:rsid w:val="007A03C0"/>
    <w:rsid w:val="007A05BD"/>
    <w:rsid w:val="007A0973"/>
    <w:rsid w:val="007A1853"/>
    <w:rsid w:val="007A18E2"/>
    <w:rsid w:val="007A1D50"/>
    <w:rsid w:val="007A2C8A"/>
    <w:rsid w:val="007A3028"/>
    <w:rsid w:val="007A393D"/>
    <w:rsid w:val="007A4124"/>
    <w:rsid w:val="007A5BFB"/>
    <w:rsid w:val="007A5E5C"/>
    <w:rsid w:val="007A6A70"/>
    <w:rsid w:val="007A6ACE"/>
    <w:rsid w:val="007A6D7C"/>
    <w:rsid w:val="007A6FEC"/>
    <w:rsid w:val="007A71BF"/>
    <w:rsid w:val="007A767E"/>
    <w:rsid w:val="007A7955"/>
    <w:rsid w:val="007A7C8A"/>
    <w:rsid w:val="007B11C0"/>
    <w:rsid w:val="007B11E7"/>
    <w:rsid w:val="007B1750"/>
    <w:rsid w:val="007B2405"/>
    <w:rsid w:val="007B25E1"/>
    <w:rsid w:val="007B27C5"/>
    <w:rsid w:val="007B2E6C"/>
    <w:rsid w:val="007B2FA6"/>
    <w:rsid w:val="007B38EF"/>
    <w:rsid w:val="007B58C1"/>
    <w:rsid w:val="007B5CD7"/>
    <w:rsid w:val="007B6467"/>
    <w:rsid w:val="007B692D"/>
    <w:rsid w:val="007B7C45"/>
    <w:rsid w:val="007C0507"/>
    <w:rsid w:val="007C139A"/>
    <w:rsid w:val="007C21E7"/>
    <w:rsid w:val="007C37A2"/>
    <w:rsid w:val="007C47A8"/>
    <w:rsid w:val="007C586D"/>
    <w:rsid w:val="007C5E8C"/>
    <w:rsid w:val="007C768B"/>
    <w:rsid w:val="007C76BF"/>
    <w:rsid w:val="007C7928"/>
    <w:rsid w:val="007D05B9"/>
    <w:rsid w:val="007D106B"/>
    <w:rsid w:val="007D1656"/>
    <w:rsid w:val="007D1715"/>
    <w:rsid w:val="007D1766"/>
    <w:rsid w:val="007D1EBE"/>
    <w:rsid w:val="007D23DF"/>
    <w:rsid w:val="007D241F"/>
    <w:rsid w:val="007D2BEB"/>
    <w:rsid w:val="007D3597"/>
    <w:rsid w:val="007D4B86"/>
    <w:rsid w:val="007D539E"/>
    <w:rsid w:val="007D5494"/>
    <w:rsid w:val="007D55A7"/>
    <w:rsid w:val="007D58CC"/>
    <w:rsid w:val="007D5D26"/>
    <w:rsid w:val="007D5D9E"/>
    <w:rsid w:val="007D5E51"/>
    <w:rsid w:val="007D6367"/>
    <w:rsid w:val="007D65E4"/>
    <w:rsid w:val="007D6A68"/>
    <w:rsid w:val="007D6B55"/>
    <w:rsid w:val="007D6F44"/>
    <w:rsid w:val="007D7C66"/>
    <w:rsid w:val="007E0C39"/>
    <w:rsid w:val="007E0CBF"/>
    <w:rsid w:val="007E1060"/>
    <w:rsid w:val="007E1E7A"/>
    <w:rsid w:val="007E25D3"/>
    <w:rsid w:val="007E297F"/>
    <w:rsid w:val="007E2F2E"/>
    <w:rsid w:val="007E37EB"/>
    <w:rsid w:val="007E3A8E"/>
    <w:rsid w:val="007E4307"/>
    <w:rsid w:val="007E4E02"/>
    <w:rsid w:val="007E4E82"/>
    <w:rsid w:val="007E556C"/>
    <w:rsid w:val="007E589E"/>
    <w:rsid w:val="007E67CB"/>
    <w:rsid w:val="007E695C"/>
    <w:rsid w:val="007E70CB"/>
    <w:rsid w:val="007E71B3"/>
    <w:rsid w:val="007E732C"/>
    <w:rsid w:val="007E77C7"/>
    <w:rsid w:val="007F000A"/>
    <w:rsid w:val="007F0138"/>
    <w:rsid w:val="007F0E9E"/>
    <w:rsid w:val="007F1744"/>
    <w:rsid w:val="007F17C3"/>
    <w:rsid w:val="007F1BD2"/>
    <w:rsid w:val="007F1D59"/>
    <w:rsid w:val="007F2656"/>
    <w:rsid w:val="007F29B4"/>
    <w:rsid w:val="007F3B80"/>
    <w:rsid w:val="007F461E"/>
    <w:rsid w:val="007F4F80"/>
    <w:rsid w:val="007F57A6"/>
    <w:rsid w:val="007F5D07"/>
    <w:rsid w:val="007F5E51"/>
    <w:rsid w:val="007F6040"/>
    <w:rsid w:val="007F60D4"/>
    <w:rsid w:val="007F6193"/>
    <w:rsid w:val="007F6EB3"/>
    <w:rsid w:val="007F70D8"/>
    <w:rsid w:val="007F7384"/>
    <w:rsid w:val="007F73F8"/>
    <w:rsid w:val="007F7A19"/>
    <w:rsid w:val="007F7DA6"/>
    <w:rsid w:val="00800323"/>
    <w:rsid w:val="008008BE"/>
    <w:rsid w:val="00800939"/>
    <w:rsid w:val="00801BE0"/>
    <w:rsid w:val="0080229C"/>
    <w:rsid w:val="00802855"/>
    <w:rsid w:val="00802C5F"/>
    <w:rsid w:val="00803AA5"/>
    <w:rsid w:val="00803C65"/>
    <w:rsid w:val="00804094"/>
    <w:rsid w:val="00804273"/>
    <w:rsid w:val="00804F35"/>
    <w:rsid w:val="00805D52"/>
    <w:rsid w:val="00806729"/>
    <w:rsid w:val="00807991"/>
    <w:rsid w:val="00807E14"/>
    <w:rsid w:val="00807E38"/>
    <w:rsid w:val="008102F0"/>
    <w:rsid w:val="00810315"/>
    <w:rsid w:val="0081043D"/>
    <w:rsid w:val="00810505"/>
    <w:rsid w:val="00810818"/>
    <w:rsid w:val="00811016"/>
    <w:rsid w:val="0081209E"/>
    <w:rsid w:val="0081284D"/>
    <w:rsid w:val="008129B8"/>
    <w:rsid w:val="00812AA9"/>
    <w:rsid w:val="00813D90"/>
    <w:rsid w:val="008150C2"/>
    <w:rsid w:val="0081547C"/>
    <w:rsid w:val="008158FF"/>
    <w:rsid w:val="00815B07"/>
    <w:rsid w:val="00815FE2"/>
    <w:rsid w:val="00816633"/>
    <w:rsid w:val="00817985"/>
    <w:rsid w:val="00817F56"/>
    <w:rsid w:val="00820502"/>
    <w:rsid w:val="008212EB"/>
    <w:rsid w:val="00821735"/>
    <w:rsid w:val="008217D8"/>
    <w:rsid w:val="0082254B"/>
    <w:rsid w:val="008241BE"/>
    <w:rsid w:val="00824A75"/>
    <w:rsid w:val="00824B3C"/>
    <w:rsid w:val="00824E90"/>
    <w:rsid w:val="0082515A"/>
    <w:rsid w:val="00825E94"/>
    <w:rsid w:val="0082610C"/>
    <w:rsid w:val="00826167"/>
    <w:rsid w:val="0082787F"/>
    <w:rsid w:val="00830231"/>
    <w:rsid w:val="00830919"/>
    <w:rsid w:val="0083174B"/>
    <w:rsid w:val="00831A4D"/>
    <w:rsid w:val="00831C97"/>
    <w:rsid w:val="00831CB9"/>
    <w:rsid w:val="00832662"/>
    <w:rsid w:val="008336B4"/>
    <w:rsid w:val="00834607"/>
    <w:rsid w:val="0083494B"/>
    <w:rsid w:val="00834AAD"/>
    <w:rsid w:val="00834EE5"/>
    <w:rsid w:val="008353B2"/>
    <w:rsid w:val="00835790"/>
    <w:rsid w:val="008363FE"/>
    <w:rsid w:val="00836D49"/>
    <w:rsid w:val="00836DC3"/>
    <w:rsid w:val="00836DF9"/>
    <w:rsid w:val="00836E05"/>
    <w:rsid w:val="008377E7"/>
    <w:rsid w:val="008379B1"/>
    <w:rsid w:val="00837E4E"/>
    <w:rsid w:val="00837E77"/>
    <w:rsid w:val="00837FED"/>
    <w:rsid w:val="00840833"/>
    <w:rsid w:val="00841387"/>
    <w:rsid w:val="00842FC0"/>
    <w:rsid w:val="008430B5"/>
    <w:rsid w:val="0084349E"/>
    <w:rsid w:val="00843B14"/>
    <w:rsid w:val="008454BC"/>
    <w:rsid w:val="0084668F"/>
    <w:rsid w:val="00846A2E"/>
    <w:rsid w:val="00846ADE"/>
    <w:rsid w:val="00847841"/>
    <w:rsid w:val="008479CD"/>
    <w:rsid w:val="0085071C"/>
    <w:rsid w:val="0085261C"/>
    <w:rsid w:val="00853906"/>
    <w:rsid w:val="00853B8A"/>
    <w:rsid w:val="00855049"/>
    <w:rsid w:val="0085521C"/>
    <w:rsid w:val="00855ADA"/>
    <w:rsid w:val="008563B1"/>
    <w:rsid w:val="008565EE"/>
    <w:rsid w:val="00856BC9"/>
    <w:rsid w:val="00856F82"/>
    <w:rsid w:val="00857177"/>
    <w:rsid w:val="008578E8"/>
    <w:rsid w:val="0085797B"/>
    <w:rsid w:val="0085798E"/>
    <w:rsid w:val="00857C62"/>
    <w:rsid w:val="008601DE"/>
    <w:rsid w:val="0086046B"/>
    <w:rsid w:val="00861136"/>
    <w:rsid w:val="008623C6"/>
    <w:rsid w:val="00862EE4"/>
    <w:rsid w:val="00862FC1"/>
    <w:rsid w:val="00863A68"/>
    <w:rsid w:val="0086572F"/>
    <w:rsid w:val="00865A6F"/>
    <w:rsid w:val="00865BA6"/>
    <w:rsid w:val="00866002"/>
    <w:rsid w:val="008679B2"/>
    <w:rsid w:val="00867BBC"/>
    <w:rsid w:val="00867D23"/>
    <w:rsid w:val="00867EC9"/>
    <w:rsid w:val="00870F73"/>
    <w:rsid w:val="00872644"/>
    <w:rsid w:val="0087369F"/>
    <w:rsid w:val="00873AA8"/>
    <w:rsid w:val="008743A0"/>
    <w:rsid w:val="008749FF"/>
    <w:rsid w:val="00874D3B"/>
    <w:rsid w:val="00875767"/>
    <w:rsid w:val="00875792"/>
    <w:rsid w:val="00875CC9"/>
    <w:rsid w:val="00876047"/>
    <w:rsid w:val="00877289"/>
    <w:rsid w:val="00877528"/>
    <w:rsid w:val="0088032B"/>
    <w:rsid w:val="00880AB9"/>
    <w:rsid w:val="008828D6"/>
    <w:rsid w:val="008832C2"/>
    <w:rsid w:val="0088431C"/>
    <w:rsid w:val="008843D5"/>
    <w:rsid w:val="0088584F"/>
    <w:rsid w:val="00885902"/>
    <w:rsid w:val="00885CA6"/>
    <w:rsid w:val="00885EA3"/>
    <w:rsid w:val="00886181"/>
    <w:rsid w:val="008905F3"/>
    <w:rsid w:val="00890FD3"/>
    <w:rsid w:val="008911E9"/>
    <w:rsid w:val="008919B1"/>
    <w:rsid w:val="00891C91"/>
    <w:rsid w:val="00891E1B"/>
    <w:rsid w:val="00892F6B"/>
    <w:rsid w:val="008930E9"/>
    <w:rsid w:val="00894525"/>
    <w:rsid w:val="00894A7F"/>
    <w:rsid w:val="00894E7D"/>
    <w:rsid w:val="00895824"/>
    <w:rsid w:val="00896459"/>
    <w:rsid w:val="008972E8"/>
    <w:rsid w:val="0089748E"/>
    <w:rsid w:val="008A03C6"/>
    <w:rsid w:val="008A0E48"/>
    <w:rsid w:val="008A12C2"/>
    <w:rsid w:val="008A171D"/>
    <w:rsid w:val="008A1B8A"/>
    <w:rsid w:val="008A2026"/>
    <w:rsid w:val="008A2109"/>
    <w:rsid w:val="008A3028"/>
    <w:rsid w:val="008A4087"/>
    <w:rsid w:val="008A4903"/>
    <w:rsid w:val="008A4B42"/>
    <w:rsid w:val="008A541B"/>
    <w:rsid w:val="008A73B7"/>
    <w:rsid w:val="008A7D91"/>
    <w:rsid w:val="008B0259"/>
    <w:rsid w:val="008B03B5"/>
    <w:rsid w:val="008B0B64"/>
    <w:rsid w:val="008B1290"/>
    <w:rsid w:val="008B2041"/>
    <w:rsid w:val="008B3B7C"/>
    <w:rsid w:val="008B43DC"/>
    <w:rsid w:val="008B589B"/>
    <w:rsid w:val="008B5A70"/>
    <w:rsid w:val="008B66C0"/>
    <w:rsid w:val="008B7731"/>
    <w:rsid w:val="008B7739"/>
    <w:rsid w:val="008B78DB"/>
    <w:rsid w:val="008C10B4"/>
    <w:rsid w:val="008C15E5"/>
    <w:rsid w:val="008C1E7D"/>
    <w:rsid w:val="008C33B9"/>
    <w:rsid w:val="008C401D"/>
    <w:rsid w:val="008C424C"/>
    <w:rsid w:val="008C4578"/>
    <w:rsid w:val="008C4634"/>
    <w:rsid w:val="008C4684"/>
    <w:rsid w:val="008C59D2"/>
    <w:rsid w:val="008C5E7E"/>
    <w:rsid w:val="008C5FFA"/>
    <w:rsid w:val="008C6965"/>
    <w:rsid w:val="008C6D78"/>
    <w:rsid w:val="008D0448"/>
    <w:rsid w:val="008D195E"/>
    <w:rsid w:val="008D1D62"/>
    <w:rsid w:val="008D2381"/>
    <w:rsid w:val="008D269C"/>
    <w:rsid w:val="008D354F"/>
    <w:rsid w:val="008D3A62"/>
    <w:rsid w:val="008D4D39"/>
    <w:rsid w:val="008D676D"/>
    <w:rsid w:val="008D67EB"/>
    <w:rsid w:val="008D6A53"/>
    <w:rsid w:val="008D6E7D"/>
    <w:rsid w:val="008D6ECA"/>
    <w:rsid w:val="008D7CEA"/>
    <w:rsid w:val="008D7D03"/>
    <w:rsid w:val="008E049B"/>
    <w:rsid w:val="008E075E"/>
    <w:rsid w:val="008E0968"/>
    <w:rsid w:val="008E1A55"/>
    <w:rsid w:val="008E2653"/>
    <w:rsid w:val="008E2AD8"/>
    <w:rsid w:val="008E2C54"/>
    <w:rsid w:val="008E37F9"/>
    <w:rsid w:val="008E396A"/>
    <w:rsid w:val="008E3F33"/>
    <w:rsid w:val="008E4AB5"/>
    <w:rsid w:val="008E54F1"/>
    <w:rsid w:val="008E5E44"/>
    <w:rsid w:val="008E6167"/>
    <w:rsid w:val="008E618C"/>
    <w:rsid w:val="008E7070"/>
    <w:rsid w:val="008E7F0A"/>
    <w:rsid w:val="008F0029"/>
    <w:rsid w:val="008F0B8F"/>
    <w:rsid w:val="008F1061"/>
    <w:rsid w:val="008F1539"/>
    <w:rsid w:val="008F2195"/>
    <w:rsid w:val="008F22DF"/>
    <w:rsid w:val="008F37A7"/>
    <w:rsid w:val="008F3F7A"/>
    <w:rsid w:val="008F46D9"/>
    <w:rsid w:val="008F6405"/>
    <w:rsid w:val="008F6FF2"/>
    <w:rsid w:val="008F71A1"/>
    <w:rsid w:val="008F7CC7"/>
    <w:rsid w:val="00900ABA"/>
    <w:rsid w:val="009016B2"/>
    <w:rsid w:val="00901C65"/>
    <w:rsid w:val="00901C8D"/>
    <w:rsid w:val="009021EF"/>
    <w:rsid w:val="00904640"/>
    <w:rsid w:val="009053DA"/>
    <w:rsid w:val="009100F9"/>
    <w:rsid w:val="0091179E"/>
    <w:rsid w:val="009119E5"/>
    <w:rsid w:val="009125A1"/>
    <w:rsid w:val="009126D4"/>
    <w:rsid w:val="00912DB0"/>
    <w:rsid w:val="00912E1F"/>
    <w:rsid w:val="00913AD3"/>
    <w:rsid w:val="00914D86"/>
    <w:rsid w:val="00916091"/>
    <w:rsid w:val="0091627E"/>
    <w:rsid w:val="00917BF5"/>
    <w:rsid w:val="00921141"/>
    <w:rsid w:val="009211C2"/>
    <w:rsid w:val="00921292"/>
    <w:rsid w:val="0092164C"/>
    <w:rsid w:val="009216E9"/>
    <w:rsid w:val="009218E9"/>
    <w:rsid w:val="00921BE1"/>
    <w:rsid w:val="00922843"/>
    <w:rsid w:val="009228BB"/>
    <w:rsid w:val="0092297E"/>
    <w:rsid w:val="00923A19"/>
    <w:rsid w:val="0092475D"/>
    <w:rsid w:val="009252B4"/>
    <w:rsid w:val="00925591"/>
    <w:rsid w:val="0092618B"/>
    <w:rsid w:val="009274DD"/>
    <w:rsid w:val="00927C3D"/>
    <w:rsid w:val="00927D5E"/>
    <w:rsid w:val="00930525"/>
    <w:rsid w:val="009307B6"/>
    <w:rsid w:val="00930CF1"/>
    <w:rsid w:val="00930F5A"/>
    <w:rsid w:val="009310CC"/>
    <w:rsid w:val="009318E1"/>
    <w:rsid w:val="00933B0D"/>
    <w:rsid w:val="00934194"/>
    <w:rsid w:val="00935297"/>
    <w:rsid w:val="00935962"/>
    <w:rsid w:val="00935B0C"/>
    <w:rsid w:val="00935E3C"/>
    <w:rsid w:val="00936A5E"/>
    <w:rsid w:val="00940911"/>
    <w:rsid w:val="00941223"/>
    <w:rsid w:val="00941C52"/>
    <w:rsid w:val="00941C7D"/>
    <w:rsid w:val="00942285"/>
    <w:rsid w:val="00942375"/>
    <w:rsid w:val="00942DC9"/>
    <w:rsid w:val="00942E30"/>
    <w:rsid w:val="00943761"/>
    <w:rsid w:val="009439CD"/>
    <w:rsid w:val="00943A99"/>
    <w:rsid w:val="00943C1B"/>
    <w:rsid w:val="009453BD"/>
    <w:rsid w:val="009456AE"/>
    <w:rsid w:val="009464CE"/>
    <w:rsid w:val="00947DF5"/>
    <w:rsid w:val="009500F1"/>
    <w:rsid w:val="009509D1"/>
    <w:rsid w:val="00950B38"/>
    <w:rsid w:val="009510A2"/>
    <w:rsid w:val="009517AB"/>
    <w:rsid w:val="00951B74"/>
    <w:rsid w:val="00952488"/>
    <w:rsid w:val="0095332F"/>
    <w:rsid w:val="0095336E"/>
    <w:rsid w:val="009538A4"/>
    <w:rsid w:val="00953C88"/>
    <w:rsid w:val="00953E8D"/>
    <w:rsid w:val="0095421E"/>
    <w:rsid w:val="00954C1C"/>
    <w:rsid w:val="00954D23"/>
    <w:rsid w:val="00954FD1"/>
    <w:rsid w:val="00954FE7"/>
    <w:rsid w:val="00956033"/>
    <w:rsid w:val="009563F6"/>
    <w:rsid w:val="0095697D"/>
    <w:rsid w:val="00956B9D"/>
    <w:rsid w:val="00956E67"/>
    <w:rsid w:val="0095718A"/>
    <w:rsid w:val="009579AE"/>
    <w:rsid w:val="00960254"/>
    <w:rsid w:val="00960282"/>
    <w:rsid w:val="00960757"/>
    <w:rsid w:val="00960D86"/>
    <w:rsid w:val="00961372"/>
    <w:rsid w:val="0096206C"/>
    <w:rsid w:val="00962550"/>
    <w:rsid w:val="009628B0"/>
    <w:rsid w:val="00962ABF"/>
    <w:rsid w:val="0096314D"/>
    <w:rsid w:val="00963272"/>
    <w:rsid w:val="00963435"/>
    <w:rsid w:val="009634B2"/>
    <w:rsid w:val="009635F7"/>
    <w:rsid w:val="0096374C"/>
    <w:rsid w:val="00965769"/>
    <w:rsid w:val="00965BA5"/>
    <w:rsid w:val="00965DD9"/>
    <w:rsid w:val="00966A8B"/>
    <w:rsid w:val="0096700C"/>
    <w:rsid w:val="009704AB"/>
    <w:rsid w:val="00970714"/>
    <w:rsid w:val="00970FB5"/>
    <w:rsid w:val="00971D2B"/>
    <w:rsid w:val="009738E5"/>
    <w:rsid w:val="00974461"/>
    <w:rsid w:val="009747DD"/>
    <w:rsid w:val="00974AFD"/>
    <w:rsid w:val="00976D82"/>
    <w:rsid w:val="00977A29"/>
    <w:rsid w:val="00980003"/>
    <w:rsid w:val="009804F1"/>
    <w:rsid w:val="0098136F"/>
    <w:rsid w:val="00981442"/>
    <w:rsid w:val="00981547"/>
    <w:rsid w:val="00981E6A"/>
    <w:rsid w:val="009821EB"/>
    <w:rsid w:val="00982FB6"/>
    <w:rsid w:val="00982FD9"/>
    <w:rsid w:val="0098304D"/>
    <w:rsid w:val="0098319F"/>
    <w:rsid w:val="009849D1"/>
    <w:rsid w:val="00984E8C"/>
    <w:rsid w:val="009855C2"/>
    <w:rsid w:val="00985C97"/>
    <w:rsid w:val="00985DFE"/>
    <w:rsid w:val="00985ED4"/>
    <w:rsid w:val="009864A0"/>
    <w:rsid w:val="009865D0"/>
    <w:rsid w:val="009866EC"/>
    <w:rsid w:val="00987A87"/>
    <w:rsid w:val="00987D86"/>
    <w:rsid w:val="00990648"/>
    <w:rsid w:val="00990662"/>
    <w:rsid w:val="00990E17"/>
    <w:rsid w:val="009917A2"/>
    <w:rsid w:val="00992320"/>
    <w:rsid w:val="00992448"/>
    <w:rsid w:val="009926EB"/>
    <w:rsid w:val="00992770"/>
    <w:rsid w:val="00992E60"/>
    <w:rsid w:val="00992EC7"/>
    <w:rsid w:val="0099357B"/>
    <w:rsid w:val="0099368E"/>
    <w:rsid w:val="00993B3F"/>
    <w:rsid w:val="00993C8A"/>
    <w:rsid w:val="00994639"/>
    <w:rsid w:val="00994F0D"/>
    <w:rsid w:val="00994F23"/>
    <w:rsid w:val="00995FED"/>
    <w:rsid w:val="00996C51"/>
    <w:rsid w:val="00997040"/>
    <w:rsid w:val="00997882"/>
    <w:rsid w:val="00997EAE"/>
    <w:rsid w:val="009A0076"/>
    <w:rsid w:val="009A0294"/>
    <w:rsid w:val="009A02B8"/>
    <w:rsid w:val="009A08C1"/>
    <w:rsid w:val="009A0DEB"/>
    <w:rsid w:val="009A122E"/>
    <w:rsid w:val="009A187A"/>
    <w:rsid w:val="009A2F24"/>
    <w:rsid w:val="009A2F98"/>
    <w:rsid w:val="009A33DF"/>
    <w:rsid w:val="009A6C88"/>
    <w:rsid w:val="009A728D"/>
    <w:rsid w:val="009A7C79"/>
    <w:rsid w:val="009B05BF"/>
    <w:rsid w:val="009B137C"/>
    <w:rsid w:val="009B20EE"/>
    <w:rsid w:val="009B2554"/>
    <w:rsid w:val="009B2F3E"/>
    <w:rsid w:val="009B31DC"/>
    <w:rsid w:val="009B45B5"/>
    <w:rsid w:val="009B6CFA"/>
    <w:rsid w:val="009B6EFA"/>
    <w:rsid w:val="009B6F8F"/>
    <w:rsid w:val="009B7F01"/>
    <w:rsid w:val="009C0BE3"/>
    <w:rsid w:val="009C215E"/>
    <w:rsid w:val="009C2250"/>
    <w:rsid w:val="009C2716"/>
    <w:rsid w:val="009C281A"/>
    <w:rsid w:val="009C2D84"/>
    <w:rsid w:val="009C4319"/>
    <w:rsid w:val="009C4826"/>
    <w:rsid w:val="009C4E10"/>
    <w:rsid w:val="009C569E"/>
    <w:rsid w:val="009C58A7"/>
    <w:rsid w:val="009C5E04"/>
    <w:rsid w:val="009C67DF"/>
    <w:rsid w:val="009C7300"/>
    <w:rsid w:val="009D06EF"/>
    <w:rsid w:val="009D2068"/>
    <w:rsid w:val="009D2857"/>
    <w:rsid w:val="009D3A65"/>
    <w:rsid w:val="009D408C"/>
    <w:rsid w:val="009D4B10"/>
    <w:rsid w:val="009D4D71"/>
    <w:rsid w:val="009D5B49"/>
    <w:rsid w:val="009D5EC9"/>
    <w:rsid w:val="009D604F"/>
    <w:rsid w:val="009D6721"/>
    <w:rsid w:val="009D6B78"/>
    <w:rsid w:val="009D7535"/>
    <w:rsid w:val="009D7E40"/>
    <w:rsid w:val="009E2FEE"/>
    <w:rsid w:val="009E311B"/>
    <w:rsid w:val="009E47CA"/>
    <w:rsid w:val="009E5511"/>
    <w:rsid w:val="009E5AE3"/>
    <w:rsid w:val="009E75DC"/>
    <w:rsid w:val="009F026B"/>
    <w:rsid w:val="009F04B2"/>
    <w:rsid w:val="009F070D"/>
    <w:rsid w:val="009F0786"/>
    <w:rsid w:val="009F0AD8"/>
    <w:rsid w:val="009F0D29"/>
    <w:rsid w:val="009F1480"/>
    <w:rsid w:val="009F1DD9"/>
    <w:rsid w:val="009F284F"/>
    <w:rsid w:val="009F32C9"/>
    <w:rsid w:val="009F369B"/>
    <w:rsid w:val="009F42C2"/>
    <w:rsid w:val="009F439F"/>
    <w:rsid w:val="009F43C7"/>
    <w:rsid w:val="009F46F7"/>
    <w:rsid w:val="009F4CED"/>
    <w:rsid w:val="009F5472"/>
    <w:rsid w:val="009F58C9"/>
    <w:rsid w:val="009F65F7"/>
    <w:rsid w:val="009F6B11"/>
    <w:rsid w:val="009F7225"/>
    <w:rsid w:val="009F773A"/>
    <w:rsid w:val="009F7B61"/>
    <w:rsid w:val="009F7FA5"/>
    <w:rsid w:val="00A00085"/>
    <w:rsid w:val="00A0080D"/>
    <w:rsid w:val="00A00E27"/>
    <w:rsid w:val="00A01140"/>
    <w:rsid w:val="00A01637"/>
    <w:rsid w:val="00A01764"/>
    <w:rsid w:val="00A023E7"/>
    <w:rsid w:val="00A0294E"/>
    <w:rsid w:val="00A037C7"/>
    <w:rsid w:val="00A039C1"/>
    <w:rsid w:val="00A03BE5"/>
    <w:rsid w:val="00A03BF0"/>
    <w:rsid w:val="00A05072"/>
    <w:rsid w:val="00A0590E"/>
    <w:rsid w:val="00A05E58"/>
    <w:rsid w:val="00A05E71"/>
    <w:rsid w:val="00A06069"/>
    <w:rsid w:val="00A066B6"/>
    <w:rsid w:val="00A0676A"/>
    <w:rsid w:val="00A06A19"/>
    <w:rsid w:val="00A06C71"/>
    <w:rsid w:val="00A073AC"/>
    <w:rsid w:val="00A0770D"/>
    <w:rsid w:val="00A119B9"/>
    <w:rsid w:val="00A11B0F"/>
    <w:rsid w:val="00A12212"/>
    <w:rsid w:val="00A1256F"/>
    <w:rsid w:val="00A12E6B"/>
    <w:rsid w:val="00A1327C"/>
    <w:rsid w:val="00A132C6"/>
    <w:rsid w:val="00A1418A"/>
    <w:rsid w:val="00A145DF"/>
    <w:rsid w:val="00A1480A"/>
    <w:rsid w:val="00A14C66"/>
    <w:rsid w:val="00A14F26"/>
    <w:rsid w:val="00A15740"/>
    <w:rsid w:val="00A15ECE"/>
    <w:rsid w:val="00A172A8"/>
    <w:rsid w:val="00A1756D"/>
    <w:rsid w:val="00A17B02"/>
    <w:rsid w:val="00A17E2C"/>
    <w:rsid w:val="00A207D1"/>
    <w:rsid w:val="00A20D6D"/>
    <w:rsid w:val="00A218F6"/>
    <w:rsid w:val="00A223E5"/>
    <w:rsid w:val="00A23194"/>
    <w:rsid w:val="00A232F7"/>
    <w:rsid w:val="00A243CC"/>
    <w:rsid w:val="00A24CE2"/>
    <w:rsid w:val="00A24E41"/>
    <w:rsid w:val="00A24F4E"/>
    <w:rsid w:val="00A25824"/>
    <w:rsid w:val="00A261A2"/>
    <w:rsid w:val="00A26678"/>
    <w:rsid w:val="00A26BD1"/>
    <w:rsid w:val="00A26EBF"/>
    <w:rsid w:val="00A302D2"/>
    <w:rsid w:val="00A30B40"/>
    <w:rsid w:val="00A3122C"/>
    <w:rsid w:val="00A312CB"/>
    <w:rsid w:val="00A31718"/>
    <w:rsid w:val="00A31DCB"/>
    <w:rsid w:val="00A31DF5"/>
    <w:rsid w:val="00A32999"/>
    <w:rsid w:val="00A331F4"/>
    <w:rsid w:val="00A3391D"/>
    <w:rsid w:val="00A33A72"/>
    <w:rsid w:val="00A346E7"/>
    <w:rsid w:val="00A34B75"/>
    <w:rsid w:val="00A35AB8"/>
    <w:rsid w:val="00A3608A"/>
    <w:rsid w:val="00A36BB3"/>
    <w:rsid w:val="00A36CFD"/>
    <w:rsid w:val="00A370B5"/>
    <w:rsid w:val="00A41A48"/>
    <w:rsid w:val="00A41B6A"/>
    <w:rsid w:val="00A42405"/>
    <w:rsid w:val="00A42547"/>
    <w:rsid w:val="00A4263F"/>
    <w:rsid w:val="00A4292A"/>
    <w:rsid w:val="00A43252"/>
    <w:rsid w:val="00A437AE"/>
    <w:rsid w:val="00A43EC5"/>
    <w:rsid w:val="00A441CF"/>
    <w:rsid w:val="00A445D4"/>
    <w:rsid w:val="00A44872"/>
    <w:rsid w:val="00A44C7C"/>
    <w:rsid w:val="00A4501F"/>
    <w:rsid w:val="00A45715"/>
    <w:rsid w:val="00A45F9B"/>
    <w:rsid w:val="00A4666F"/>
    <w:rsid w:val="00A468F3"/>
    <w:rsid w:val="00A4763A"/>
    <w:rsid w:val="00A47813"/>
    <w:rsid w:val="00A47925"/>
    <w:rsid w:val="00A47D08"/>
    <w:rsid w:val="00A501B7"/>
    <w:rsid w:val="00A502B4"/>
    <w:rsid w:val="00A509F0"/>
    <w:rsid w:val="00A50E3D"/>
    <w:rsid w:val="00A5119B"/>
    <w:rsid w:val="00A53853"/>
    <w:rsid w:val="00A53A9B"/>
    <w:rsid w:val="00A53DB0"/>
    <w:rsid w:val="00A53ECD"/>
    <w:rsid w:val="00A53F01"/>
    <w:rsid w:val="00A540F2"/>
    <w:rsid w:val="00A54326"/>
    <w:rsid w:val="00A54C1E"/>
    <w:rsid w:val="00A54C37"/>
    <w:rsid w:val="00A55865"/>
    <w:rsid w:val="00A56382"/>
    <w:rsid w:val="00A563D4"/>
    <w:rsid w:val="00A56F9F"/>
    <w:rsid w:val="00A57463"/>
    <w:rsid w:val="00A57E92"/>
    <w:rsid w:val="00A57F0B"/>
    <w:rsid w:val="00A6070B"/>
    <w:rsid w:val="00A60C80"/>
    <w:rsid w:val="00A61961"/>
    <w:rsid w:val="00A62521"/>
    <w:rsid w:val="00A629ED"/>
    <w:rsid w:val="00A64829"/>
    <w:rsid w:val="00A6538D"/>
    <w:rsid w:val="00A65727"/>
    <w:rsid w:val="00A673B3"/>
    <w:rsid w:val="00A67568"/>
    <w:rsid w:val="00A67B24"/>
    <w:rsid w:val="00A7032E"/>
    <w:rsid w:val="00A70720"/>
    <w:rsid w:val="00A7096E"/>
    <w:rsid w:val="00A711F0"/>
    <w:rsid w:val="00A71C76"/>
    <w:rsid w:val="00A72501"/>
    <w:rsid w:val="00A72FC3"/>
    <w:rsid w:val="00A73853"/>
    <w:rsid w:val="00A74B86"/>
    <w:rsid w:val="00A74CED"/>
    <w:rsid w:val="00A7631E"/>
    <w:rsid w:val="00A7644C"/>
    <w:rsid w:val="00A7664B"/>
    <w:rsid w:val="00A76B6E"/>
    <w:rsid w:val="00A805DB"/>
    <w:rsid w:val="00A81302"/>
    <w:rsid w:val="00A81765"/>
    <w:rsid w:val="00A817F8"/>
    <w:rsid w:val="00A81D01"/>
    <w:rsid w:val="00A8262C"/>
    <w:rsid w:val="00A82DD4"/>
    <w:rsid w:val="00A838AA"/>
    <w:rsid w:val="00A8458E"/>
    <w:rsid w:val="00A85058"/>
    <w:rsid w:val="00A85061"/>
    <w:rsid w:val="00A85741"/>
    <w:rsid w:val="00A8581D"/>
    <w:rsid w:val="00A86BAA"/>
    <w:rsid w:val="00A86C9B"/>
    <w:rsid w:val="00A86E27"/>
    <w:rsid w:val="00A906BB"/>
    <w:rsid w:val="00A92AA2"/>
    <w:rsid w:val="00A9300F"/>
    <w:rsid w:val="00A9379F"/>
    <w:rsid w:val="00A937F9"/>
    <w:rsid w:val="00A945A1"/>
    <w:rsid w:val="00A946EA"/>
    <w:rsid w:val="00A94835"/>
    <w:rsid w:val="00A94FD9"/>
    <w:rsid w:val="00A95C50"/>
    <w:rsid w:val="00A96707"/>
    <w:rsid w:val="00A973F6"/>
    <w:rsid w:val="00A97FFB"/>
    <w:rsid w:val="00AA0710"/>
    <w:rsid w:val="00AA07A8"/>
    <w:rsid w:val="00AA118F"/>
    <w:rsid w:val="00AA36F5"/>
    <w:rsid w:val="00AA3AE1"/>
    <w:rsid w:val="00AA42BE"/>
    <w:rsid w:val="00AA4E16"/>
    <w:rsid w:val="00AA525B"/>
    <w:rsid w:val="00AA5544"/>
    <w:rsid w:val="00AA5E77"/>
    <w:rsid w:val="00AA6074"/>
    <w:rsid w:val="00AA6437"/>
    <w:rsid w:val="00AA6AF2"/>
    <w:rsid w:val="00AA6DE7"/>
    <w:rsid w:val="00AA720D"/>
    <w:rsid w:val="00AB00A9"/>
    <w:rsid w:val="00AB0EA1"/>
    <w:rsid w:val="00AB1DCB"/>
    <w:rsid w:val="00AB1E03"/>
    <w:rsid w:val="00AB21B3"/>
    <w:rsid w:val="00AB263F"/>
    <w:rsid w:val="00AB2A29"/>
    <w:rsid w:val="00AB2E64"/>
    <w:rsid w:val="00AB324B"/>
    <w:rsid w:val="00AB3B3B"/>
    <w:rsid w:val="00AB3B8A"/>
    <w:rsid w:val="00AB47FA"/>
    <w:rsid w:val="00AB4ED0"/>
    <w:rsid w:val="00AB6A1B"/>
    <w:rsid w:val="00AB7DC4"/>
    <w:rsid w:val="00AB7F01"/>
    <w:rsid w:val="00AC02E0"/>
    <w:rsid w:val="00AC054D"/>
    <w:rsid w:val="00AC05D2"/>
    <w:rsid w:val="00AC1087"/>
    <w:rsid w:val="00AC14CF"/>
    <w:rsid w:val="00AC1719"/>
    <w:rsid w:val="00AC1C5C"/>
    <w:rsid w:val="00AC1FB7"/>
    <w:rsid w:val="00AC2E75"/>
    <w:rsid w:val="00AC3F83"/>
    <w:rsid w:val="00AC4454"/>
    <w:rsid w:val="00AC44F3"/>
    <w:rsid w:val="00AC5264"/>
    <w:rsid w:val="00AC6168"/>
    <w:rsid w:val="00AC684C"/>
    <w:rsid w:val="00AC6895"/>
    <w:rsid w:val="00AC7777"/>
    <w:rsid w:val="00AD02C8"/>
    <w:rsid w:val="00AD146F"/>
    <w:rsid w:val="00AD1A31"/>
    <w:rsid w:val="00AD213A"/>
    <w:rsid w:val="00AD226A"/>
    <w:rsid w:val="00AD32DC"/>
    <w:rsid w:val="00AD3AED"/>
    <w:rsid w:val="00AD4468"/>
    <w:rsid w:val="00AD52BC"/>
    <w:rsid w:val="00AD63DB"/>
    <w:rsid w:val="00AD6888"/>
    <w:rsid w:val="00AD6B3B"/>
    <w:rsid w:val="00AD7F87"/>
    <w:rsid w:val="00AE0B6A"/>
    <w:rsid w:val="00AE1FC1"/>
    <w:rsid w:val="00AE2D38"/>
    <w:rsid w:val="00AE337E"/>
    <w:rsid w:val="00AE4865"/>
    <w:rsid w:val="00AE5DE2"/>
    <w:rsid w:val="00AE5E29"/>
    <w:rsid w:val="00AE662A"/>
    <w:rsid w:val="00AE6CDE"/>
    <w:rsid w:val="00AE705A"/>
    <w:rsid w:val="00AE7074"/>
    <w:rsid w:val="00AF11D3"/>
    <w:rsid w:val="00AF1C85"/>
    <w:rsid w:val="00AF1D61"/>
    <w:rsid w:val="00AF1E9C"/>
    <w:rsid w:val="00AF2125"/>
    <w:rsid w:val="00AF3903"/>
    <w:rsid w:val="00AF3B73"/>
    <w:rsid w:val="00AF5AD5"/>
    <w:rsid w:val="00AF5BB0"/>
    <w:rsid w:val="00AF5EA4"/>
    <w:rsid w:val="00AF6124"/>
    <w:rsid w:val="00AF6329"/>
    <w:rsid w:val="00AF740D"/>
    <w:rsid w:val="00B00D3A"/>
    <w:rsid w:val="00B010A8"/>
    <w:rsid w:val="00B02584"/>
    <w:rsid w:val="00B02812"/>
    <w:rsid w:val="00B03438"/>
    <w:rsid w:val="00B03C90"/>
    <w:rsid w:val="00B03DBC"/>
    <w:rsid w:val="00B04C94"/>
    <w:rsid w:val="00B06C27"/>
    <w:rsid w:val="00B07148"/>
    <w:rsid w:val="00B0778D"/>
    <w:rsid w:val="00B07C91"/>
    <w:rsid w:val="00B07D6F"/>
    <w:rsid w:val="00B07F40"/>
    <w:rsid w:val="00B1130B"/>
    <w:rsid w:val="00B11738"/>
    <w:rsid w:val="00B12CC2"/>
    <w:rsid w:val="00B12FAB"/>
    <w:rsid w:val="00B1372B"/>
    <w:rsid w:val="00B139DF"/>
    <w:rsid w:val="00B14797"/>
    <w:rsid w:val="00B14DE9"/>
    <w:rsid w:val="00B15781"/>
    <w:rsid w:val="00B158A4"/>
    <w:rsid w:val="00B15EDF"/>
    <w:rsid w:val="00B16921"/>
    <w:rsid w:val="00B16E82"/>
    <w:rsid w:val="00B173F6"/>
    <w:rsid w:val="00B17966"/>
    <w:rsid w:val="00B202EE"/>
    <w:rsid w:val="00B206D7"/>
    <w:rsid w:val="00B20FF8"/>
    <w:rsid w:val="00B217ED"/>
    <w:rsid w:val="00B222A7"/>
    <w:rsid w:val="00B22B63"/>
    <w:rsid w:val="00B23675"/>
    <w:rsid w:val="00B23802"/>
    <w:rsid w:val="00B25404"/>
    <w:rsid w:val="00B258F2"/>
    <w:rsid w:val="00B26380"/>
    <w:rsid w:val="00B26666"/>
    <w:rsid w:val="00B269D2"/>
    <w:rsid w:val="00B271A4"/>
    <w:rsid w:val="00B273C5"/>
    <w:rsid w:val="00B30479"/>
    <w:rsid w:val="00B3085C"/>
    <w:rsid w:val="00B30A92"/>
    <w:rsid w:val="00B31B61"/>
    <w:rsid w:val="00B31C6E"/>
    <w:rsid w:val="00B3203A"/>
    <w:rsid w:val="00B32A08"/>
    <w:rsid w:val="00B32C89"/>
    <w:rsid w:val="00B3308C"/>
    <w:rsid w:val="00B33832"/>
    <w:rsid w:val="00B33B8F"/>
    <w:rsid w:val="00B33F90"/>
    <w:rsid w:val="00B34B5B"/>
    <w:rsid w:val="00B3500D"/>
    <w:rsid w:val="00B35212"/>
    <w:rsid w:val="00B3550F"/>
    <w:rsid w:val="00B3551E"/>
    <w:rsid w:val="00B356AA"/>
    <w:rsid w:val="00B35731"/>
    <w:rsid w:val="00B35745"/>
    <w:rsid w:val="00B35C32"/>
    <w:rsid w:val="00B364E9"/>
    <w:rsid w:val="00B36E72"/>
    <w:rsid w:val="00B371B4"/>
    <w:rsid w:val="00B403A5"/>
    <w:rsid w:val="00B4128A"/>
    <w:rsid w:val="00B42DDA"/>
    <w:rsid w:val="00B442F1"/>
    <w:rsid w:val="00B45291"/>
    <w:rsid w:val="00B458A2"/>
    <w:rsid w:val="00B45DBC"/>
    <w:rsid w:val="00B45F68"/>
    <w:rsid w:val="00B465B3"/>
    <w:rsid w:val="00B46614"/>
    <w:rsid w:val="00B46A65"/>
    <w:rsid w:val="00B4713C"/>
    <w:rsid w:val="00B47715"/>
    <w:rsid w:val="00B47D9F"/>
    <w:rsid w:val="00B51A79"/>
    <w:rsid w:val="00B51EF6"/>
    <w:rsid w:val="00B52CA8"/>
    <w:rsid w:val="00B52D10"/>
    <w:rsid w:val="00B530C4"/>
    <w:rsid w:val="00B53882"/>
    <w:rsid w:val="00B53ACD"/>
    <w:rsid w:val="00B53E0B"/>
    <w:rsid w:val="00B54193"/>
    <w:rsid w:val="00B5456B"/>
    <w:rsid w:val="00B552A1"/>
    <w:rsid w:val="00B557D1"/>
    <w:rsid w:val="00B558CA"/>
    <w:rsid w:val="00B55918"/>
    <w:rsid w:val="00B560D7"/>
    <w:rsid w:val="00B56D1B"/>
    <w:rsid w:val="00B573CE"/>
    <w:rsid w:val="00B576B3"/>
    <w:rsid w:val="00B577BA"/>
    <w:rsid w:val="00B57D6C"/>
    <w:rsid w:val="00B608F4"/>
    <w:rsid w:val="00B619F6"/>
    <w:rsid w:val="00B61EF1"/>
    <w:rsid w:val="00B634D4"/>
    <w:rsid w:val="00B64E93"/>
    <w:rsid w:val="00B64E98"/>
    <w:rsid w:val="00B668B3"/>
    <w:rsid w:val="00B67261"/>
    <w:rsid w:val="00B6745E"/>
    <w:rsid w:val="00B67BB2"/>
    <w:rsid w:val="00B67C88"/>
    <w:rsid w:val="00B7119A"/>
    <w:rsid w:val="00B71D70"/>
    <w:rsid w:val="00B722EA"/>
    <w:rsid w:val="00B7279F"/>
    <w:rsid w:val="00B7282D"/>
    <w:rsid w:val="00B72884"/>
    <w:rsid w:val="00B72C6C"/>
    <w:rsid w:val="00B73282"/>
    <w:rsid w:val="00B734B5"/>
    <w:rsid w:val="00B7435A"/>
    <w:rsid w:val="00B74646"/>
    <w:rsid w:val="00B74E41"/>
    <w:rsid w:val="00B75C00"/>
    <w:rsid w:val="00B810DA"/>
    <w:rsid w:val="00B8128A"/>
    <w:rsid w:val="00B81A9F"/>
    <w:rsid w:val="00B82395"/>
    <w:rsid w:val="00B823FE"/>
    <w:rsid w:val="00B82DC0"/>
    <w:rsid w:val="00B83893"/>
    <w:rsid w:val="00B84985"/>
    <w:rsid w:val="00B84D28"/>
    <w:rsid w:val="00B85126"/>
    <w:rsid w:val="00B863F0"/>
    <w:rsid w:val="00B864DF"/>
    <w:rsid w:val="00B86B4F"/>
    <w:rsid w:val="00B9018C"/>
    <w:rsid w:val="00B9081D"/>
    <w:rsid w:val="00B908F6"/>
    <w:rsid w:val="00B90BF5"/>
    <w:rsid w:val="00B90C88"/>
    <w:rsid w:val="00B91DE0"/>
    <w:rsid w:val="00B92B1E"/>
    <w:rsid w:val="00B934CB"/>
    <w:rsid w:val="00B94143"/>
    <w:rsid w:val="00B94BCA"/>
    <w:rsid w:val="00B9551B"/>
    <w:rsid w:val="00B95586"/>
    <w:rsid w:val="00B957BD"/>
    <w:rsid w:val="00B95E13"/>
    <w:rsid w:val="00B95F21"/>
    <w:rsid w:val="00B96837"/>
    <w:rsid w:val="00B969F2"/>
    <w:rsid w:val="00B96EE0"/>
    <w:rsid w:val="00BA04DA"/>
    <w:rsid w:val="00BA09ED"/>
    <w:rsid w:val="00BA0B86"/>
    <w:rsid w:val="00BA0F40"/>
    <w:rsid w:val="00BA114C"/>
    <w:rsid w:val="00BA1201"/>
    <w:rsid w:val="00BA1216"/>
    <w:rsid w:val="00BA1849"/>
    <w:rsid w:val="00BA1B79"/>
    <w:rsid w:val="00BA21CC"/>
    <w:rsid w:val="00BA26BA"/>
    <w:rsid w:val="00BA3811"/>
    <w:rsid w:val="00BA410C"/>
    <w:rsid w:val="00BA4218"/>
    <w:rsid w:val="00BA43D0"/>
    <w:rsid w:val="00BA5123"/>
    <w:rsid w:val="00BA52E4"/>
    <w:rsid w:val="00BA53F6"/>
    <w:rsid w:val="00BA6479"/>
    <w:rsid w:val="00BA66C1"/>
    <w:rsid w:val="00BA7680"/>
    <w:rsid w:val="00BB16E7"/>
    <w:rsid w:val="00BB1A31"/>
    <w:rsid w:val="00BB203C"/>
    <w:rsid w:val="00BB2141"/>
    <w:rsid w:val="00BB2416"/>
    <w:rsid w:val="00BB265E"/>
    <w:rsid w:val="00BB26B5"/>
    <w:rsid w:val="00BB27FF"/>
    <w:rsid w:val="00BB31BB"/>
    <w:rsid w:val="00BB35B1"/>
    <w:rsid w:val="00BB3612"/>
    <w:rsid w:val="00BB3A28"/>
    <w:rsid w:val="00BB3CA3"/>
    <w:rsid w:val="00BB43A7"/>
    <w:rsid w:val="00BB5902"/>
    <w:rsid w:val="00BB6DF8"/>
    <w:rsid w:val="00BC012A"/>
    <w:rsid w:val="00BC0B5E"/>
    <w:rsid w:val="00BC1281"/>
    <w:rsid w:val="00BC2B0B"/>
    <w:rsid w:val="00BC40CB"/>
    <w:rsid w:val="00BC4140"/>
    <w:rsid w:val="00BC42DE"/>
    <w:rsid w:val="00BC4A36"/>
    <w:rsid w:val="00BC4F93"/>
    <w:rsid w:val="00BC5217"/>
    <w:rsid w:val="00BC5840"/>
    <w:rsid w:val="00BC5ADF"/>
    <w:rsid w:val="00BC66DD"/>
    <w:rsid w:val="00BD0253"/>
    <w:rsid w:val="00BD0741"/>
    <w:rsid w:val="00BD0EDD"/>
    <w:rsid w:val="00BD1E30"/>
    <w:rsid w:val="00BD2CF5"/>
    <w:rsid w:val="00BD314C"/>
    <w:rsid w:val="00BD31A5"/>
    <w:rsid w:val="00BD3566"/>
    <w:rsid w:val="00BD3954"/>
    <w:rsid w:val="00BD3BFD"/>
    <w:rsid w:val="00BD3CB2"/>
    <w:rsid w:val="00BD3FA2"/>
    <w:rsid w:val="00BD50B5"/>
    <w:rsid w:val="00BD5CE8"/>
    <w:rsid w:val="00BD632A"/>
    <w:rsid w:val="00BD6A4A"/>
    <w:rsid w:val="00BD7B97"/>
    <w:rsid w:val="00BE06FF"/>
    <w:rsid w:val="00BE0A83"/>
    <w:rsid w:val="00BE2248"/>
    <w:rsid w:val="00BE2520"/>
    <w:rsid w:val="00BE2935"/>
    <w:rsid w:val="00BE2E34"/>
    <w:rsid w:val="00BE35CE"/>
    <w:rsid w:val="00BE3DB0"/>
    <w:rsid w:val="00BE42F9"/>
    <w:rsid w:val="00BE5184"/>
    <w:rsid w:val="00BE57E5"/>
    <w:rsid w:val="00BE6137"/>
    <w:rsid w:val="00BE6B99"/>
    <w:rsid w:val="00BE6C45"/>
    <w:rsid w:val="00BF0012"/>
    <w:rsid w:val="00BF115E"/>
    <w:rsid w:val="00BF1C0F"/>
    <w:rsid w:val="00BF4587"/>
    <w:rsid w:val="00BF6324"/>
    <w:rsid w:val="00BF67DE"/>
    <w:rsid w:val="00BF6FBC"/>
    <w:rsid w:val="00BF767F"/>
    <w:rsid w:val="00C00406"/>
    <w:rsid w:val="00C00D7A"/>
    <w:rsid w:val="00C00F89"/>
    <w:rsid w:val="00C01242"/>
    <w:rsid w:val="00C01C1F"/>
    <w:rsid w:val="00C0228C"/>
    <w:rsid w:val="00C027D2"/>
    <w:rsid w:val="00C02A09"/>
    <w:rsid w:val="00C02E35"/>
    <w:rsid w:val="00C02F2B"/>
    <w:rsid w:val="00C03798"/>
    <w:rsid w:val="00C03A0A"/>
    <w:rsid w:val="00C03D51"/>
    <w:rsid w:val="00C04146"/>
    <w:rsid w:val="00C041DA"/>
    <w:rsid w:val="00C0450D"/>
    <w:rsid w:val="00C067A8"/>
    <w:rsid w:val="00C07279"/>
    <w:rsid w:val="00C07339"/>
    <w:rsid w:val="00C073D9"/>
    <w:rsid w:val="00C079D3"/>
    <w:rsid w:val="00C079F5"/>
    <w:rsid w:val="00C10FA8"/>
    <w:rsid w:val="00C11554"/>
    <w:rsid w:val="00C1159C"/>
    <w:rsid w:val="00C11B83"/>
    <w:rsid w:val="00C126F9"/>
    <w:rsid w:val="00C142A8"/>
    <w:rsid w:val="00C145A4"/>
    <w:rsid w:val="00C14677"/>
    <w:rsid w:val="00C151B4"/>
    <w:rsid w:val="00C15676"/>
    <w:rsid w:val="00C15BAE"/>
    <w:rsid w:val="00C15C1B"/>
    <w:rsid w:val="00C16A63"/>
    <w:rsid w:val="00C17A82"/>
    <w:rsid w:val="00C17B02"/>
    <w:rsid w:val="00C20442"/>
    <w:rsid w:val="00C207D3"/>
    <w:rsid w:val="00C2099A"/>
    <w:rsid w:val="00C20B40"/>
    <w:rsid w:val="00C20B51"/>
    <w:rsid w:val="00C20C04"/>
    <w:rsid w:val="00C21B26"/>
    <w:rsid w:val="00C22309"/>
    <w:rsid w:val="00C22BD8"/>
    <w:rsid w:val="00C23271"/>
    <w:rsid w:val="00C236D1"/>
    <w:rsid w:val="00C23C53"/>
    <w:rsid w:val="00C24200"/>
    <w:rsid w:val="00C24428"/>
    <w:rsid w:val="00C25ABC"/>
    <w:rsid w:val="00C25E6D"/>
    <w:rsid w:val="00C25EF8"/>
    <w:rsid w:val="00C26E07"/>
    <w:rsid w:val="00C26F4F"/>
    <w:rsid w:val="00C27307"/>
    <w:rsid w:val="00C278C5"/>
    <w:rsid w:val="00C305DE"/>
    <w:rsid w:val="00C310DB"/>
    <w:rsid w:val="00C324FA"/>
    <w:rsid w:val="00C326D8"/>
    <w:rsid w:val="00C328BC"/>
    <w:rsid w:val="00C3292C"/>
    <w:rsid w:val="00C33503"/>
    <w:rsid w:val="00C3403E"/>
    <w:rsid w:val="00C3456C"/>
    <w:rsid w:val="00C348AD"/>
    <w:rsid w:val="00C34986"/>
    <w:rsid w:val="00C35644"/>
    <w:rsid w:val="00C35758"/>
    <w:rsid w:val="00C366D4"/>
    <w:rsid w:val="00C367FA"/>
    <w:rsid w:val="00C36F02"/>
    <w:rsid w:val="00C37119"/>
    <w:rsid w:val="00C3724C"/>
    <w:rsid w:val="00C373A7"/>
    <w:rsid w:val="00C37BE7"/>
    <w:rsid w:val="00C37F2B"/>
    <w:rsid w:val="00C37F30"/>
    <w:rsid w:val="00C37F8B"/>
    <w:rsid w:val="00C4005F"/>
    <w:rsid w:val="00C404B8"/>
    <w:rsid w:val="00C40CAA"/>
    <w:rsid w:val="00C40D42"/>
    <w:rsid w:val="00C4170B"/>
    <w:rsid w:val="00C41AA6"/>
    <w:rsid w:val="00C426C1"/>
    <w:rsid w:val="00C4296B"/>
    <w:rsid w:val="00C42A82"/>
    <w:rsid w:val="00C431AC"/>
    <w:rsid w:val="00C43AED"/>
    <w:rsid w:val="00C45AA5"/>
    <w:rsid w:val="00C46574"/>
    <w:rsid w:val="00C47117"/>
    <w:rsid w:val="00C47D39"/>
    <w:rsid w:val="00C47E13"/>
    <w:rsid w:val="00C50059"/>
    <w:rsid w:val="00C505B6"/>
    <w:rsid w:val="00C5091E"/>
    <w:rsid w:val="00C5173B"/>
    <w:rsid w:val="00C51743"/>
    <w:rsid w:val="00C525DF"/>
    <w:rsid w:val="00C52C8A"/>
    <w:rsid w:val="00C549C0"/>
    <w:rsid w:val="00C54D8C"/>
    <w:rsid w:val="00C550C7"/>
    <w:rsid w:val="00C5529C"/>
    <w:rsid w:val="00C55A38"/>
    <w:rsid w:val="00C56F42"/>
    <w:rsid w:val="00C5711F"/>
    <w:rsid w:val="00C60838"/>
    <w:rsid w:val="00C61030"/>
    <w:rsid w:val="00C6146D"/>
    <w:rsid w:val="00C617FD"/>
    <w:rsid w:val="00C644DD"/>
    <w:rsid w:val="00C6450E"/>
    <w:rsid w:val="00C64817"/>
    <w:rsid w:val="00C64BDF"/>
    <w:rsid w:val="00C64EDA"/>
    <w:rsid w:val="00C65459"/>
    <w:rsid w:val="00C6547C"/>
    <w:rsid w:val="00C655A0"/>
    <w:rsid w:val="00C66BBA"/>
    <w:rsid w:val="00C67095"/>
    <w:rsid w:val="00C67644"/>
    <w:rsid w:val="00C676AE"/>
    <w:rsid w:val="00C6770E"/>
    <w:rsid w:val="00C70594"/>
    <w:rsid w:val="00C706D7"/>
    <w:rsid w:val="00C7092E"/>
    <w:rsid w:val="00C70E35"/>
    <w:rsid w:val="00C72081"/>
    <w:rsid w:val="00C72471"/>
    <w:rsid w:val="00C725BB"/>
    <w:rsid w:val="00C72885"/>
    <w:rsid w:val="00C72A80"/>
    <w:rsid w:val="00C730CA"/>
    <w:rsid w:val="00C73483"/>
    <w:rsid w:val="00C7464E"/>
    <w:rsid w:val="00C74B0C"/>
    <w:rsid w:val="00C752EC"/>
    <w:rsid w:val="00C758B9"/>
    <w:rsid w:val="00C767EB"/>
    <w:rsid w:val="00C769B9"/>
    <w:rsid w:val="00C76B71"/>
    <w:rsid w:val="00C76E9B"/>
    <w:rsid w:val="00C7719F"/>
    <w:rsid w:val="00C773F5"/>
    <w:rsid w:val="00C77424"/>
    <w:rsid w:val="00C77613"/>
    <w:rsid w:val="00C77C86"/>
    <w:rsid w:val="00C8043C"/>
    <w:rsid w:val="00C81F63"/>
    <w:rsid w:val="00C829DD"/>
    <w:rsid w:val="00C82AFA"/>
    <w:rsid w:val="00C82FB2"/>
    <w:rsid w:val="00C835DD"/>
    <w:rsid w:val="00C83D60"/>
    <w:rsid w:val="00C84091"/>
    <w:rsid w:val="00C8469E"/>
    <w:rsid w:val="00C84E35"/>
    <w:rsid w:val="00C84E56"/>
    <w:rsid w:val="00C85250"/>
    <w:rsid w:val="00C852CE"/>
    <w:rsid w:val="00C853D4"/>
    <w:rsid w:val="00C8558C"/>
    <w:rsid w:val="00C85681"/>
    <w:rsid w:val="00C85B0E"/>
    <w:rsid w:val="00C866E2"/>
    <w:rsid w:val="00C86764"/>
    <w:rsid w:val="00C870AA"/>
    <w:rsid w:val="00C9049F"/>
    <w:rsid w:val="00C905A3"/>
    <w:rsid w:val="00C90AC4"/>
    <w:rsid w:val="00C90D7B"/>
    <w:rsid w:val="00C9278C"/>
    <w:rsid w:val="00C928BF"/>
    <w:rsid w:val="00C93E67"/>
    <w:rsid w:val="00C93E74"/>
    <w:rsid w:val="00C93E9A"/>
    <w:rsid w:val="00C9475C"/>
    <w:rsid w:val="00C94F0E"/>
    <w:rsid w:val="00C954C3"/>
    <w:rsid w:val="00C954E0"/>
    <w:rsid w:val="00C95A5E"/>
    <w:rsid w:val="00C9602D"/>
    <w:rsid w:val="00C96C97"/>
    <w:rsid w:val="00C97BEE"/>
    <w:rsid w:val="00C97F4A"/>
    <w:rsid w:val="00CA007E"/>
    <w:rsid w:val="00CA02EE"/>
    <w:rsid w:val="00CA19C9"/>
    <w:rsid w:val="00CA1CA1"/>
    <w:rsid w:val="00CA1FCF"/>
    <w:rsid w:val="00CA295C"/>
    <w:rsid w:val="00CA2DC3"/>
    <w:rsid w:val="00CA461F"/>
    <w:rsid w:val="00CA4BE4"/>
    <w:rsid w:val="00CA52B8"/>
    <w:rsid w:val="00CA5347"/>
    <w:rsid w:val="00CA53E9"/>
    <w:rsid w:val="00CA6F2E"/>
    <w:rsid w:val="00CA7550"/>
    <w:rsid w:val="00CA7972"/>
    <w:rsid w:val="00CA7ADA"/>
    <w:rsid w:val="00CB002E"/>
    <w:rsid w:val="00CB0D0F"/>
    <w:rsid w:val="00CB0D63"/>
    <w:rsid w:val="00CB12A2"/>
    <w:rsid w:val="00CB2C34"/>
    <w:rsid w:val="00CB2FFE"/>
    <w:rsid w:val="00CB3856"/>
    <w:rsid w:val="00CB505D"/>
    <w:rsid w:val="00CB6B54"/>
    <w:rsid w:val="00CB7689"/>
    <w:rsid w:val="00CB7A41"/>
    <w:rsid w:val="00CC0382"/>
    <w:rsid w:val="00CC06EE"/>
    <w:rsid w:val="00CC1397"/>
    <w:rsid w:val="00CC13E6"/>
    <w:rsid w:val="00CC1C7D"/>
    <w:rsid w:val="00CC2200"/>
    <w:rsid w:val="00CC2340"/>
    <w:rsid w:val="00CC2CD8"/>
    <w:rsid w:val="00CC344D"/>
    <w:rsid w:val="00CC3DFF"/>
    <w:rsid w:val="00CC3E54"/>
    <w:rsid w:val="00CC4515"/>
    <w:rsid w:val="00CC4B79"/>
    <w:rsid w:val="00CC4D33"/>
    <w:rsid w:val="00CC5411"/>
    <w:rsid w:val="00CC542B"/>
    <w:rsid w:val="00CC6684"/>
    <w:rsid w:val="00CC6823"/>
    <w:rsid w:val="00CC73DA"/>
    <w:rsid w:val="00CC7EEC"/>
    <w:rsid w:val="00CC7F1F"/>
    <w:rsid w:val="00CD0807"/>
    <w:rsid w:val="00CD1891"/>
    <w:rsid w:val="00CD223E"/>
    <w:rsid w:val="00CD2260"/>
    <w:rsid w:val="00CD280E"/>
    <w:rsid w:val="00CD30EE"/>
    <w:rsid w:val="00CD3A56"/>
    <w:rsid w:val="00CD4717"/>
    <w:rsid w:val="00CD4CED"/>
    <w:rsid w:val="00CD556F"/>
    <w:rsid w:val="00CD59A1"/>
    <w:rsid w:val="00CD6622"/>
    <w:rsid w:val="00CD68E1"/>
    <w:rsid w:val="00CD6E9C"/>
    <w:rsid w:val="00CD789F"/>
    <w:rsid w:val="00CD796D"/>
    <w:rsid w:val="00CD7D78"/>
    <w:rsid w:val="00CE0004"/>
    <w:rsid w:val="00CE0C7E"/>
    <w:rsid w:val="00CE12EA"/>
    <w:rsid w:val="00CE1389"/>
    <w:rsid w:val="00CE1A7D"/>
    <w:rsid w:val="00CE1DDF"/>
    <w:rsid w:val="00CE327D"/>
    <w:rsid w:val="00CE405F"/>
    <w:rsid w:val="00CE4FA4"/>
    <w:rsid w:val="00CE4FC4"/>
    <w:rsid w:val="00CE5C74"/>
    <w:rsid w:val="00CE5D3B"/>
    <w:rsid w:val="00CE5DFA"/>
    <w:rsid w:val="00CE7071"/>
    <w:rsid w:val="00CE7429"/>
    <w:rsid w:val="00CE76B0"/>
    <w:rsid w:val="00CE77F8"/>
    <w:rsid w:val="00CE7B52"/>
    <w:rsid w:val="00CF01EE"/>
    <w:rsid w:val="00CF0BA2"/>
    <w:rsid w:val="00CF0E42"/>
    <w:rsid w:val="00CF1520"/>
    <w:rsid w:val="00CF1BC9"/>
    <w:rsid w:val="00CF1DC5"/>
    <w:rsid w:val="00CF2648"/>
    <w:rsid w:val="00CF30CA"/>
    <w:rsid w:val="00CF32E0"/>
    <w:rsid w:val="00CF551E"/>
    <w:rsid w:val="00CF5FA6"/>
    <w:rsid w:val="00CF7BBA"/>
    <w:rsid w:val="00D00C05"/>
    <w:rsid w:val="00D00D8A"/>
    <w:rsid w:val="00D00EA7"/>
    <w:rsid w:val="00D01075"/>
    <w:rsid w:val="00D01899"/>
    <w:rsid w:val="00D01CBA"/>
    <w:rsid w:val="00D01DBD"/>
    <w:rsid w:val="00D02324"/>
    <w:rsid w:val="00D02F82"/>
    <w:rsid w:val="00D0354F"/>
    <w:rsid w:val="00D03602"/>
    <w:rsid w:val="00D03C1E"/>
    <w:rsid w:val="00D03C6A"/>
    <w:rsid w:val="00D0418D"/>
    <w:rsid w:val="00D04716"/>
    <w:rsid w:val="00D04847"/>
    <w:rsid w:val="00D0550C"/>
    <w:rsid w:val="00D10B18"/>
    <w:rsid w:val="00D10FA3"/>
    <w:rsid w:val="00D10FDF"/>
    <w:rsid w:val="00D1134D"/>
    <w:rsid w:val="00D12C39"/>
    <w:rsid w:val="00D1309C"/>
    <w:rsid w:val="00D1376D"/>
    <w:rsid w:val="00D14234"/>
    <w:rsid w:val="00D15A42"/>
    <w:rsid w:val="00D15D13"/>
    <w:rsid w:val="00D169C4"/>
    <w:rsid w:val="00D16AB8"/>
    <w:rsid w:val="00D17540"/>
    <w:rsid w:val="00D17D14"/>
    <w:rsid w:val="00D17F2D"/>
    <w:rsid w:val="00D20D70"/>
    <w:rsid w:val="00D21559"/>
    <w:rsid w:val="00D21D78"/>
    <w:rsid w:val="00D22153"/>
    <w:rsid w:val="00D221F4"/>
    <w:rsid w:val="00D2275C"/>
    <w:rsid w:val="00D23539"/>
    <w:rsid w:val="00D23D5A"/>
    <w:rsid w:val="00D243B3"/>
    <w:rsid w:val="00D252C7"/>
    <w:rsid w:val="00D2545F"/>
    <w:rsid w:val="00D25F20"/>
    <w:rsid w:val="00D26505"/>
    <w:rsid w:val="00D267A8"/>
    <w:rsid w:val="00D2688E"/>
    <w:rsid w:val="00D26F26"/>
    <w:rsid w:val="00D27692"/>
    <w:rsid w:val="00D27854"/>
    <w:rsid w:val="00D27E59"/>
    <w:rsid w:val="00D306FD"/>
    <w:rsid w:val="00D30744"/>
    <w:rsid w:val="00D312C1"/>
    <w:rsid w:val="00D31B4A"/>
    <w:rsid w:val="00D32467"/>
    <w:rsid w:val="00D329F5"/>
    <w:rsid w:val="00D32B75"/>
    <w:rsid w:val="00D32CD9"/>
    <w:rsid w:val="00D34AE7"/>
    <w:rsid w:val="00D352FD"/>
    <w:rsid w:val="00D355A8"/>
    <w:rsid w:val="00D35D7A"/>
    <w:rsid w:val="00D35DA1"/>
    <w:rsid w:val="00D35FBB"/>
    <w:rsid w:val="00D36186"/>
    <w:rsid w:val="00D36FB9"/>
    <w:rsid w:val="00D370CE"/>
    <w:rsid w:val="00D37260"/>
    <w:rsid w:val="00D374C0"/>
    <w:rsid w:val="00D40C0A"/>
    <w:rsid w:val="00D41DD8"/>
    <w:rsid w:val="00D42AAD"/>
    <w:rsid w:val="00D43137"/>
    <w:rsid w:val="00D4361F"/>
    <w:rsid w:val="00D43703"/>
    <w:rsid w:val="00D43B0C"/>
    <w:rsid w:val="00D43B9C"/>
    <w:rsid w:val="00D446DC"/>
    <w:rsid w:val="00D44817"/>
    <w:rsid w:val="00D44EA3"/>
    <w:rsid w:val="00D457C2"/>
    <w:rsid w:val="00D45CB2"/>
    <w:rsid w:val="00D45D56"/>
    <w:rsid w:val="00D465D1"/>
    <w:rsid w:val="00D46A9F"/>
    <w:rsid w:val="00D46B6C"/>
    <w:rsid w:val="00D470CC"/>
    <w:rsid w:val="00D476D1"/>
    <w:rsid w:val="00D47BA2"/>
    <w:rsid w:val="00D502DC"/>
    <w:rsid w:val="00D5056A"/>
    <w:rsid w:val="00D50735"/>
    <w:rsid w:val="00D516EF"/>
    <w:rsid w:val="00D51A38"/>
    <w:rsid w:val="00D51AFF"/>
    <w:rsid w:val="00D51EF7"/>
    <w:rsid w:val="00D52A22"/>
    <w:rsid w:val="00D53201"/>
    <w:rsid w:val="00D533D5"/>
    <w:rsid w:val="00D538AF"/>
    <w:rsid w:val="00D53C0C"/>
    <w:rsid w:val="00D53EC8"/>
    <w:rsid w:val="00D542C8"/>
    <w:rsid w:val="00D5470D"/>
    <w:rsid w:val="00D54E2B"/>
    <w:rsid w:val="00D55C49"/>
    <w:rsid w:val="00D564A4"/>
    <w:rsid w:val="00D5663E"/>
    <w:rsid w:val="00D5694C"/>
    <w:rsid w:val="00D577C2"/>
    <w:rsid w:val="00D605F4"/>
    <w:rsid w:val="00D60794"/>
    <w:rsid w:val="00D612A4"/>
    <w:rsid w:val="00D61BB9"/>
    <w:rsid w:val="00D620A3"/>
    <w:rsid w:val="00D622B3"/>
    <w:rsid w:val="00D63298"/>
    <w:rsid w:val="00D658B3"/>
    <w:rsid w:val="00D65B90"/>
    <w:rsid w:val="00D67735"/>
    <w:rsid w:val="00D67EEC"/>
    <w:rsid w:val="00D70100"/>
    <w:rsid w:val="00D71DF9"/>
    <w:rsid w:val="00D71EFA"/>
    <w:rsid w:val="00D72577"/>
    <w:rsid w:val="00D72608"/>
    <w:rsid w:val="00D72AD1"/>
    <w:rsid w:val="00D72B7B"/>
    <w:rsid w:val="00D72D41"/>
    <w:rsid w:val="00D72DC0"/>
    <w:rsid w:val="00D7338C"/>
    <w:rsid w:val="00D73BE2"/>
    <w:rsid w:val="00D74B38"/>
    <w:rsid w:val="00D74D04"/>
    <w:rsid w:val="00D75118"/>
    <w:rsid w:val="00D75952"/>
    <w:rsid w:val="00D75A7E"/>
    <w:rsid w:val="00D75E16"/>
    <w:rsid w:val="00D75F79"/>
    <w:rsid w:val="00D76442"/>
    <w:rsid w:val="00D76809"/>
    <w:rsid w:val="00D768F7"/>
    <w:rsid w:val="00D7717C"/>
    <w:rsid w:val="00D77594"/>
    <w:rsid w:val="00D7787F"/>
    <w:rsid w:val="00D77EC7"/>
    <w:rsid w:val="00D8035B"/>
    <w:rsid w:val="00D80CAB"/>
    <w:rsid w:val="00D812B6"/>
    <w:rsid w:val="00D816FE"/>
    <w:rsid w:val="00D82A2C"/>
    <w:rsid w:val="00D82C01"/>
    <w:rsid w:val="00D82E7B"/>
    <w:rsid w:val="00D84CBF"/>
    <w:rsid w:val="00D871FE"/>
    <w:rsid w:val="00D901EE"/>
    <w:rsid w:val="00D90632"/>
    <w:rsid w:val="00D9192D"/>
    <w:rsid w:val="00D91CF7"/>
    <w:rsid w:val="00D91DD7"/>
    <w:rsid w:val="00D91F30"/>
    <w:rsid w:val="00D9276D"/>
    <w:rsid w:val="00D9491F"/>
    <w:rsid w:val="00D94E05"/>
    <w:rsid w:val="00D9552C"/>
    <w:rsid w:val="00D95549"/>
    <w:rsid w:val="00D95961"/>
    <w:rsid w:val="00D959A9"/>
    <w:rsid w:val="00D9608A"/>
    <w:rsid w:val="00D969B6"/>
    <w:rsid w:val="00D97093"/>
    <w:rsid w:val="00D977C5"/>
    <w:rsid w:val="00D977E3"/>
    <w:rsid w:val="00DA07AE"/>
    <w:rsid w:val="00DA1B20"/>
    <w:rsid w:val="00DA2A83"/>
    <w:rsid w:val="00DA2D73"/>
    <w:rsid w:val="00DA310A"/>
    <w:rsid w:val="00DA3443"/>
    <w:rsid w:val="00DA38E0"/>
    <w:rsid w:val="00DA3BAB"/>
    <w:rsid w:val="00DA6876"/>
    <w:rsid w:val="00DA687D"/>
    <w:rsid w:val="00DA6C89"/>
    <w:rsid w:val="00DA73EB"/>
    <w:rsid w:val="00DA78FC"/>
    <w:rsid w:val="00DB0340"/>
    <w:rsid w:val="00DB038B"/>
    <w:rsid w:val="00DB0A14"/>
    <w:rsid w:val="00DB133A"/>
    <w:rsid w:val="00DB1623"/>
    <w:rsid w:val="00DB1C69"/>
    <w:rsid w:val="00DB2105"/>
    <w:rsid w:val="00DB29FE"/>
    <w:rsid w:val="00DB4433"/>
    <w:rsid w:val="00DB4A4E"/>
    <w:rsid w:val="00DB4C92"/>
    <w:rsid w:val="00DB51BD"/>
    <w:rsid w:val="00DB55B0"/>
    <w:rsid w:val="00DB5B1B"/>
    <w:rsid w:val="00DB6A52"/>
    <w:rsid w:val="00DB6EDE"/>
    <w:rsid w:val="00DB6F5C"/>
    <w:rsid w:val="00DB7126"/>
    <w:rsid w:val="00DB79D8"/>
    <w:rsid w:val="00DC061E"/>
    <w:rsid w:val="00DC0A38"/>
    <w:rsid w:val="00DC2A1C"/>
    <w:rsid w:val="00DC30E7"/>
    <w:rsid w:val="00DC3340"/>
    <w:rsid w:val="00DC3F36"/>
    <w:rsid w:val="00DC4A2D"/>
    <w:rsid w:val="00DC4EE2"/>
    <w:rsid w:val="00DC52C7"/>
    <w:rsid w:val="00DC559F"/>
    <w:rsid w:val="00DC6601"/>
    <w:rsid w:val="00DC6672"/>
    <w:rsid w:val="00DC6C0F"/>
    <w:rsid w:val="00DC718D"/>
    <w:rsid w:val="00DC7198"/>
    <w:rsid w:val="00DD0CE0"/>
    <w:rsid w:val="00DD0EDE"/>
    <w:rsid w:val="00DD32C0"/>
    <w:rsid w:val="00DD38DB"/>
    <w:rsid w:val="00DD4002"/>
    <w:rsid w:val="00DD51D0"/>
    <w:rsid w:val="00DD5A6B"/>
    <w:rsid w:val="00DD5B7E"/>
    <w:rsid w:val="00DD5F7C"/>
    <w:rsid w:val="00DD6334"/>
    <w:rsid w:val="00DD6A97"/>
    <w:rsid w:val="00DD6B39"/>
    <w:rsid w:val="00DD6C9D"/>
    <w:rsid w:val="00DE212B"/>
    <w:rsid w:val="00DE3296"/>
    <w:rsid w:val="00DE3319"/>
    <w:rsid w:val="00DE3690"/>
    <w:rsid w:val="00DE3E3B"/>
    <w:rsid w:val="00DE415A"/>
    <w:rsid w:val="00DE4671"/>
    <w:rsid w:val="00DE4E68"/>
    <w:rsid w:val="00DE4EDD"/>
    <w:rsid w:val="00DE4EF5"/>
    <w:rsid w:val="00DE4F14"/>
    <w:rsid w:val="00DE517A"/>
    <w:rsid w:val="00DE5CD0"/>
    <w:rsid w:val="00DE60BF"/>
    <w:rsid w:val="00DE6271"/>
    <w:rsid w:val="00DE6806"/>
    <w:rsid w:val="00DF0941"/>
    <w:rsid w:val="00DF0983"/>
    <w:rsid w:val="00DF0DEA"/>
    <w:rsid w:val="00DF110D"/>
    <w:rsid w:val="00DF25FF"/>
    <w:rsid w:val="00DF3131"/>
    <w:rsid w:val="00DF3AF1"/>
    <w:rsid w:val="00DF43CC"/>
    <w:rsid w:val="00DF5933"/>
    <w:rsid w:val="00DF7455"/>
    <w:rsid w:val="00DF7C9B"/>
    <w:rsid w:val="00E0006D"/>
    <w:rsid w:val="00E00A2B"/>
    <w:rsid w:val="00E00B63"/>
    <w:rsid w:val="00E018B3"/>
    <w:rsid w:val="00E02E1D"/>
    <w:rsid w:val="00E0326E"/>
    <w:rsid w:val="00E03AAD"/>
    <w:rsid w:val="00E03B92"/>
    <w:rsid w:val="00E03F1F"/>
    <w:rsid w:val="00E04C51"/>
    <w:rsid w:val="00E04F8F"/>
    <w:rsid w:val="00E05B9A"/>
    <w:rsid w:val="00E05BE7"/>
    <w:rsid w:val="00E05C26"/>
    <w:rsid w:val="00E0625B"/>
    <w:rsid w:val="00E06CC5"/>
    <w:rsid w:val="00E07544"/>
    <w:rsid w:val="00E108E4"/>
    <w:rsid w:val="00E11744"/>
    <w:rsid w:val="00E11B7E"/>
    <w:rsid w:val="00E11DE5"/>
    <w:rsid w:val="00E11E5F"/>
    <w:rsid w:val="00E1250D"/>
    <w:rsid w:val="00E13208"/>
    <w:rsid w:val="00E1381F"/>
    <w:rsid w:val="00E13883"/>
    <w:rsid w:val="00E13C53"/>
    <w:rsid w:val="00E15C2C"/>
    <w:rsid w:val="00E17279"/>
    <w:rsid w:val="00E219AB"/>
    <w:rsid w:val="00E21B2E"/>
    <w:rsid w:val="00E21CB1"/>
    <w:rsid w:val="00E21D9F"/>
    <w:rsid w:val="00E23EAF"/>
    <w:rsid w:val="00E23F75"/>
    <w:rsid w:val="00E24092"/>
    <w:rsid w:val="00E248DA"/>
    <w:rsid w:val="00E2564C"/>
    <w:rsid w:val="00E25B29"/>
    <w:rsid w:val="00E25C58"/>
    <w:rsid w:val="00E26652"/>
    <w:rsid w:val="00E26944"/>
    <w:rsid w:val="00E30ABB"/>
    <w:rsid w:val="00E30C5D"/>
    <w:rsid w:val="00E3200F"/>
    <w:rsid w:val="00E324A7"/>
    <w:rsid w:val="00E32A90"/>
    <w:rsid w:val="00E33168"/>
    <w:rsid w:val="00E33B04"/>
    <w:rsid w:val="00E33D9B"/>
    <w:rsid w:val="00E33DAF"/>
    <w:rsid w:val="00E33F40"/>
    <w:rsid w:val="00E33FB6"/>
    <w:rsid w:val="00E349D1"/>
    <w:rsid w:val="00E35062"/>
    <w:rsid w:val="00E3553C"/>
    <w:rsid w:val="00E35A28"/>
    <w:rsid w:val="00E35EA4"/>
    <w:rsid w:val="00E3781A"/>
    <w:rsid w:val="00E41D95"/>
    <w:rsid w:val="00E42540"/>
    <w:rsid w:val="00E43289"/>
    <w:rsid w:val="00E43573"/>
    <w:rsid w:val="00E439D8"/>
    <w:rsid w:val="00E43BDD"/>
    <w:rsid w:val="00E45219"/>
    <w:rsid w:val="00E4547F"/>
    <w:rsid w:val="00E45B45"/>
    <w:rsid w:val="00E45FC5"/>
    <w:rsid w:val="00E4620E"/>
    <w:rsid w:val="00E468B0"/>
    <w:rsid w:val="00E46ABD"/>
    <w:rsid w:val="00E46FAB"/>
    <w:rsid w:val="00E46FB0"/>
    <w:rsid w:val="00E47313"/>
    <w:rsid w:val="00E4799D"/>
    <w:rsid w:val="00E47AF1"/>
    <w:rsid w:val="00E47B8D"/>
    <w:rsid w:val="00E47F22"/>
    <w:rsid w:val="00E50AC6"/>
    <w:rsid w:val="00E50B6B"/>
    <w:rsid w:val="00E50C0B"/>
    <w:rsid w:val="00E51A04"/>
    <w:rsid w:val="00E51E41"/>
    <w:rsid w:val="00E52BCE"/>
    <w:rsid w:val="00E53022"/>
    <w:rsid w:val="00E53149"/>
    <w:rsid w:val="00E536AE"/>
    <w:rsid w:val="00E5543C"/>
    <w:rsid w:val="00E55FE9"/>
    <w:rsid w:val="00E56695"/>
    <w:rsid w:val="00E566E8"/>
    <w:rsid w:val="00E56808"/>
    <w:rsid w:val="00E572B8"/>
    <w:rsid w:val="00E5749B"/>
    <w:rsid w:val="00E601AE"/>
    <w:rsid w:val="00E608B3"/>
    <w:rsid w:val="00E613FE"/>
    <w:rsid w:val="00E61550"/>
    <w:rsid w:val="00E61AFE"/>
    <w:rsid w:val="00E61BB7"/>
    <w:rsid w:val="00E6227E"/>
    <w:rsid w:val="00E62406"/>
    <w:rsid w:val="00E62909"/>
    <w:rsid w:val="00E62A3E"/>
    <w:rsid w:val="00E62BE5"/>
    <w:rsid w:val="00E62F95"/>
    <w:rsid w:val="00E63476"/>
    <w:rsid w:val="00E63764"/>
    <w:rsid w:val="00E64F55"/>
    <w:rsid w:val="00E6794B"/>
    <w:rsid w:val="00E67ADF"/>
    <w:rsid w:val="00E712DA"/>
    <w:rsid w:val="00E715FB"/>
    <w:rsid w:val="00E72DC1"/>
    <w:rsid w:val="00E72ECB"/>
    <w:rsid w:val="00E73316"/>
    <w:rsid w:val="00E73C01"/>
    <w:rsid w:val="00E7483F"/>
    <w:rsid w:val="00E756ED"/>
    <w:rsid w:val="00E75971"/>
    <w:rsid w:val="00E75D2B"/>
    <w:rsid w:val="00E7619A"/>
    <w:rsid w:val="00E768F9"/>
    <w:rsid w:val="00E770E0"/>
    <w:rsid w:val="00E7715F"/>
    <w:rsid w:val="00E77F23"/>
    <w:rsid w:val="00E8128E"/>
    <w:rsid w:val="00E81430"/>
    <w:rsid w:val="00E83250"/>
    <w:rsid w:val="00E84794"/>
    <w:rsid w:val="00E84C4C"/>
    <w:rsid w:val="00E85574"/>
    <w:rsid w:val="00E85D9F"/>
    <w:rsid w:val="00E85EF7"/>
    <w:rsid w:val="00E86029"/>
    <w:rsid w:val="00E87D0D"/>
    <w:rsid w:val="00E9045D"/>
    <w:rsid w:val="00E90A86"/>
    <w:rsid w:val="00E91626"/>
    <w:rsid w:val="00E91E92"/>
    <w:rsid w:val="00E9274D"/>
    <w:rsid w:val="00E9313E"/>
    <w:rsid w:val="00E93446"/>
    <w:rsid w:val="00E93657"/>
    <w:rsid w:val="00E93C52"/>
    <w:rsid w:val="00E94346"/>
    <w:rsid w:val="00E94425"/>
    <w:rsid w:val="00E95542"/>
    <w:rsid w:val="00E957F4"/>
    <w:rsid w:val="00E95D99"/>
    <w:rsid w:val="00E96A53"/>
    <w:rsid w:val="00E97662"/>
    <w:rsid w:val="00E97F21"/>
    <w:rsid w:val="00EA071F"/>
    <w:rsid w:val="00EA11D5"/>
    <w:rsid w:val="00EA1920"/>
    <w:rsid w:val="00EA1AFF"/>
    <w:rsid w:val="00EA2CAA"/>
    <w:rsid w:val="00EA3C15"/>
    <w:rsid w:val="00EA3ECA"/>
    <w:rsid w:val="00EA3FE0"/>
    <w:rsid w:val="00EA4335"/>
    <w:rsid w:val="00EA4A0B"/>
    <w:rsid w:val="00EA4A2C"/>
    <w:rsid w:val="00EA501B"/>
    <w:rsid w:val="00EA5149"/>
    <w:rsid w:val="00EA534F"/>
    <w:rsid w:val="00EA6004"/>
    <w:rsid w:val="00EA6464"/>
    <w:rsid w:val="00EA6C1B"/>
    <w:rsid w:val="00EA6D7A"/>
    <w:rsid w:val="00EA6FC8"/>
    <w:rsid w:val="00EA720F"/>
    <w:rsid w:val="00EA7544"/>
    <w:rsid w:val="00EA776C"/>
    <w:rsid w:val="00EA7CC7"/>
    <w:rsid w:val="00EB0126"/>
    <w:rsid w:val="00EB0B81"/>
    <w:rsid w:val="00EB1588"/>
    <w:rsid w:val="00EB1770"/>
    <w:rsid w:val="00EB2608"/>
    <w:rsid w:val="00EB2F69"/>
    <w:rsid w:val="00EB31B7"/>
    <w:rsid w:val="00EB3721"/>
    <w:rsid w:val="00EB40B9"/>
    <w:rsid w:val="00EB4DC4"/>
    <w:rsid w:val="00EB57D8"/>
    <w:rsid w:val="00EB6060"/>
    <w:rsid w:val="00EB68D9"/>
    <w:rsid w:val="00EB6A4A"/>
    <w:rsid w:val="00EB6EA9"/>
    <w:rsid w:val="00EB724C"/>
    <w:rsid w:val="00EB7571"/>
    <w:rsid w:val="00EB7C38"/>
    <w:rsid w:val="00EC029C"/>
    <w:rsid w:val="00EC04B7"/>
    <w:rsid w:val="00EC0532"/>
    <w:rsid w:val="00EC057F"/>
    <w:rsid w:val="00EC0E1F"/>
    <w:rsid w:val="00EC0F96"/>
    <w:rsid w:val="00EC11D1"/>
    <w:rsid w:val="00EC12A9"/>
    <w:rsid w:val="00EC360D"/>
    <w:rsid w:val="00EC3A54"/>
    <w:rsid w:val="00EC4336"/>
    <w:rsid w:val="00EC5B3B"/>
    <w:rsid w:val="00EC5BEF"/>
    <w:rsid w:val="00EC63BE"/>
    <w:rsid w:val="00EC6EF1"/>
    <w:rsid w:val="00EC70B3"/>
    <w:rsid w:val="00EC741F"/>
    <w:rsid w:val="00EC7584"/>
    <w:rsid w:val="00EC7DAE"/>
    <w:rsid w:val="00ED0FB6"/>
    <w:rsid w:val="00ED1079"/>
    <w:rsid w:val="00ED1D33"/>
    <w:rsid w:val="00ED33FD"/>
    <w:rsid w:val="00ED34EF"/>
    <w:rsid w:val="00ED4005"/>
    <w:rsid w:val="00ED4A94"/>
    <w:rsid w:val="00ED4B17"/>
    <w:rsid w:val="00ED4FF2"/>
    <w:rsid w:val="00ED5029"/>
    <w:rsid w:val="00ED5362"/>
    <w:rsid w:val="00ED6000"/>
    <w:rsid w:val="00ED69A3"/>
    <w:rsid w:val="00ED742E"/>
    <w:rsid w:val="00ED7A0E"/>
    <w:rsid w:val="00EE0308"/>
    <w:rsid w:val="00EE043A"/>
    <w:rsid w:val="00EE0620"/>
    <w:rsid w:val="00EE065C"/>
    <w:rsid w:val="00EE0F79"/>
    <w:rsid w:val="00EE1A0E"/>
    <w:rsid w:val="00EE225D"/>
    <w:rsid w:val="00EE2447"/>
    <w:rsid w:val="00EE2875"/>
    <w:rsid w:val="00EE3058"/>
    <w:rsid w:val="00EE3159"/>
    <w:rsid w:val="00EE3822"/>
    <w:rsid w:val="00EE3FBC"/>
    <w:rsid w:val="00EE3FFD"/>
    <w:rsid w:val="00EE4D32"/>
    <w:rsid w:val="00EE5160"/>
    <w:rsid w:val="00EE5A5A"/>
    <w:rsid w:val="00EE5CDB"/>
    <w:rsid w:val="00EE61C0"/>
    <w:rsid w:val="00EE626A"/>
    <w:rsid w:val="00EE64CC"/>
    <w:rsid w:val="00EE727C"/>
    <w:rsid w:val="00EF0332"/>
    <w:rsid w:val="00EF079D"/>
    <w:rsid w:val="00EF10F7"/>
    <w:rsid w:val="00EF17FC"/>
    <w:rsid w:val="00EF19A7"/>
    <w:rsid w:val="00EF25B0"/>
    <w:rsid w:val="00EF2C04"/>
    <w:rsid w:val="00EF2C4E"/>
    <w:rsid w:val="00EF2D1D"/>
    <w:rsid w:val="00EF2E65"/>
    <w:rsid w:val="00EF2ED0"/>
    <w:rsid w:val="00EF3F01"/>
    <w:rsid w:val="00EF4D88"/>
    <w:rsid w:val="00EF5357"/>
    <w:rsid w:val="00EF5668"/>
    <w:rsid w:val="00EF5FBC"/>
    <w:rsid w:val="00EF6108"/>
    <w:rsid w:val="00EF72A1"/>
    <w:rsid w:val="00EF73F4"/>
    <w:rsid w:val="00F00097"/>
    <w:rsid w:val="00F000FC"/>
    <w:rsid w:val="00F00B2B"/>
    <w:rsid w:val="00F00B48"/>
    <w:rsid w:val="00F0107E"/>
    <w:rsid w:val="00F01089"/>
    <w:rsid w:val="00F01948"/>
    <w:rsid w:val="00F01993"/>
    <w:rsid w:val="00F01AA1"/>
    <w:rsid w:val="00F01B5A"/>
    <w:rsid w:val="00F01E4E"/>
    <w:rsid w:val="00F022B5"/>
    <w:rsid w:val="00F0265A"/>
    <w:rsid w:val="00F02B53"/>
    <w:rsid w:val="00F039BE"/>
    <w:rsid w:val="00F04B70"/>
    <w:rsid w:val="00F04FF8"/>
    <w:rsid w:val="00F053E9"/>
    <w:rsid w:val="00F06577"/>
    <w:rsid w:val="00F076A3"/>
    <w:rsid w:val="00F076AE"/>
    <w:rsid w:val="00F07C5F"/>
    <w:rsid w:val="00F10315"/>
    <w:rsid w:val="00F117C2"/>
    <w:rsid w:val="00F11A54"/>
    <w:rsid w:val="00F11A5C"/>
    <w:rsid w:val="00F11B23"/>
    <w:rsid w:val="00F11C71"/>
    <w:rsid w:val="00F13B80"/>
    <w:rsid w:val="00F13E98"/>
    <w:rsid w:val="00F1446A"/>
    <w:rsid w:val="00F1477E"/>
    <w:rsid w:val="00F14BFD"/>
    <w:rsid w:val="00F17521"/>
    <w:rsid w:val="00F20B7A"/>
    <w:rsid w:val="00F20F85"/>
    <w:rsid w:val="00F21493"/>
    <w:rsid w:val="00F2165D"/>
    <w:rsid w:val="00F22ACB"/>
    <w:rsid w:val="00F22EFB"/>
    <w:rsid w:val="00F23C29"/>
    <w:rsid w:val="00F248E2"/>
    <w:rsid w:val="00F263B6"/>
    <w:rsid w:val="00F26BE2"/>
    <w:rsid w:val="00F27CB9"/>
    <w:rsid w:val="00F30EE3"/>
    <w:rsid w:val="00F317D0"/>
    <w:rsid w:val="00F31AA8"/>
    <w:rsid w:val="00F31DD0"/>
    <w:rsid w:val="00F32705"/>
    <w:rsid w:val="00F33BB6"/>
    <w:rsid w:val="00F3447E"/>
    <w:rsid w:val="00F348F8"/>
    <w:rsid w:val="00F34909"/>
    <w:rsid w:val="00F357B8"/>
    <w:rsid w:val="00F357F3"/>
    <w:rsid w:val="00F35B14"/>
    <w:rsid w:val="00F35BB1"/>
    <w:rsid w:val="00F35D99"/>
    <w:rsid w:val="00F37312"/>
    <w:rsid w:val="00F40128"/>
    <w:rsid w:val="00F4051E"/>
    <w:rsid w:val="00F40E1A"/>
    <w:rsid w:val="00F413FD"/>
    <w:rsid w:val="00F4337D"/>
    <w:rsid w:val="00F4347C"/>
    <w:rsid w:val="00F45352"/>
    <w:rsid w:val="00F45FC6"/>
    <w:rsid w:val="00F46757"/>
    <w:rsid w:val="00F46B20"/>
    <w:rsid w:val="00F46CA6"/>
    <w:rsid w:val="00F46EC4"/>
    <w:rsid w:val="00F47289"/>
    <w:rsid w:val="00F473A0"/>
    <w:rsid w:val="00F50002"/>
    <w:rsid w:val="00F50755"/>
    <w:rsid w:val="00F509A8"/>
    <w:rsid w:val="00F50D55"/>
    <w:rsid w:val="00F51BA4"/>
    <w:rsid w:val="00F51BC9"/>
    <w:rsid w:val="00F524F1"/>
    <w:rsid w:val="00F529E6"/>
    <w:rsid w:val="00F52C77"/>
    <w:rsid w:val="00F5380B"/>
    <w:rsid w:val="00F53C8B"/>
    <w:rsid w:val="00F54EFE"/>
    <w:rsid w:val="00F55241"/>
    <w:rsid w:val="00F55A7B"/>
    <w:rsid w:val="00F571AB"/>
    <w:rsid w:val="00F574E8"/>
    <w:rsid w:val="00F575EF"/>
    <w:rsid w:val="00F57FEE"/>
    <w:rsid w:val="00F60990"/>
    <w:rsid w:val="00F62028"/>
    <w:rsid w:val="00F62687"/>
    <w:rsid w:val="00F62F6F"/>
    <w:rsid w:val="00F639A0"/>
    <w:rsid w:val="00F64A0C"/>
    <w:rsid w:val="00F6516D"/>
    <w:rsid w:val="00F66C31"/>
    <w:rsid w:val="00F6749C"/>
    <w:rsid w:val="00F676CF"/>
    <w:rsid w:val="00F67A72"/>
    <w:rsid w:val="00F67C98"/>
    <w:rsid w:val="00F70824"/>
    <w:rsid w:val="00F7133E"/>
    <w:rsid w:val="00F718D5"/>
    <w:rsid w:val="00F71F7A"/>
    <w:rsid w:val="00F72441"/>
    <w:rsid w:val="00F734EB"/>
    <w:rsid w:val="00F73707"/>
    <w:rsid w:val="00F73C05"/>
    <w:rsid w:val="00F741CC"/>
    <w:rsid w:val="00F742EC"/>
    <w:rsid w:val="00F7432F"/>
    <w:rsid w:val="00F746B4"/>
    <w:rsid w:val="00F751E5"/>
    <w:rsid w:val="00F7589D"/>
    <w:rsid w:val="00F76428"/>
    <w:rsid w:val="00F768E0"/>
    <w:rsid w:val="00F77237"/>
    <w:rsid w:val="00F77A4B"/>
    <w:rsid w:val="00F80ED7"/>
    <w:rsid w:val="00F812EC"/>
    <w:rsid w:val="00F81C41"/>
    <w:rsid w:val="00F81F34"/>
    <w:rsid w:val="00F81F8F"/>
    <w:rsid w:val="00F81FE4"/>
    <w:rsid w:val="00F82CCF"/>
    <w:rsid w:val="00F83262"/>
    <w:rsid w:val="00F84CD8"/>
    <w:rsid w:val="00F8595C"/>
    <w:rsid w:val="00F85DB0"/>
    <w:rsid w:val="00F85F2B"/>
    <w:rsid w:val="00F86578"/>
    <w:rsid w:val="00F8680A"/>
    <w:rsid w:val="00F87C3C"/>
    <w:rsid w:val="00F90A8A"/>
    <w:rsid w:val="00F918E6"/>
    <w:rsid w:val="00F9215B"/>
    <w:rsid w:val="00F926BF"/>
    <w:rsid w:val="00F926FA"/>
    <w:rsid w:val="00F92B13"/>
    <w:rsid w:val="00F93B8F"/>
    <w:rsid w:val="00F945AD"/>
    <w:rsid w:val="00F94B91"/>
    <w:rsid w:val="00F95841"/>
    <w:rsid w:val="00F974BB"/>
    <w:rsid w:val="00F97A41"/>
    <w:rsid w:val="00F97C86"/>
    <w:rsid w:val="00FA0DD5"/>
    <w:rsid w:val="00FA0EAC"/>
    <w:rsid w:val="00FA22B0"/>
    <w:rsid w:val="00FA25C2"/>
    <w:rsid w:val="00FA277C"/>
    <w:rsid w:val="00FA2AAA"/>
    <w:rsid w:val="00FA31E8"/>
    <w:rsid w:val="00FA3B35"/>
    <w:rsid w:val="00FA3CEB"/>
    <w:rsid w:val="00FA3FD0"/>
    <w:rsid w:val="00FA48F1"/>
    <w:rsid w:val="00FA4D32"/>
    <w:rsid w:val="00FA6062"/>
    <w:rsid w:val="00FA61EB"/>
    <w:rsid w:val="00FA6257"/>
    <w:rsid w:val="00FA6A74"/>
    <w:rsid w:val="00FA6F08"/>
    <w:rsid w:val="00FA70AB"/>
    <w:rsid w:val="00FA768F"/>
    <w:rsid w:val="00FA7FE2"/>
    <w:rsid w:val="00FB04CB"/>
    <w:rsid w:val="00FB0912"/>
    <w:rsid w:val="00FB1051"/>
    <w:rsid w:val="00FB1186"/>
    <w:rsid w:val="00FB3018"/>
    <w:rsid w:val="00FB636A"/>
    <w:rsid w:val="00FB637C"/>
    <w:rsid w:val="00FB6E06"/>
    <w:rsid w:val="00FB6F2F"/>
    <w:rsid w:val="00FB70CF"/>
    <w:rsid w:val="00FB74C6"/>
    <w:rsid w:val="00FC03D6"/>
    <w:rsid w:val="00FC11F8"/>
    <w:rsid w:val="00FC2E53"/>
    <w:rsid w:val="00FC4EBC"/>
    <w:rsid w:val="00FC5C8C"/>
    <w:rsid w:val="00FC6239"/>
    <w:rsid w:val="00FC7A71"/>
    <w:rsid w:val="00FD117A"/>
    <w:rsid w:val="00FD159A"/>
    <w:rsid w:val="00FD1862"/>
    <w:rsid w:val="00FD2328"/>
    <w:rsid w:val="00FD3411"/>
    <w:rsid w:val="00FD5732"/>
    <w:rsid w:val="00FD5A5E"/>
    <w:rsid w:val="00FD5E70"/>
    <w:rsid w:val="00FD5E95"/>
    <w:rsid w:val="00FD5FCA"/>
    <w:rsid w:val="00FD62EF"/>
    <w:rsid w:val="00FD65DD"/>
    <w:rsid w:val="00FD68ED"/>
    <w:rsid w:val="00FD690B"/>
    <w:rsid w:val="00FD6AD2"/>
    <w:rsid w:val="00FD6B91"/>
    <w:rsid w:val="00FD6D3C"/>
    <w:rsid w:val="00FD7352"/>
    <w:rsid w:val="00FD777E"/>
    <w:rsid w:val="00FD7B9A"/>
    <w:rsid w:val="00FD7F7A"/>
    <w:rsid w:val="00FE0069"/>
    <w:rsid w:val="00FE126D"/>
    <w:rsid w:val="00FE1370"/>
    <w:rsid w:val="00FE1B28"/>
    <w:rsid w:val="00FE2931"/>
    <w:rsid w:val="00FE2AFC"/>
    <w:rsid w:val="00FE2DDF"/>
    <w:rsid w:val="00FE36B3"/>
    <w:rsid w:val="00FE45A4"/>
    <w:rsid w:val="00FE4938"/>
    <w:rsid w:val="00FE4AF1"/>
    <w:rsid w:val="00FE54EA"/>
    <w:rsid w:val="00FE5A5F"/>
    <w:rsid w:val="00FE5C76"/>
    <w:rsid w:val="00FE624A"/>
    <w:rsid w:val="00FE63FF"/>
    <w:rsid w:val="00FE6A1D"/>
    <w:rsid w:val="00FE6F4D"/>
    <w:rsid w:val="00FE78CC"/>
    <w:rsid w:val="00FE79AA"/>
    <w:rsid w:val="00FE7B18"/>
    <w:rsid w:val="00FF0434"/>
    <w:rsid w:val="00FF0503"/>
    <w:rsid w:val="00FF168E"/>
    <w:rsid w:val="00FF1E5F"/>
    <w:rsid w:val="00FF26AD"/>
    <w:rsid w:val="00FF26DB"/>
    <w:rsid w:val="00FF2A9E"/>
    <w:rsid w:val="00FF2E1E"/>
    <w:rsid w:val="00FF35FD"/>
    <w:rsid w:val="00FF50EC"/>
    <w:rsid w:val="00FF562B"/>
    <w:rsid w:val="00FF5F28"/>
    <w:rsid w:val="00FF6185"/>
    <w:rsid w:val="00FF6D41"/>
    <w:rsid w:val="00FF7321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5E9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165A7"/>
    <w:pPr>
      <w:tabs>
        <w:tab w:val="left" w:pos="2940"/>
      </w:tabs>
      <w:spacing w:before="100" w:beforeAutospacing="1" w:after="200"/>
      <w:jc w:val="both"/>
    </w:pPr>
    <w:rPr>
      <w:rFonts w:ascii="Arial" w:hAnsi="Arial" w:cs="Arial"/>
      <w:bCs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49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color w:val="538135" w:themeColor="accent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2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color w:val="538135" w:themeColor="accent6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8E"/>
    <w:pPr>
      <w:ind w:left="720"/>
      <w:contextualSpacing/>
    </w:pPr>
  </w:style>
  <w:style w:type="table" w:styleId="TableGrid">
    <w:name w:val="Table Grid"/>
    <w:basedOn w:val="TableNormal"/>
    <w:uiPriority w:val="59"/>
    <w:rsid w:val="006A7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7C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7C8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797496"/>
    <w:rPr>
      <w:rFonts w:ascii="Cambria" w:eastAsia="Times New Roman" w:hAnsi="Cambria"/>
      <w:b/>
      <w:bCs/>
      <w:color w:val="538135" w:themeColor="accent6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sid w:val="00D82A2C"/>
    <w:rPr>
      <w:rFonts w:ascii="Cambria" w:eastAsia="Times New Roman" w:hAnsi="Cambria"/>
      <w:b/>
      <w:bCs/>
      <w:color w:val="538135" w:themeColor="accent6" w:themeShade="BF"/>
      <w:sz w:val="26"/>
      <w:szCs w:val="26"/>
    </w:rPr>
  </w:style>
  <w:style w:type="paragraph" w:styleId="NoSpacing">
    <w:name w:val="No Spacing"/>
    <w:uiPriority w:val="1"/>
    <w:qFormat/>
    <w:rsid w:val="00DE415A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CC0382"/>
  </w:style>
  <w:style w:type="character" w:styleId="Hyperlink">
    <w:name w:val="Hyperlink"/>
    <w:uiPriority w:val="99"/>
    <w:semiHidden/>
    <w:unhideWhenUsed/>
    <w:rsid w:val="000B2B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3F67"/>
  </w:style>
  <w:style w:type="paragraph" w:styleId="Footer">
    <w:name w:val="footer"/>
    <w:basedOn w:val="Normal"/>
    <w:link w:val="Foot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3F67"/>
  </w:style>
  <w:style w:type="paragraph" w:customStyle="1" w:styleId="Style1">
    <w:name w:val="Style1"/>
    <w:basedOn w:val="Normal"/>
    <w:link w:val="Style1Char"/>
    <w:qFormat/>
    <w:rsid w:val="002165A7"/>
    <w:rPr>
      <w:szCs w:val="20"/>
    </w:rPr>
  </w:style>
  <w:style w:type="character" w:customStyle="1" w:styleId="Style1Char">
    <w:name w:val="Style1 Char"/>
    <w:link w:val="Style1"/>
    <w:rsid w:val="002165A7"/>
    <w:rPr>
      <w:rFonts w:ascii="Arial" w:hAnsi="Arial" w:cs="Arial"/>
      <w:bC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82A2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2C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table" w:styleId="ListTable4-Accent6">
    <w:name w:val="List Table 4 Accent 6"/>
    <w:basedOn w:val="TableNormal"/>
    <w:uiPriority w:val="49"/>
    <w:rsid w:val="0079749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79749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BD1E30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3A0C3B"/>
    <w:rPr>
      <w:b/>
      <w:bCs/>
    </w:rPr>
  </w:style>
  <w:style w:type="table" w:styleId="TableGridLight">
    <w:name w:val="Grid Table Light"/>
    <w:basedOn w:val="TableNormal"/>
    <w:uiPriority w:val="40"/>
    <w:rsid w:val="0069383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6A63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630E"/>
    <w:rPr>
      <w:rFonts w:asciiTheme="minorHAnsi" w:eastAsiaTheme="minorEastAsia" w:hAnsiTheme="minorHAnsi" w:cstheme="minorBidi"/>
      <w:bCs/>
      <w:color w:val="5A5A5A" w:themeColor="text1" w:themeTint="A5"/>
      <w:spacing w:val="15"/>
      <w:sz w:val="22"/>
      <w:szCs w:val="22"/>
    </w:rPr>
  </w:style>
  <w:style w:type="table" w:styleId="ListTable4-Accent5">
    <w:name w:val="List Table 4 Accent 5"/>
    <w:basedOn w:val="TableNormal"/>
    <w:uiPriority w:val="49"/>
    <w:rsid w:val="006F27CF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s-room\Documents\Lewa%20borana%20sitre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CCD4B7892504C89A6E38F4B314456" ma:contentTypeVersion="6" ma:contentTypeDescription="Create a new document." ma:contentTypeScope="" ma:versionID="89af725d52d02b694d8677ebf28c09a1">
  <xsd:schema xmlns:xsd="http://www.w3.org/2001/XMLSchema" xmlns:xs="http://www.w3.org/2001/XMLSchema" xmlns:p="http://schemas.microsoft.com/office/2006/metadata/properties" xmlns:ns1="http://schemas.microsoft.com/sharepoint/v3" xmlns:ns2="af2ffc1a-8a72-49fd-8696-8f2bb51a004c" targetNamespace="http://schemas.microsoft.com/office/2006/metadata/properties" ma:root="true" ma:fieldsID="7357ca35f665b83e2a365df59e8315fd" ns1:_="" ns2:_="">
    <xsd:import namespace="http://schemas.microsoft.com/sharepoint/v3"/>
    <xsd:import namespace="af2ffc1a-8a72-49fd-8696-8f2bb51a004c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ffc1a-8a72-49fd-8696-8f2bb51a00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14600-4DAC-4247-A033-FF6ABD5BC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EB7D80-2DFE-4BA7-B5BD-416D224EF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f2ffc1a-8a72-49fd-8696-8f2bb51a0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49B9B0-E259-43F0-8CA8-9688C0282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C:\Users\ops-room\Documents\Lewa borana sitrep.dotx</Template>
  <TotalTime>241</TotalTime>
  <Pages>6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Lewa Wildlife Conservancy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ops-room</dc:creator>
  <cp:keywords/>
  <cp:lastModifiedBy>Chris Jones</cp:lastModifiedBy>
  <cp:revision>131</cp:revision>
  <dcterms:created xsi:type="dcterms:W3CDTF">2016-09-28T21:53:00Z</dcterms:created>
  <dcterms:modified xsi:type="dcterms:W3CDTF">2024-05-16T00:25:00Z</dcterms:modified>
</cp:coreProperties>
</file>