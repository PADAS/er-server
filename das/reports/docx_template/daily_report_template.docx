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C7599D" w14:textId="7E9C2E57" w:rsidR="00280C4A" w:rsidRPr="005B2A01" w:rsidRDefault="00B258F2" w:rsidP="003F5ED0">
      <w:pPr>
        <w:pStyle w:val="Title"/>
        <w:tabs>
          <w:tab w:val="clear" w:pos="2940"/>
          <w:tab w:val="right" w:pos="9270"/>
        </w:tabs>
        <w:rPr>
          <w:sz w:val="40"/>
          <w:szCs w:val="40"/>
        </w:rPr>
      </w:pPr>
      <w:r w:rsidRPr="005B2A01">
        <w:rPr>
          <w:sz w:val="40"/>
          <w:szCs w:val="40"/>
        </w:rPr>
        <w:t>Daily</w:t>
      </w:r>
      <w:r w:rsidR="003F5ED0" w:rsidRPr="005B2A01">
        <w:rPr>
          <w:sz w:val="40"/>
          <w:szCs w:val="40"/>
        </w:rPr>
        <w:t xml:space="preserve"> </w:t>
      </w:r>
      <w:r w:rsidR="00765BF1">
        <w:rPr>
          <w:sz w:val="40"/>
          <w:szCs w:val="40"/>
        </w:rPr>
        <w:t>Report</w:t>
      </w:r>
      <w:r w:rsidR="007A2C8A" w:rsidRPr="005B2A01">
        <w:rPr>
          <w:sz w:val="40"/>
          <w:szCs w:val="40"/>
        </w:rPr>
        <w:tab/>
      </w:r>
      <w:r w:rsidR="00153EBA" w:rsidRPr="005B2A01">
        <w:rPr>
          <w:sz w:val="40"/>
          <w:szCs w:val="40"/>
        </w:rPr>
        <w:t>{{report_time</w:t>
      </w:r>
      <w:r w:rsidR="00F64A0C" w:rsidRPr="005B2A01">
        <w:rPr>
          <w:sz w:val="40"/>
          <w:szCs w:val="40"/>
        </w:rPr>
        <w:t>}}</w:t>
      </w:r>
    </w:p>
    <w:p w14:paraId="101E4D38" w14:textId="526492D2" w:rsidR="00652BFE" w:rsidRPr="00550D74" w:rsidRDefault="00652BFE" w:rsidP="007D55A7">
      <w:pPr>
        <w:jc w:val="left"/>
        <w:rPr>
          <w:rFonts w:ascii="Cambria" w:hAnsi="Cambria"/>
          <w:color w:val="000000"/>
          <w:sz w:val="22"/>
          <w:szCs w:val="22"/>
        </w:rPr>
      </w:pPr>
      <w:r w:rsidRPr="00550D74">
        <w:rPr>
          <w:rFonts w:ascii="Cambria" w:hAnsi="Cambria"/>
          <w:color w:val="000000"/>
          <w:sz w:val="22"/>
          <w:szCs w:val="22"/>
        </w:rPr>
        <w:t>{{ report_daterange_text }}</w:t>
      </w:r>
    </w:p>
    <w:p w14:paraId="02958A68" w14:textId="3C880B8D" w:rsidR="00D82A2C" w:rsidRPr="00797496" w:rsidRDefault="00D82A2C" w:rsidP="00797496">
      <w:pPr>
        <w:pStyle w:val="Heading1"/>
      </w:pPr>
      <w:r w:rsidRPr="00797496">
        <w:t>Wildlife</w:t>
      </w:r>
    </w:p>
    <w:p w14:paraId="48C27EA2" w14:textId="51615D0E" w:rsidR="00FA0DD5" w:rsidRDefault="004F616C" w:rsidP="00FA0DD5">
      <w:pPr>
        <w:keepNext/>
        <w:rPr>
          <w:rFonts w:ascii="Cambria" w:hAnsi="Cambria"/>
          <w:b/>
          <w:sz w:val="22"/>
          <w:szCs w:val="22"/>
        </w:rPr>
      </w:pPr>
      <w:r w:rsidRPr="006E5D81">
        <w:t>{% if wildlife_sightings %}</w:t>
      </w:r>
      <w:r w:rsidR="006D24B6" w:rsidRPr="006E5D81">
        <w:t>{% for ws in wildlife_sighting</w:t>
      </w:r>
      <w:r w:rsidR="006C378D" w:rsidRPr="006E5D81">
        <w:t>s</w:t>
      </w:r>
      <w:r w:rsidR="006D24B6" w:rsidRPr="006E5D81">
        <w:t xml:space="preserve"> %}</w:t>
      </w:r>
      <w:r w:rsidR="00E87D0D" w:rsidRPr="00921292">
        <w:rPr>
          <w:rFonts w:ascii="Cambria" w:hAnsi="Cambria"/>
          <w:b/>
          <w:color w:val="000000"/>
          <w:sz w:val="22"/>
          <w:szCs w:val="22"/>
        </w:rPr>
        <w:t>Total</w:t>
      </w:r>
      <w:r w:rsidR="00E87D0D" w:rsidRPr="00921292">
        <w:rPr>
          <w:rFonts w:ascii="Cambria" w:hAnsi="Cambria"/>
          <w:b/>
          <w:sz w:val="22"/>
          <w:szCs w:val="22"/>
        </w:rPr>
        <w:t xml:space="preserve"> Number of Rhi</w:t>
      </w:r>
      <w:r w:rsidR="00CC542B" w:rsidRPr="00921292">
        <w:rPr>
          <w:rFonts w:ascii="Cambria" w:hAnsi="Cambria"/>
          <w:b/>
          <w:sz w:val="22"/>
          <w:szCs w:val="22"/>
        </w:rPr>
        <w:t>no o</w:t>
      </w:r>
      <w:r w:rsidR="00EA1AFF" w:rsidRPr="00921292">
        <w:rPr>
          <w:rFonts w:ascii="Cambria" w:hAnsi="Cambria"/>
          <w:b/>
          <w:sz w:val="22"/>
          <w:szCs w:val="22"/>
        </w:rPr>
        <w:t xml:space="preserve">n </w:t>
      </w:r>
      <w:r w:rsidR="006D24B6" w:rsidRPr="00921292">
        <w:rPr>
          <w:rFonts w:ascii="Cambria" w:hAnsi="Cambria"/>
          <w:b/>
          <w:sz w:val="22"/>
          <w:szCs w:val="22"/>
        </w:rPr>
        <w:t>{{ws.</w:t>
      </w:r>
      <w:r w:rsidR="00423ECE" w:rsidRPr="00921292">
        <w:rPr>
          <w:rFonts w:ascii="Cambria" w:hAnsi="Cambria"/>
          <w:b/>
          <w:sz w:val="22"/>
          <w:szCs w:val="22"/>
        </w:rPr>
        <w:t>conservancy</w:t>
      </w:r>
      <w:r w:rsidR="006D24B6" w:rsidRPr="00921292">
        <w:rPr>
          <w:rFonts w:ascii="Cambria" w:hAnsi="Cambria"/>
          <w:b/>
          <w:sz w:val="22"/>
          <w:szCs w:val="22"/>
        </w:rPr>
        <w:t>}}</w:t>
      </w:r>
      <w:r w:rsidR="00EA1AFF" w:rsidRPr="00921292">
        <w:rPr>
          <w:rFonts w:ascii="Cambria" w:hAnsi="Cambria"/>
          <w:b/>
          <w:sz w:val="22"/>
          <w:szCs w:val="22"/>
        </w:rPr>
        <w:t>: Black</w:t>
      </w:r>
      <w:r w:rsidR="00473FE2" w:rsidRPr="00921292">
        <w:rPr>
          <w:rFonts w:ascii="Cambria" w:hAnsi="Cambria"/>
          <w:b/>
          <w:sz w:val="22"/>
          <w:szCs w:val="22"/>
        </w:rPr>
        <w:t xml:space="preserve"> = </w:t>
      </w:r>
      <w:r w:rsidR="00F64A0C" w:rsidRPr="00921292">
        <w:rPr>
          <w:rFonts w:ascii="Cambria" w:hAnsi="Cambria"/>
          <w:b/>
          <w:sz w:val="22"/>
          <w:szCs w:val="22"/>
        </w:rPr>
        <w:t>{{</w:t>
      </w:r>
      <w:r w:rsidR="006D24B6" w:rsidRPr="00921292">
        <w:rPr>
          <w:rFonts w:ascii="Cambria" w:hAnsi="Cambria"/>
          <w:b/>
          <w:sz w:val="22"/>
          <w:szCs w:val="22"/>
        </w:rPr>
        <w:t>ws.</w:t>
      </w:r>
      <w:r w:rsidR="00F64A0C" w:rsidRPr="00921292">
        <w:rPr>
          <w:rFonts w:ascii="Cambria" w:hAnsi="Cambria"/>
          <w:b/>
          <w:sz w:val="22"/>
          <w:szCs w:val="22"/>
        </w:rPr>
        <w:t>total_rhino_black}}</w:t>
      </w:r>
      <w:r w:rsidR="00362C8A" w:rsidRPr="00921292">
        <w:rPr>
          <w:rFonts w:ascii="Cambria" w:hAnsi="Cambria"/>
          <w:b/>
          <w:sz w:val="22"/>
          <w:szCs w:val="22"/>
        </w:rPr>
        <w:t>;</w:t>
      </w:r>
      <w:r w:rsidR="00DD5B7E" w:rsidRPr="00921292">
        <w:rPr>
          <w:rFonts w:ascii="Cambria" w:hAnsi="Cambria"/>
          <w:b/>
          <w:sz w:val="22"/>
          <w:szCs w:val="22"/>
        </w:rPr>
        <w:t xml:space="preserve"> White</w:t>
      </w:r>
      <w:r w:rsidR="00473FE2" w:rsidRPr="00921292">
        <w:rPr>
          <w:rFonts w:ascii="Cambria" w:hAnsi="Cambria"/>
          <w:b/>
          <w:sz w:val="22"/>
          <w:szCs w:val="22"/>
        </w:rPr>
        <w:t xml:space="preserve"> = </w:t>
      </w:r>
      <w:r w:rsidR="00F64A0C" w:rsidRPr="00921292">
        <w:rPr>
          <w:rFonts w:ascii="Cambria" w:hAnsi="Cambria"/>
          <w:b/>
          <w:sz w:val="22"/>
          <w:szCs w:val="22"/>
        </w:rPr>
        <w:t>{{</w:t>
      </w:r>
      <w:r w:rsidR="006D24B6" w:rsidRPr="00921292">
        <w:rPr>
          <w:rFonts w:ascii="Cambria" w:hAnsi="Cambria"/>
          <w:b/>
          <w:sz w:val="22"/>
          <w:szCs w:val="22"/>
        </w:rPr>
        <w:t>ws.</w:t>
      </w:r>
      <w:r w:rsidR="00F64A0C" w:rsidRPr="00921292">
        <w:rPr>
          <w:rFonts w:ascii="Cambria" w:hAnsi="Cambria"/>
          <w:b/>
          <w:sz w:val="22"/>
          <w:szCs w:val="22"/>
        </w:rPr>
        <w:t>total_rhino_white</w:t>
      </w:r>
      <w:r w:rsidR="00BF115E" w:rsidRPr="00921292">
        <w:rPr>
          <w:rFonts w:ascii="Cambria" w:hAnsi="Cambria"/>
          <w:b/>
          <w:sz w:val="22"/>
          <w:szCs w:val="22"/>
        </w:rPr>
        <w:t>}}</w:t>
      </w:r>
    </w:p>
    <w:tbl>
      <w:tblPr>
        <w:tblStyle w:val="ListTable4-Accent6"/>
        <w:tblW w:w="0" w:type="auto"/>
        <w:tblLook w:val="04E0" w:firstRow="1" w:lastRow="1" w:firstColumn="1" w:lastColumn="0" w:noHBand="0" w:noVBand="1"/>
      </w:tblPr>
      <w:tblGrid>
        <w:gridCol w:w="4675"/>
        <w:gridCol w:w="3029"/>
      </w:tblGrid>
      <w:tr w:rsidR="00921292" w:rsidRPr="007E695C" w14:paraId="2737AC93" w14:textId="77777777" w:rsidTr="00BC0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1" w:type="dxa"/>
            <w:gridSpan w:val="2"/>
          </w:tcPr>
          <w:p w14:paraId="6E78B153" w14:textId="7BBFA632" w:rsidR="00921292" w:rsidRPr="00921292" w:rsidRDefault="00921292" w:rsidP="00921292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921292">
              <w:rPr>
                <w:rFonts w:ascii="Calibri" w:hAnsi="Calibri"/>
                <w:sz w:val="22"/>
                <w:szCs w:val="22"/>
              </w:rPr>
              <w:t>Rhino Sightings today</w:t>
            </w:r>
          </w:p>
        </w:tc>
      </w:tr>
      <w:tr w:rsidR="00921292" w14:paraId="07B442DA" w14:textId="77777777" w:rsidTr="00BC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DE43AC7" w14:textId="0257D8F5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for item in ws.rhino_sightings %}</w:t>
            </w:r>
          </w:p>
        </w:tc>
        <w:tc>
          <w:tcPr>
            <w:tcW w:w="2356" w:type="dxa"/>
          </w:tcPr>
          <w:p w14:paraId="57AFA0AF" w14:textId="77777777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921292" w14:paraId="7F115600" w14:textId="77777777" w:rsidTr="00BC0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62CC78" w14:textId="571D38BB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{{item.type}}</w:t>
            </w:r>
          </w:p>
        </w:tc>
        <w:tc>
          <w:tcPr>
            <w:tcW w:w="2356" w:type="dxa"/>
          </w:tcPr>
          <w:p w14:paraId="484AF7CD" w14:textId="6A468CAA" w:rsidR="00921292" w:rsidRPr="00921292" w:rsidRDefault="00921292" w:rsidP="0095332F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{{item.count}}</w:t>
            </w:r>
            <w:r w:rsidR="00DC6C0F">
              <w:rPr>
                <w:rFonts w:ascii="Cambria" w:hAnsi="Cambria"/>
                <w:color w:val="000000"/>
                <w:sz w:val="22"/>
                <w:szCs w:val="22"/>
              </w:rPr>
              <w:t xml:space="preserve"> {%if item.percentage</w:t>
            </w:r>
            <w:r w:rsidR="00EA071F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r w:rsidR="00DC6C0F">
              <w:rPr>
                <w:rFonts w:ascii="Cambria" w:hAnsi="Cambria"/>
                <w:color w:val="000000"/>
                <w:sz w:val="22"/>
                <w:szCs w:val="22"/>
              </w:rPr>
              <w:t>%}</w:t>
            </w:r>
            <w:r w:rsidR="00F62687">
              <w:rPr>
                <w:rFonts w:ascii="Cambria" w:hAnsi="Cambria"/>
                <w:color w:val="000000"/>
                <w:sz w:val="22"/>
                <w:szCs w:val="22"/>
              </w:rPr>
              <w:t xml:space="preserve"> ({{ item.percentage}})</w:t>
            </w:r>
            <w:r w:rsidR="00DC6C0F">
              <w:rPr>
                <w:rFonts w:ascii="Cambria" w:hAnsi="Cambria"/>
                <w:color w:val="000000"/>
                <w:sz w:val="22"/>
                <w:szCs w:val="22"/>
              </w:rPr>
              <w:t>{%endif%}</w:t>
            </w:r>
            <w:r w:rsidR="00BC0B5E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</w:p>
        </w:tc>
      </w:tr>
      <w:tr w:rsidR="00921292" w14:paraId="3211922B" w14:textId="77777777" w:rsidTr="00BC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1E2CDE" w14:textId="13604DB0" w:rsidR="00921292" w:rsidRPr="00921292" w:rsidRDefault="000A46A7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</w:t>
            </w:r>
            <w:r w:rsidR="00921292" w:rsidRPr="00921292">
              <w:rPr>
                <w:rFonts w:ascii="Cambria" w:hAnsi="Cambria"/>
                <w:b w:val="0"/>
                <w:color w:val="000000"/>
                <w:sz w:val="22"/>
                <w:szCs w:val="22"/>
              </w:rPr>
              <w:t>for %}</w:t>
            </w:r>
          </w:p>
        </w:tc>
        <w:tc>
          <w:tcPr>
            <w:tcW w:w="2356" w:type="dxa"/>
          </w:tcPr>
          <w:p w14:paraId="05ABFCE5" w14:textId="77777777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921292" w:rsidRPr="00921292" w14:paraId="6144582E" w14:textId="77777777" w:rsidTr="00BC0B5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510AB0" w14:textId="15F7D11D" w:rsidR="00921292" w:rsidRPr="00921292" w:rsidRDefault="00921292" w:rsidP="00921292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Total:</w:t>
            </w:r>
          </w:p>
        </w:tc>
        <w:tc>
          <w:tcPr>
            <w:tcW w:w="2356" w:type="dxa"/>
          </w:tcPr>
          <w:p w14:paraId="0513BCF3" w14:textId="054DECEC" w:rsidR="00921292" w:rsidRPr="00921292" w:rsidRDefault="00921292" w:rsidP="008E1A55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921292">
              <w:rPr>
                <w:rFonts w:ascii="Cambria" w:hAnsi="Cambria"/>
                <w:color w:val="000000"/>
                <w:sz w:val="22"/>
                <w:szCs w:val="22"/>
              </w:rPr>
              <w:t>{{ws.total_sightings}}</w:t>
            </w:r>
            <w:r w:rsidR="00FD5A5E">
              <w:rPr>
                <w:rFonts w:ascii="Cambria" w:hAnsi="Cambria"/>
                <w:color w:val="000000"/>
                <w:sz w:val="22"/>
                <w:szCs w:val="22"/>
              </w:rPr>
              <w:t xml:space="preserve"> ({{ ws.percentage }})</w:t>
            </w:r>
          </w:p>
        </w:tc>
      </w:tr>
    </w:tbl>
    <w:p w14:paraId="6CC92C3E" w14:textId="51499B8B" w:rsidR="004F616C" w:rsidRDefault="006D24B6" w:rsidP="00921292">
      <w:pPr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{% endfor %}</w:t>
      </w:r>
      <w:r w:rsidR="004F616C"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51322D75" w14:textId="105A80AE" w:rsidR="004F616C" w:rsidRPr="002A14B4" w:rsidRDefault="004F616C" w:rsidP="009F7FA5">
      <w:pPr>
        <w:pStyle w:val="ListParagraph"/>
        <w:numPr>
          <w:ilvl w:val="0"/>
          <w:numId w:val="2"/>
        </w:numPr>
        <w:rPr>
          <w:rFonts w:ascii="Cambria" w:hAnsi="Cambria"/>
          <w:bCs w:val="0"/>
          <w:color w:val="000000"/>
          <w:sz w:val="22"/>
          <w:szCs w:val="22"/>
        </w:rPr>
      </w:pPr>
      <w:r w:rsidRPr="002A14B4">
        <w:rPr>
          <w:rFonts w:ascii="Cambria" w:hAnsi="Cambria"/>
          <w:bCs w:val="0"/>
          <w:color w:val="000000"/>
          <w:sz w:val="22"/>
          <w:szCs w:val="22"/>
        </w:rPr>
        <w:t>No rhino sighting re</w:t>
      </w:r>
      <w:r w:rsidR="002A14B4">
        <w:rPr>
          <w:rFonts w:ascii="Cambria" w:hAnsi="Cambria"/>
          <w:bCs w:val="0"/>
          <w:color w:val="000000"/>
          <w:sz w:val="22"/>
          <w:szCs w:val="22"/>
        </w:rPr>
        <w:t>ported.</w:t>
      </w:r>
    </w:p>
    <w:p w14:paraId="15151A65" w14:textId="5005541F" w:rsidR="008679B2" w:rsidRPr="00921292" w:rsidRDefault="004F616C" w:rsidP="00921292">
      <w:pPr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  <w:r w:rsidR="00D82A2C" w:rsidRPr="00921292">
        <w:rPr>
          <w:rFonts w:ascii="Cambria" w:hAnsi="Cambria"/>
          <w:b/>
          <w:bCs w:val="0"/>
          <w:color w:val="000000"/>
          <w:sz w:val="22"/>
          <w:szCs w:val="22"/>
        </w:rPr>
        <w:t>Rhino Birth</w:t>
      </w:r>
      <w:r w:rsidR="00920B54">
        <w:rPr>
          <w:rFonts w:ascii="Cambria" w:hAnsi="Cambria"/>
          <w:b/>
          <w:bCs w:val="0"/>
          <w:color w:val="000000"/>
          <w:sz w:val="22"/>
          <w:szCs w:val="22"/>
        </w:rPr>
        <w:t>s</w:t>
      </w:r>
      <w:r w:rsidR="00D82A2C" w:rsidRPr="00921292">
        <w:rPr>
          <w:rFonts w:ascii="Cambria" w:hAnsi="Cambria"/>
          <w:b/>
          <w:bCs w:val="0"/>
          <w:color w:val="000000"/>
          <w:sz w:val="22"/>
          <w:szCs w:val="22"/>
        </w:rPr>
        <w:t>:</w:t>
      </w:r>
      <w:r w:rsidR="00C77C86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8679B2">
        <w:rPr>
          <w:rFonts w:ascii="Cambria" w:hAnsi="Cambria"/>
          <w:b/>
          <w:bCs w:val="0"/>
          <w:color w:val="000000"/>
          <w:sz w:val="22"/>
          <w:szCs w:val="22"/>
        </w:rPr>
        <w:t>{% if rhino_births %}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065"/>
        <w:gridCol w:w="1530"/>
        <w:gridCol w:w="3780"/>
        <w:gridCol w:w="1975"/>
      </w:tblGrid>
      <w:tr w:rsidR="006F27CF" w:rsidRPr="007E695C" w14:paraId="54B71286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869CC93" w14:textId="77777777" w:rsidR="00E56808" w:rsidRPr="007E695C" w:rsidRDefault="00E56808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530" w:type="dxa"/>
          </w:tcPr>
          <w:p w14:paraId="4DD9E497" w14:textId="77777777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Color</w:t>
            </w:r>
          </w:p>
        </w:tc>
        <w:tc>
          <w:tcPr>
            <w:tcW w:w="3780" w:type="dxa"/>
          </w:tcPr>
          <w:p w14:paraId="356EE846" w14:textId="151EF49C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Mother</w:t>
            </w:r>
          </w:p>
        </w:tc>
        <w:tc>
          <w:tcPr>
            <w:tcW w:w="1975" w:type="dxa"/>
          </w:tcPr>
          <w:p w14:paraId="3B234FBE" w14:textId="4DBCB9CB" w:rsidR="00E56808" w:rsidRPr="007E695C" w:rsidRDefault="00E56808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Health</w:t>
            </w:r>
          </w:p>
        </w:tc>
      </w:tr>
      <w:tr w:rsidR="00E56808" w14:paraId="763B37EA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3121731" w14:textId="77777777" w:rsidR="00E56808" w:rsidRDefault="00E56808" w:rsidP="00C77C86">
            <w:pPr>
              <w:jc w:val="left"/>
              <w:rPr>
                <w:rFonts w:ascii="Cambria" w:hAnsi="Cambria"/>
                <w:bCs/>
                <w:color w:val="000000"/>
                <w:sz w:val="22"/>
                <w:szCs w:val="22"/>
              </w:rPr>
            </w:pPr>
          </w:p>
        </w:tc>
        <w:tc>
          <w:tcPr>
            <w:tcW w:w="7285" w:type="dxa"/>
            <w:gridSpan w:val="3"/>
          </w:tcPr>
          <w:p w14:paraId="0E4E8B1B" w14:textId="7AD18617" w:rsidR="00E56808" w:rsidRDefault="00E56808" w:rsidP="00C77C8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{%tr for item in rhino_births %}</w:t>
            </w:r>
          </w:p>
        </w:tc>
      </w:tr>
      <w:tr w:rsidR="001A2AD7" w:rsidRPr="00550D74" w14:paraId="7D406ED1" w14:textId="77777777" w:rsidTr="006F2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8DCF32F" w14:textId="77777777" w:rsidR="00E56808" w:rsidRPr="00550D74" w:rsidRDefault="00E56808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{{ item.conservancy }}</w:t>
            </w:r>
          </w:p>
        </w:tc>
        <w:tc>
          <w:tcPr>
            <w:tcW w:w="1530" w:type="dxa"/>
          </w:tcPr>
          <w:p w14:paraId="2F6A308F" w14:textId="77777777" w:rsidR="00E56808" w:rsidRPr="00550D74" w:rsidRDefault="00E56808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item.color }}</w:t>
            </w:r>
          </w:p>
        </w:tc>
        <w:tc>
          <w:tcPr>
            <w:tcW w:w="3780" w:type="dxa"/>
          </w:tcPr>
          <w:p w14:paraId="2E6EBB90" w14:textId="7A9DBFB9" w:rsidR="00E56808" w:rsidRPr="00550D74" w:rsidRDefault="00AB263F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item.mother }}</w:t>
            </w:r>
          </w:p>
        </w:tc>
        <w:tc>
          <w:tcPr>
            <w:tcW w:w="1975" w:type="dxa"/>
          </w:tcPr>
          <w:p w14:paraId="17D5B9AA" w14:textId="4E4296FA" w:rsidR="00E56808" w:rsidRPr="00550D74" w:rsidRDefault="00E56808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item.health }}</w:t>
            </w:r>
          </w:p>
        </w:tc>
      </w:tr>
      <w:tr w:rsidR="006F27CF" w:rsidRPr="00550D74" w14:paraId="0504CF75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BE853BE" w14:textId="77777777" w:rsidR="00E56808" w:rsidRPr="00550D74" w:rsidRDefault="00E56808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550D74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1530" w:type="dxa"/>
          </w:tcPr>
          <w:p w14:paraId="0AE177C5" w14:textId="77777777" w:rsidR="00E56808" w:rsidRPr="00550D74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3780" w:type="dxa"/>
          </w:tcPr>
          <w:p w14:paraId="48AFA377" w14:textId="77777777" w:rsidR="00E56808" w:rsidRPr="00550D74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</w:tcPr>
          <w:p w14:paraId="06BC6895" w14:textId="691E40FA" w:rsidR="00E56808" w:rsidRPr="00550D74" w:rsidRDefault="00E56808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762522AD" w14:textId="416D8F26" w:rsidR="00D82A2C" w:rsidRDefault="008679B2" w:rsidP="00921292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5F95A5E3" w14:textId="23421978" w:rsidR="008679B2" w:rsidRPr="00C77C86" w:rsidRDefault="008679B2" w:rsidP="009F7FA5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No rhino births reported.</w:t>
      </w:r>
      <w:r w:rsidRPr="00C77C86">
        <w:rPr>
          <w:rFonts w:ascii="Cambria" w:hAnsi="Cambria"/>
          <w:bCs w:val="0"/>
          <w:color w:val="000000"/>
          <w:sz w:val="22"/>
          <w:szCs w:val="22"/>
        </w:rPr>
        <w:t>{% endif</w:t>
      </w:r>
      <w:r w:rsidR="00CF1520" w:rsidRPr="00C77C86">
        <w:rPr>
          <w:rFonts w:ascii="Cambria" w:hAnsi="Cambria"/>
          <w:bCs w:val="0"/>
          <w:color w:val="000000"/>
          <w:sz w:val="22"/>
          <w:szCs w:val="22"/>
        </w:rPr>
        <w:t xml:space="preserve"> %</w:t>
      </w:r>
      <w:r w:rsidRPr="00C77C86">
        <w:rPr>
          <w:rFonts w:ascii="Cambria" w:hAnsi="Cambria"/>
          <w:bCs w:val="0"/>
          <w:color w:val="000000"/>
          <w:sz w:val="22"/>
          <w:szCs w:val="22"/>
        </w:rPr>
        <w:t>}</w:t>
      </w:r>
    </w:p>
    <w:p w14:paraId="0B9AF25C" w14:textId="77777777" w:rsidR="00423ECE" w:rsidRPr="00921292" w:rsidRDefault="00423EC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</w:p>
    <w:p w14:paraId="70D61F3E" w14:textId="536BC3E7" w:rsidR="00423ECE" w:rsidRPr="00921292" w:rsidRDefault="004F4F00" w:rsidP="00C77C86">
      <w:pPr>
        <w:tabs>
          <w:tab w:val="clear" w:pos="2940"/>
        </w:tabs>
        <w:spacing w:before="0" w:beforeAutospacing="0" w:after="0"/>
        <w:jc w:val="left"/>
        <w:rPr>
          <w:rFonts w:ascii="Cambria" w:hAnsi="Cambria"/>
          <w:b/>
          <w:bCs w:val="0"/>
          <w:color w:val="000000"/>
          <w:sz w:val="22"/>
          <w:szCs w:val="22"/>
        </w:rPr>
      </w:pPr>
      <w:r w:rsidRPr="00C77C86">
        <w:rPr>
          <w:rFonts w:ascii="Cambria" w:hAnsi="Cambria"/>
          <w:color w:val="000000"/>
          <w:sz w:val="22"/>
          <w:szCs w:val="22"/>
        </w:rPr>
        <w:t>{</w:t>
      </w:r>
      <w:r w:rsidR="00F4347C" w:rsidRPr="00C77C86">
        <w:rPr>
          <w:rFonts w:ascii="Cambria" w:hAnsi="Cambria"/>
          <w:color w:val="000000"/>
          <w:sz w:val="22"/>
          <w:szCs w:val="22"/>
        </w:rPr>
        <w:t>% for os in other_sightings %}</w:t>
      </w:r>
      <w:r w:rsidR="00C61030" w:rsidRPr="00921292">
        <w:rPr>
          <w:rFonts w:ascii="Cambria" w:hAnsi="Cambria"/>
          <w:b/>
          <w:bCs w:val="0"/>
          <w:color w:val="000000"/>
          <w:sz w:val="22"/>
          <w:szCs w:val="22"/>
        </w:rPr>
        <w:t>Other wildlife s</w:t>
      </w:r>
      <w:r w:rsidR="00B802D4">
        <w:rPr>
          <w:rFonts w:ascii="Cambria" w:hAnsi="Cambria"/>
          <w:b/>
          <w:bCs w:val="0"/>
          <w:color w:val="000000"/>
          <w:sz w:val="22"/>
          <w:szCs w:val="22"/>
        </w:rPr>
        <w:t>ightings in</w:t>
      </w:r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 xml:space="preserve"> {{ os.conservancy }</w:t>
      </w:r>
      <w:r w:rsidR="00F4347C" w:rsidRPr="00921292">
        <w:rPr>
          <w:rFonts w:ascii="Cambria" w:hAnsi="Cambria"/>
          <w:b/>
          <w:bCs w:val="0"/>
          <w:color w:val="000000"/>
          <w:sz w:val="22"/>
          <w:szCs w:val="22"/>
        </w:rPr>
        <w:t>}</w:t>
      </w:r>
      <w:r w:rsidR="00423ECE" w:rsidRPr="00921292">
        <w:rPr>
          <w:rFonts w:ascii="Cambria" w:hAnsi="Cambria"/>
          <w:b/>
          <w:bCs w:val="0"/>
          <w:color w:val="000000"/>
          <w:sz w:val="22"/>
          <w:szCs w:val="22"/>
        </w:rPr>
        <w:t>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115"/>
        <w:gridCol w:w="1561"/>
      </w:tblGrid>
      <w:tr w:rsidR="00C4005F" w:rsidRPr="00AE662A" w14:paraId="40D8C56E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471AC73C" w14:textId="2297FE57" w:rsidR="00423ECE" w:rsidRPr="00AE662A" w:rsidRDefault="00423ECE" w:rsidP="00423ECE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561" w:type="dxa"/>
          </w:tcPr>
          <w:p w14:paraId="695A1B5E" w14:textId="2D37620E" w:rsidR="00423ECE" w:rsidRPr="00AE662A" w:rsidRDefault="00423ECE" w:rsidP="00423ECE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No.</w:t>
            </w:r>
          </w:p>
        </w:tc>
      </w:tr>
      <w:tr w:rsidR="00C4005F" w:rsidRPr="00477E70" w14:paraId="51C88FFB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571AF675" w14:textId="57C94249" w:rsidR="00423ECE" w:rsidRDefault="005178E1" w:rsidP="00F357F3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 xml:space="preserve">tr for item in os.sightings </w:t>
            </w:r>
            <w:r w:rsidR="0074361B">
              <w:rPr>
                <w:rFonts w:ascii="Cambria" w:hAnsi="Cambria"/>
                <w:b w:val="0"/>
                <w:color w:val="000000"/>
                <w:sz w:val="22"/>
                <w:szCs w:val="22"/>
              </w:rPr>
              <w:t>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}</w:t>
            </w:r>
          </w:p>
        </w:tc>
        <w:tc>
          <w:tcPr>
            <w:tcW w:w="1561" w:type="dxa"/>
          </w:tcPr>
          <w:p w14:paraId="406DDD1E" w14:textId="77777777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EA5149" w:rsidRPr="00477E70" w14:paraId="4A94CC3C" w14:textId="77777777" w:rsidTr="006F2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16485FFC" w14:textId="27B9A4F2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lastRenderedPageBreak/>
              <w:t>{{ item.species}}</w:t>
            </w:r>
          </w:p>
        </w:tc>
        <w:tc>
          <w:tcPr>
            <w:tcW w:w="1561" w:type="dxa"/>
          </w:tcPr>
          <w:p w14:paraId="71970B2E" w14:textId="745382D8" w:rsidR="00423ECE" w:rsidRPr="00477E70" w:rsidRDefault="00423ECE" w:rsidP="008D2381">
            <w:pPr>
              <w:tabs>
                <w:tab w:val="clear" w:pos="2940"/>
                <w:tab w:val="center" w:pos="995"/>
              </w:tabs>
              <w:spacing w:before="0" w:beforeAutospacing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477E70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{{item.count}}</w:t>
            </w:r>
          </w:p>
        </w:tc>
      </w:tr>
      <w:tr w:rsidR="00C4005F" w:rsidRPr="00477E70" w14:paraId="4B15E8FD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</w:tcPr>
          <w:p w14:paraId="496C029F" w14:textId="5DF67B0A" w:rsidR="00423ECE" w:rsidRDefault="005178E1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</w:t>
            </w:r>
            <w:r w:rsidR="00423ECE">
              <w:rPr>
                <w:rFonts w:ascii="Cambria" w:hAnsi="Cambria"/>
                <w:b w:val="0"/>
                <w:color w:val="000000"/>
                <w:sz w:val="22"/>
                <w:szCs w:val="22"/>
              </w:rPr>
              <w:t>tr endfor %}</w:t>
            </w:r>
          </w:p>
        </w:tc>
        <w:tc>
          <w:tcPr>
            <w:tcW w:w="1561" w:type="dxa"/>
          </w:tcPr>
          <w:p w14:paraId="4FAD6C05" w14:textId="77777777" w:rsidR="00423ECE" w:rsidRDefault="00423ECE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69375695" w14:textId="77777777" w:rsidR="00202D95" w:rsidRPr="003A0C3B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0B01896B" w14:textId="2FEE12D7" w:rsidR="00202D95" w:rsidRPr="00921292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Total wildlife sig</w:t>
      </w:r>
      <w:r w:rsidR="00EA4A0B" w:rsidRPr="00921292">
        <w:rPr>
          <w:rFonts w:ascii="Cambria" w:hAnsi="Cambria"/>
          <w:b/>
          <w:color w:val="000000"/>
          <w:sz w:val="22"/>
          <w:szCs w:val="22"/>
        </w:rPr>
        <w:t>h</w:t>
      </w:r>
      <w:r w:rsidRPr="00921292">
        <w:rPr>
          <w:rFonts w:ascii="Cambria" w:hAnsi="Cambria"/>
          <w:b/>
          <w:color w:val="000000"/>
          <w:sz w:val="22"/>
          <w:szCs w:val="22"/>
        </w:rPr>
        <w:t>ted = {{os.total_sightings}} reported.</w:t>
      </w:r>
    </w:p>
    <w:p w14:paraId="550187F1" w14:textId="77777777" w:rsidR="00202D95" w:rsidRPr="00921292" w:rsidRDefault="00202D95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FEC2520" w14:textId="20A5F194" w:rsidR="00F4347C" w:rsidRPr="00921292" w:rsidRDefault="00F4347C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{% endfor %}</w:t>
      </w:r>
    </w:p>
    <w:p w14:paraId="06B42F2A" w14:textId="77777777" w:rsidR="0071337A" w:rsidRPr="0092129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61057B37" w14:textId="4E84AC3B" w:rsidR="009821EB" w:rsidRPr="00C77C86" w:rsidRDefault="0071337A" w:rsidP="00C77C86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Wildlife mortality:</w:t>
      </w:r>
      <w:r w:rsidR="00C77C86" w:rsidRPr="00C77C86"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r w:rsidR="009821EB" w:rsidRPr="00C77C86">
        <w:rPr>
          <w:rFonts w:ascii="Cambria" w:hAnsi="Cambria"/>
          <w:bCs w:val="0"/>
          <w:color w:val="000000"/>
          <w:sz w:val="22"/>
          <w:szCs w:val="22"/>
        </w:rPr>
        <w:t>{% if carcass %}</w:t>
      </w:r>
    </w:p>
    <w:tbl>
      <w:tblPr>
        <w:tblStyle w:val="GridTable4-Accent6"/>
        <w:tblW w:w="9175" w:type="dxa"/>
        <w:tblLayout w:type="fixed"/>
        <w:tblLook w:val="04A0" w:firstRow="1" w:lastRow="0" w:firstColumn="1" w:lastColumn="0" w:noHBand="0" w:noVBand="1"/>
      </w:tblPr>
      <w:tblGrid>
        <w:gridCol w:w="1524"/>
        <w:gridCol w:w="1891"/>
        <w:gridCol w:w="2251"/>
        <w:gridCol w:w="2609"/>
        <w:gridCol w:w="900"/>
      </w:tblGrid>
      <w:tr w:rsidR="006F27CF" w:rsidRPr="007E695C" w14:paraId="539B32E1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2A54D668" w14:textId="77777777" w:rsidR="00074F9B" w:rsidRPr="007E695C" w:rsidRDefault="00074F9B" w:rsidP="0001631C">
            <w:pPr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7E695C">
              <w:rPr>
                <w:rFonts w:ascii="Calibri" w:hAnsi="Calibri"/>
                <w:sz w:val="22"/>
                <w:szCs w:val="22"/>
              </w:rPr>
              <w:t>Conservancy</w:t>
            </w:r>
          </w:p>
        </w:tc>
        <w:tc>
          <w:tcPr>
            <w:tcW w:w="1891" w:type="dxa"/>
          </w:tcPr>
          <w:p w14:paraId="13B21D10" w14:textId="623FB3A2" w:rsidR="00074F9B" w:rsidRPr="007E695C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2251" w:type="dxa"/>
          </w:tcPr>
          <w:p w14:paraId="3311BB04" w14:textId="77777777" w:rsidR="00074F9B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Station</w:t>
            </w:r>
          </w:p>
        </w:tc>
        <w:tc>
          <w:tcPr>
            <w:tcW w:w="2609" w:type="dxa"/>
          </w:tcPr>
          <w:p w14:paraId="4A4057E0" w14:textId="36F53ED0" w:rsidR="00074F9B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Cause</w:t>
            </w:r>
          </w:p>
        </w:tc>
        <w:tc>
          <w:tcPr>
            <w:tcW w:w="900" w:type="dxa"/>
          </w:tcPr>
          <w:p w14:paraId="21781AE5" w14:textId="7BACEEC2" w:rsidR="00074F9B" w:rsidRPr="007E695C" w:rsidRDefault="00074F9B" w:rsidP="0001631C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No.</w:t>
            </w:r>
          </w:p>
        </w:tc>
      </w:tr>
      <w:tr w:rsidR="00CC2200" w14:paraId="35807D69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5" w:type="dxa"/>
            <w:gridSpan w:val="5"/>
          </w:tcPr>
          <w:p w14:paraId="4824593E" w14:textId="4315DCC3" w:rsidR="00BB265E" w:rsidRPr="0010312D" w:rsidRDefault="0010312D" w:rsidP="00074F9B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</w:t>
            </w:r>
            <w:r w:rsidR="00BB265E"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tr for item in carcass %}</w:t>
            </w:r>
          </w:p>
        </w:tc>
      </w:tr>
      <w:tr w:rsidR="00C431AC" w14:paraId="1817F993" w14:textId="77777777" w:rsidTr="006F2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3CAC3C1A" w14:textId="77777777" w:rsidR="00074F9B" w:rsidRPr="0010312D" w:rsidRDefault="00074F9B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{{ item.conservancy }}</w:t>
            </w:r>
          </w:p>
        </w:tc>
        <w:tc>
          <w:tcPr>
            <w:tcW w:w="1891" w:type="dxa"/>
          </w:tcPr>
          <w:p w14:paraId="368A7E66" w14:textId="37400CEA" w:rsidR="00074F9B" w:rsidRPr="0010312D" w:rsidRDefault="00074F9B" w:rsidP="00074F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item.species }}</w:t>
            </w:r>
          </w:p>
        </w:tc>
        <w:tc>
          <w:tcPr>
            <w:tcW w:w="2251" w:type="dxa"/>
          </w:tcPr>
          <w:p w14:paraId="7A1FD76F" w14:textId="77777777" w:rsidR="00074F9B" w:rsidRPr="0010312D" w:rsidRDefault="00074F9B" w:rsidP="00016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item.station }}</w:t>
            </w:r>
          </w:p>
        </w:tc>
        <w:tc>
          <w:tcPr>
            <w:tcW w:w="2609" w:type="dxa"/>
          </w:tcPr>
          <w:p w14:paraId="3298A8FF" w14:textId="62EC2C84" w:rsidR="00074F9B" w:rsidRPr="0010312D" w:rsidRDefault="00074F9B" w:rsidP="001C5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</w:t>
            </w:r>
            <w:r w:rsidR="001C5E29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cause_of_death</w:t>
            </w: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900" w:type="dxa"/>
          </w:tcPr>
          <w:p w14:paraId="2598193A" w14:textId="0E4267DC" w:rsidR="00074F9B" w:rsidRPr="0010312D" w:rsidRDefault="00074F9B" w:rsidP="00074F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Cs w:val="0"/>
                <w:color w:val="000000"/>
                <w:sz w:val="22"/>
                <w:szCs w:val="22"/>
              </w:rPr>
              <w:t>{{ item.number_animals }}</w:t>
            </w:r>
          </w:p>
        </w:tc>
      </w:tr>
      <w:tr w:rsidR="00C431AC" w14:paraId="165088CF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6ACE2802" w14:textId="77777777" w:rsidR="00074F9B" w:rsidRPr="0010312D" w:rsidRDefault="00074F9B" w:rsidP="0001631C">
            <w:pPr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</w:pPr>
            <w:r w:rsidRPr="0010312D">
              <w:rPr>
                <w:rFonts w:ascii="Cambria" w:hAnsi="Cambria"/>
                <w:b w:val="0"/>
                <w:bCs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1891" w:type="dxa"/>
          </w:tcPr>
          <w:p w14:paraId="01E1C9FE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</w:tcPr>
          <w:p w14:paraId="4E0ED317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609" w:type="dxa"/>
          </w:tcPr>
          <w:p w14:paraId="29C4ED94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</w:tcPr>
          <w:p w14:paraId="02DB178B" w14:textId="77777777" w:rsidR="00074F9B" w:rsidRPr="0010312D" w:rsidRDefault="00074F9B" w:rsidP="00016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Cs w:val="0"/>
                <w:color w:val="000000"/>
                <w:sz w:val="22"/>
                <w:szCs w:val="22"/>
              </w:rPr>
            </w:pPr>
          </w:p>
        </w:tc>
      </w:tr>
    </w:tbl>
    <w:p w14:paraId="2A9D2519" w14:textId="77777777" w:rsidR="009821EB" w:rsidRDefault="009821EB" w:rsidP="009821E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69A4F6E3" w14:textId="321155D4" w:rsidR="009821EB" w:rsidRDefault="009821EB" w:rsidP="009F7FA5">
      <w:pPr>
        <w:pStyle w:val="ListParagraph"/>
        <w:numPr>
          <w:ilvl w:val="0"/>
          <w:numId w:val="1"/>
        </w:num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No </w:t>
      </w:r>
      <w:r w:rsidR="00074F9B">
        <w:rPr>
          <w:rFonts w:ascii="Cambria" w:hAnsi="Cambria"/>
          <w:bCs w:val="0"/>
          <w:color w:val="000000"/>
          <w:sz w:val="22"/>
          <w:szCs w:val="22"/>
        </w:rPr>
        <w:t>wildlife mortality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reported.</w:t>
      </w:r>
    </w:p>
    <w:p w14:paraId="78A05540" w14:textId="77777777" w:rsidR="009821EB" w:rsidRPr="008679B2" w:rsidRDefault="009821EB" w:rsidP="009821EB">
      <w:pPr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7E140532" w14:textId="77777777" w:rsidR="0071337A" w:rsidRPr="00B969F2" w:rsidRDefault="0071337A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6B22A7F3" w14:textId="1C3279BF" w:rsidR="00563A13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B969F2">
        <w:rPr>
          <w:rFonts w:ascii="Cambria" w:hAnsi="Cambria"/>
          <w:b/>
          <w:color w:val="000000"/>
          <w:sz w:val="22"/>
          <w:szCs w:val="22"/>
        </w:rPr>
        <w:t>Human/Wildlife Conflict</w:t>
      </w:r>
    </w:p>
    <w:p w14:paraId="0E6CFB6E" w14:textId="08F9EDE1" w:rsidR="005707F3" w:rsidRDefault="005707F3" w:rsidP="005707F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for hwc in human_wildlife_conflict %}</w:t>
      </w:r>
    </w:p>
    <w:p w14:paraId="05F67285" w14:textId="6B5279FC" w:rsidR="005707F3" w:rsidRDefault="005707F3" w:rsidP="005707F3">
      <w:pPr>
        <w:shd w:val="clear" w:color="auto" w:fill="DAEAF8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>{{ hwc</w:t>
      </w:r>
      <w:r w:rsidR="00CB2C34">
        <w:rPr>
          <w:rFonts w:ascii="Cambria" w:hAnsi="Cambria"/>
          <w:b/>
          <w:bCs w:val="0"/>
          <w:color w:val="000000"/>
          <w:sz w:val="22"/>
          <w:szCs w:val="22"/>
        </w:rPr>
        <w:t>.event_name</w:t>
      </w:r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 w:rsidR="00E33B04">
        <w:rPr>
          <w:rFonts w:ascii="Cambria" w:hAnsi="Cambria"/>
          <w:bCs w:val="0"/>
          <w:color w:val="000000"/>
          <w:sz w:val="22"/>
          <w:szCs w:val="22"/>
        </w:rPr>
        <w:tab/>
        <w:t>{{ hwc</w:t>
      </w:r>
      <w:r>
        <w:rPr>
          <w:rFonts w:ascii="Cambria" w:hAnsi="Cambria"/>
          <w:bCs w:val="0"/>
          <w:color w:val="000000"/>
          <w:sz w:val="22"/>
          <w:szCs w:val="22"/>
        </w:rPr>
        <w:t>.event_time}}</w:t>
      </w:r>
    </w:p>
    <w:p w14:paraId="7259435B" w14:textId="7340B3E4" w:rsidR="00CB2C34" w:rsidRDefault="00CB2C34" w:rsidP="005707F3">
      <w:pPr>
        <w:shd w:val="clear" w:color="auto" w:fill="DAEAF8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 hwc.message}}</w:t>
      </w:r>
    </w:p>
    <w:p w14:paraId="5A941DB3" w14:textId="354552CD" w:rsidR="005707F3" w:rsidRDefault="005707F3" w:rsidP="005707F3">
      <w:pPr>
        <w:tabs>
          <w:tab w:val="clear" w:pos="2940"/>
          <w:tab w:val="right" w:pos="9360"/>
        </w:tabs>
        <w:spacing w:before="0" w:beforeAutospacing="0" w:after="0"/>
        <w:ind w:left="108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for att in hwc.attributes %}</w:t>
      </w:r>
      <w:r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>
        <w:rPr>
          <w:rFonts w:ascii="Cambria" w:hAnsi="Cambria"/>
          <w:bCs w:val="0"/>
          <w:color w:val="000000"/>
          <w:sz w:val="22"/>
          <w:szCs w:val="22"/>
        </w:rPr>
        <w:t xml:space="preserve"> {{att.value}}</w:t>
      </w:r>
    </w:p>
    <w:p w14:paraId="7F443D81" w14:textId="77777777" w:rsidR="005707F3" w:rsidRDefault="005707F3" w:rsidP="005707F3">
      <w:pPr>
        <w:tabs>
          <w:tab w:val="clear" w:pos="2940"/>
          <w:tab w:val="right" w:pos="9360"/>
        </w:tabs>
        <w:spacing w:before="0" w:beforeAutospacing="0" w:after="0"/>
        <w:ind w:left="72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>{% endfor %}</w:t>
      </w:r>
    </w:p>
    <w:p w14:paraId="77F88A20" w14:textId="77777777" w:rsidR="005707F3" w:rsidRPr="00921292" w:rsidRDefault="005707F3" w:rsidP="005707F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endfor %}</w:t>
      </w:r>
    </w:p>
    <w:p w14:paraId="5798727D" w14:textId="77777777" w:rsidR="005707F3" w:rsidRPr="00B969F2" w:rsidRDefault="005707F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2B920765" w14:textId="77777777" w:rsidR="00563A13" w:rsidRPr="003A0C3B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60A3D535" w14:textId="4CE4A9DE" w:rsidR="00563A13" w:rsidRPr="00460E7C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 w:rsidRPr="00460E7C">
        <w:rPr>
          <w:rFonts w:ascii="Cambria" w:hAnsi="Cambria"/>
          <w:b/>
          <w:bCs w:val="0"/>
          <w:color w:val="000000"/>
          <w:sz w:val="22"/>
          <w:szCs w:val="22"/>
        </w:rPr>
        <w:t>Rainfall</w:t>
      </w:r>
    </w:p>
    <w:p w14:paraId="08374F2A" w14:textId="77777777" w:rsidR="00563A13" w:rsidRPr="00921292" w:rsidRDefault="00563A13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7B55788B" w14:textId="0F740F72" w:rsidR="00563A13" w:rsidRDefault="00A218F6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</w:t>
      </w:r>
      <w:r w:rsidR="00563A13" w:rsidRPr="00921292">
        <w:rPr>
          <w:rFonts w:ascii="Cambria" w:hAnsi="Cambria"/>
          <w:bCs w:val="0"/>
          <w:color w:val="000000"/>
          <w:sz w:val="22"/>
          <w:szCs w:val="22"/>
        </w:rPr>
        <w:t>%</w:t>
      </w:r>
      <w:r w:rsidR="00B139DF" w:rsidRPr="00921292">
        <w:rPr>
          <w:rFonts w:ascii="Cambria" w:hAnsi="Cambria"/>
          <w:bCs w:val="0"/>
          <w:color w:val="000000"/>
          <w:sz w:val="22"/>
          <w:szCs w:val="22"/>
        </w:rPr>
        <w:t xml:space="preserve"> for </w:t>
      </w:r>
      <w:r w:rsidR="00D76442">
        <w:rPr>
          <w:rFonts w:ascii="Cambria" w:hAnsi="Cambria"/>
          <w:bCs w:val="0"/>
          <w:color w:val="000000"/>
          <w:sz w:val="22"/>
          <w:szCs w:val="22"/>
        </w:rPr>
        <w:t>conservancy</w:t>
      </w:r>
      <w:r w:rsidR="00B139DF" w:rsidRPr="00921292">
        <w:rPr>
          <w:rFonts w:ascii="Cambria" w:hAnsi="Cambria"/>
          <w:bCs w:val="0"/>
          <w:color w:val="000000"/>
          <w:sz w:val="22"/>
          <w:szCs w:val="22"/>
        </w:rPr>
        <w:t xml:space="preserve"> in rainfall</w:t>
      </w:r>
      <w:r w:rsidRPr="00921292">
        <w:rPr>
          <w:rFonts w:ascii="Cambria" w:hAnsi="Cambria"/>
          <w:bCs w:val="0"/>
          <w:color w:val="000000"/>
          <w:sz w:val="22"/>
          <w:szCs w:val="22"/>
        </w:rPr>
        <w:t xml:space="preserve"> %</w:t>
      </w:r>
      <w:r w:rsidR="00563A13" w:rsidRPr="00921292">
        <w:rPr>
          <w:rFonts w:ascii="Cambria" w:hAnsi="Cambria"/>
          <w:bCs w:val="0"/>
          <w:color w:val="000000"/>
          <w:sz w:val="22"/>
          <w:szCs w:val="22"/>
        </w:rPr>
        <w:t>}</w:t>
      </w:r>
    </w:p>
    <w:p w14:paraId="72B5B278" w14:textId="77777777" w:rsidR="00D76442" w:rsidRPr="00921292" w:rsidRDefault="00D76442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6329E0DB" w14:textId="16ADB062" w:rsidR="00F02B53" w:rsidRPr="00C77C86" w:rsidRDefault="00D76442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Rainfall for: </w:t>
      </w:r>
      <w:r w:rsidR="0063356F" w:rsidRPr="00D76442">
        <w:rPr>
          <w:rFonts w:ascii="Cambria" w:hAnsi="Cambria"/>
          <w:b/>
          <w:bCs w:val="0"/>
          <w:color w:val="000000"/>
          <w:sz w:val="22"/>
          <w:szCs w:val="22"/>
        </w:rPr>
        <w:t>{{</w:t>
      </w:r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 xml:space="preserve"> conservancy.</w:t>
      </w:r>
      <w:r w:rsidR="00874D3B">
        <w:rPr>
          <w:rFonts w:ascii="Cambria" w:hAnsi="Cambria"/>
          <w:b/>
          <w:bCs w:val="0"/>
          <w:color w:val="000000"/>
          <w:sz w:val="22"/>
          <w:szCs w:val="22"/>
        </w:rPr>
        <w:t>conservancy</w:t>
      </w:r>
      <w:r w:rsidRPr="00D76442">
        <w:rPr>
          <w:rFonts w:ascii="Cambria" w:hAnsi="Cambria"/>
          <w:b/>
          <w:bCs w:val="0"/>
          <w:color w:val="000000"/>
          <w:sz w:val="22"/>
          <w:szCs w:val="22"/>
        </w:rPr>
        <w:t xml:space="preserve"> </w:t>
      </w:r>
      <w:r w:rsidR="0063356F" w:rsidRPr="00D76442">
        <w:rPr>
          <w:rFonts w:ascii="Cambria" w:hAnsi="Cambria"/>
          <w:b/>
          <w:bCs w:val="0"/>
          <w:color w:val="000000"/>
          <w:sz w:val="22"/>
          <w:szCs w:val="22"/>
        </w:rPr>
        <w:t>}}</w:t>
      </w:r>
      <w:r w:rsidR="008008BE" w:rsidRPr="00C431AC">
        <w:rPr>
          <w:rFonts w:ascii="Cambria" w:hAnsi="Cambria"/>
          <w:bCs w:val="0"/>
          <w:color w:val="000000"/>
          <w:sz w:val="22"/>
          <w:szCs w:val="22"/>
        </w:rPr>
        <w:t>{% if conservancy.rainfa</w:t>
      </w:r>
      <w:r w:rsidR="00F02B53" w:rsidRPr="00C431AC">
        <w:rPr>
          <w:rFonts w:ascii="Cambria" w:hAnsi="Cambria"/>
          <w:bCs w:val="0"/>
          <w:color w:val="000000"/>
          <w:sz w:val="22"/>
          <w:szCs w:val="22"/>
        </w:rPr>
        <w:t>ll %}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7195"/>
        <w:gridCol w:w="2155"/>
      </w:tblGrid>
      <w:tr w:rsidR="006F27CF" w:rsidRPr="00D76442" w14:paraId="5F1DBA54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678C126A" w14:textId="798F5F60" w:rsidR="00D76442" w:rsidRPr="00D76442" w:rsidRDefault="00D76442" w:rsidP="00D76442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D76442">
              <w:rPr>
                <w:rFonts w:ascii="Calibri" w:hAnsi="Calibri"/>
                <w:sz w:val="22"/>
                <w:szCs w:val="22"/>
              </w:rPr>
              <w:lastRenderedPageBreak/>
              <w:t>Station</w:t>
            </w:r>
          </w:p>
        </w:tc>
        <w:tc>
          <w:tcPr>
            <w:tcW w:w="2155" w:type="dxa"/>
          </w:tcPr>
          <w:p w14:paraId="03AB5663" w14:textId="0C4AD7FF" w:rsidR="00D76442" w:rsidRPr="00D76442" w:rsidRDefault="00D76442" w:rsidP="00D76442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D76442">
              <w:rPr>
                <w:rFonts w:ascii="Calibri" w:hAnsi="Calibri"/>
                <w:sz w:val="22"/>
                <w:szCs w:val="22"/>
              </w:rPr>
              <w:t>Total millimeters</w:t>
            </w:r>
          </w:p>
        </w:tc>
      </w:tr>
      <w:tr w:rsidR="006F27CF" w:rsidRPr="00D76442" w14:paraId="628A9552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1282025C" w14:textId="1DBA57DC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for item in conservancy.rainfall %}</w:t>
            </w:r>
          </w:p>
        </w:tc>
        <w:tc>
          <w:tcPr>
            <w:tcW w:w="2155" w:type="dxa"/>
          </w:tcPr>
          <w:p w14:paraId="20A12EBC" w14:textId="77777777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  <w:tr w:rsidR="00D76442" w:rsidRPr="00D76442" w14:paraId="501B48DD" w14:textId="77777777" w:rsidTr="006F27CF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12A6FBA9" w14:textId="41C7145C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{{ item.station }}</w:t>
            </w:r>
          </w:p>
        </w:tc>
        <w:tc>
          <w:tcPr>
            <w:tcW w:w="2155" w:type="dxa"/>
          </w:tcPr>
          <w:p w14:paraId="2B1141EF" w14:textId="24BCAC65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color w:val="000000"/>
                <w:sz w:val="22"/>
                <w:szCs w:val="22"/>
              </w:rPr>
              <w:t>{{ item.total_mm }}</w:t>
            </w:r>
          </w:p>
        </w:tc>
      </w:tr>
      <w:tr w:rsidR="006F27CF" w:rsidRPr="00D76442" w14:paraId="4CB5B571" w14:textId="77777777" w:rsidTr="006F2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5" w:type="dxa"/>
          </w:tcPr>
          <w:p w14:paraId="058BBD2A" w14:textId="71FE80F8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D76442"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2155" w:type="dxa"/>
          </w:tcPr>
          <w:p w14:paraId="5CE4B30C" w14:textId="77777777" w:rsidR="00D76442" w:rsidRPr="00D76442" w:rsidRDefault="00D76442" w:rsidP="00D76442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3360B733" w14:textId="2174F328" w:rsidR="00523AF8" w:rsidRDefault="00F02B53" w:rsidP="009D5EC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else %}</w:t>
      </w:r>
    </w:p>
    <w:p w14:paraId="2A44837C" w14:textId="6F8D4A18" w:rsidR="00F02B53" w:rsidRDefault="00F02B53" w:rsidP="009F7FA5">
      <w:pPr>
        <w:pStyle w:val="ListParagraph"/>
        <w:numPr>
          <w:ilvl w:val="0"/>
          <w:numId w:val="1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No new rainfall report.</w:t>
      </w:r>
    </w:p>
    <w:p w14:paraId="77400F06" w14:textId="62B20298" w:rsidR="00F02B53" w:rsidRPr="00F02B53" w:rsidRDefault="00F02B53" w:rsidP="00F02B53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endif %}</w:t>
      </w:r>
    </w:p>
    <w:p w14:paraId="08E24C0A" w14:textId="71EA8268" w:rsidR="00A218F6" w:rsidRPr="00921292" w:rsidRDefault="00A218F6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921292">
        <w:rPr>
          <w:rFonts w:ascii="Cambria" w:hAnsi="Cambria"/>
          <w:bCs w:val="0"/>
          <w:color w:val="000000"/>
          <w:sz w:val="22"/>
          <w:szCs w:val="22"/>
        </w:rPr>
        <w:t>{%</w:t>
      </w:r>
      <w:r w:rsidR="0063356F" w:rsidRPr="00921292">
        <w:rPr>
          <w:rFonts w:ascii="Cambria" w:hAnsi="Cambria"/>
          <w:bCs w:val="0"/>
          <w:color w:val="000000"/>
          <w:sz w:val="22"/>
          <w:szCs w:val="22"/>
        </w:rPr>
        <w:t xml:space="preserve"> </w:t>
      </w:r>
      <w:r w:rsidRPr="00921292">
        <w:rPr>
          <w:rFonts w:ascii="Cambria" w:hAnsi="Cambria"/>
          <w:bCs w:val="0"/>
          <w:color w:val="000000"/>
          <w:sz w:val="22"/>
          <w:szCs w:val="22"/>
        </w:rPr>
        <w:t>endfor%}</w:t>
      </w:r>
    </w:p>
    <w:p w14:paraId="6F2DD938" w14:textId="77777777" w:rsidR="009D5EC9" w:rsidRPr="00921292" w:rsidRDefault="009D5EC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p w14:paraId="267869B3" w14:textId="631521E2" w:rsidR="009D5EC9" w:rsidRDefault="009D5EC9" w:rsidP="00460E7C">
      <w:pPr>
        <w:pStyle w:val="Heading1"/>
      </w:pPr>
      <w:r>
        <w:t>Security</w:t>
      </w:r>
    </w:p>
    <w:p w14:paraId="699900BD" w14:textId="77777777" w:rsidR="009D5EC9" w:rsidRDefault="009D5EC9" w:rsidP="00460E7C">
      <w:pPr>
        <w:tabs>
          <w:tab w:val="clear" w:pos="2940"/>
          <w:tab w:val="center" w:pos="995"/>
        </w:tabs>
        <w:spacing w:before="0" w:beforeAutospacing="0" w:after="0"/>
      </w:pPr>
    </w:p>
    <w:p w14:paraId="6DAA1B5C" w14:textId="22DCB964" w:rsidR="009D5EC9" w:rsidRPr="00C45A02" w:rsidRDefault="009D5EC9" w:rsidP="00C45A02">
      <w:pPr>
        <w:tabs>
          <w:tab w:val="clear" w:pos="2940"/>
          <w:tab w:val="center" w:pos="995"/>
        </w:tabs>
        <w:spacing w:before="0" w:beforeAutospacing="0" w:after="0"/>
        <w:jc w:val="left"/>
        <w:rPr>
          <w:rFonts w:ascii="Cambria" w:hAnsi="Cambria"/>
          <w:color w:val="000000"/>
          <w:sz w:val="22"/>
          <w:szCs w:val="22"/>
        </w:rPr>
      </w:pPr>
      <w:r w:rsidRPr="00921292">
        <w:rPr>
          <w:rFonts w:ascii="Cambria" w:hAnsi="Cambria"/>
          <w:b/>
          <w:color w:val="000000"/>
          <w:sz w:val="22"/>
          <w:szCs w:val="22"/>
        </w:rPr>
        <w:t>Internal issues/deployments:</w:t>
      </w:r>
      <w:r w:rsidR="005707F3">
        <w:rPr>
          <w:rFonts w:ascii="Cambria" w:hAnsi="Cambria"/>
          <w:b/>
          <w:color w:val="000000"/>
          <w:sz w:val="22"/>
          <w:szCs w:val="22"/>
        </w:rPr>
        <w:br/>
      </w:r>
      <w:r w:rsidR="000C1540">
        <w:rPr>
          <w:rFonts w:ascii="Cambria" w:hAnsi="Cambria"/>
          <w:bCs w:val="0"/>
          <w:color w:val="000000"/>
          <w:sz w:val="22"/>
          <w:szCs w:val="22"/>
        </w:rPr>
        <w:t>{% for se in security_events %}</w:t>
      </w:r>
    </w:p>
    <w:p w14:paraId="73B59728" w14:textId="08183199" w:rsidR="000C1540" w:rsidRDefault="00A12212" w:rsidP="0061410E">
      <w:pPr>
        <w:shd w:val="clear" w:color="auto" w:fill="DAEAF8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 w:rsidRPr="00D14234">
        <w:rPr>
          <w:rFonts w:ascii="Cambria" w:hAnsi="Cambria"/>
          <w:b/>
          <w:bCs w:val="0"/>
          <w:color w:val="000000"/>
          <w:sz w:val="22"/>
          <w:szCs w:val="22"/>
        </w:rPr>
        <w:t>{{ se.event_name}}</w:t>
      </w:r>
      <w:r w:rsidR="00C706D7">
        <w:rPr>
          <w:rFonts w:ascii="Cambria" w:hAnsi="Cambria"/>
          <w:bCs w:val="0"/>
          <w:color w:val="000000"/>
          <w:sz w:val="22"/>
          <w:szCs w:val="22"/>
        </w:rPr>
        <w:tab/>
        <w:t>{{ se.event_time}}</w:t>
      </w:r>
    </w:p>
    <w:p w14:paraId="233375B4" w14:textId="49B63A80" w:rsidR="00F95841" w:rsidRDefault="00F95841" w:rsidP="0061410E">
      <w:pPr>
        <w:shd w:val="clear" w:color="auto" w:fill="DAEAF8" w:themeFill="accent6" w:themeFillTint="33"/>
        <w:tabs>
          <w:tab w:val="clear" w:pos="2940"/>
          <w:tab w:val="right" w:pos="9360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{{ se.message }}</w:t>
      </w:r>
    </w:p>
    <w:p w14:paraId="0338753B" w14:textId="2C6E2081" w:rsidR="004C5380" w:rsidRDefault="009C281A" w:rsidP="001A4BFF">
      <w:pPr>
        <w:tabs>
          <w:tab w:val="clear" w:pos="2940"/>
          <w:tab w:val="right" w:pos="9360"/>
        </w:tabs>
        <w:spacing w:before="0" w:beforeAutospacing="0" w:after="0"/>
        <w:ind w:left="1080" w:hanging="36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 xml:space="preserve">{% </w:t>
      </w:r>
      <w:r w:rsidR="004C5380">
        <w:rPr>
          <w:rFonts w:ascii="Cambria" w:hAnsi="Cambria"/>
          <w:bCs w:val="0"/>
          <w:color w:val="000000"/>
          <w:sz w:val="22"/>
          <w:szCs w:val="22"/>
        </w:rPr>
        <w:t>for att in se.attributes %}</w:t>
      </w:r>
      <w:r w:rsidR="004C5380" w:rsidRPr="004C5380">
        <w:rPr>
          <w:rFonts w:ascii="Cambria" w:hAnsi="Cambria"/>
          <w:b/>
          <w:bCs w:val="0"/>
          <w:color w:val="000000"/>
          <w:sz w:val="22"/>
          <w:szCs w:val="22"/>
        </w:rPr>
        <w:t>{{att.name}}:</w:t>
      </w:r>
      <w:r w:rsidR="004C5380">
        <w:rPr>
          <w:rFonts w:ascii="Cambria" w:hAnsi="Cambria"/>
          <w:bCs w:val="0"/>
          <w:color w:val="000000"/>
          <w:sz w:val="22"/>
          <w:szCs w:val="22"/>
        </w:rPr>
        <w:t xml:space="preserve"> {{att.value}}</w:t>
      </w:r>
    </w:p>
    <w:p w14:paraId="2633740A" w14:textId="1EF77CBA" w:rsidR="009C281A" w:rsidRDefault="009C281A" w:rsidP="004C5380">
      <w:pPr>
        <w:tabs>
          <w:tab w:val="clear" w:pos="2940"/>
          <w:tab w:val="right" w:pos="9360"/>
        </w:tabs>
        <w:spacing w:before="0" w:beforeAutospacing="0" w:after="0"/>
        <w:ind w:left="72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/>
          <w:bCs w:val="0"/>
          <w:color w:val="000000"/>
          <w:sz w:val="22"/>
          <w:szCs w:val="22"/>
        </w:rPr>
        <w:t>{% endfor %}</w:t>
      </w:r>
    </w:p>
    <w:p w14:paraId="04E43A87" w14:textId="75F5D9E8" w:rsidR="000C1540" w:rsidRPr="00921292" w:rsidRDefault="000C1540" w:rsidP="00460E7C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  <w:r>
        <w:rPr>
          <w:rFonts w:ascii="Cambria" w:hAnsi="Cambria"/>
          <w:bCs w:val="0"/>
          <w:color w:val="000000"/>
          <w:sz w:val="22"/>
          <w:szCs w:val="22"/>
        </w:rPr>
        <w:t>{% endfor %}</w:t>
      </w:r>
    </w:p>
    <w:p w14:paraId="4CF32251" w14:textId="77777777" w:rsidR="009D5EC9" w:rsidRPr="008D2381" w:rsidRDefault="009D5EC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</w:p>
    <w:p w14:paraId="54979AF9" w14:textId="20544DD6" w:rsidR="00E17279" w:rsidRPr="00C77C86" w:rsidRDefault="009D5EC9" w:rsidP="00C77C86">
      <w:pPr>
        <w:keepLines/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/>
          <w:color w:val="000000"/>
          <w:sz w:val="22"/>
          <w:szCs w:val="22"/>
        </w:rPr>
      </w:pPr>
      <w:r w:rsidRPr="008D2381">
        <w:rPr>
          <w:rFonts w:ascii="Cambria" w:hAnsi="Cambria"/>
          <w:b/>
          <w:color w:val="000000"/>
          <w:sz w:val="22"/>
          <w:szCs w:val="22"/>
        </w:rPr>
        <w:t>Fence Break</w:t>
      </w:r>
      <w:r w:rsidR="00E17279">
        <w:rPr>
          <w:rFonts w:ascii="Cambria" w:hAnsi="Cambria"/>
          <w:b/>
          <w:color w:val="000000"/>
          <w:sz w:val="22"/>
          <w:szCs w:val="22"/>
        </w:rPr>
        <w:t>age</w:t>
      </w:r>
      <w:r w:rsidRPr="008D2381">
        <w:rPr>
          <w:rFonts w:ascii="Cambria" w:hAnsi="Cambria"/>
          <w:b/>
          <w:color w:val="000000"/>
          <w:sz w:val="22"/>
          <w:szCs w:val="22"/>
        </w:rPr>
        <w:t>s</w:t>
      </w:r>
      <w:r w:rsidR="00E17279" w:rsidRPr="00E17279">
        <w:rPr>
          <w:rFonts w:ascii="Cambria" w:hAnsi="Cambria"/>
          <w:bCs w:val="0"/>
          <w:color w:val="000000"/>
          <w:sz w:val="22"/>
          <w:szCs w:val="22"/>
        </w:rPr>
        <w:t>{% if fence_breakage %}</w:t>
      </w:r>
    </w:p>
    <w:p w14:paraId="349FBE14" w14:textId="77777777" w:rsidR="009D5EC9" w:rsidRPr="003A0C3B" w:rsidRDefault="009D5EC9" w:rsidP="00460E7C">
      <w:pPr>
        <w:keepLines/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38"/>
        <w:gridCol w:w="1274"/>
        <w:gridCol w:w="1145"/>
        <w:gridCol w:w="1732"/>
        <w:gridCol w:w="1653"/>
        <w:gridCol w:w="1198"/>
        <w:gridCol w:w="1410"/>
      </w:tblGrid>
      <w:tr w:rsidR="0017558C" w:rsidRPr="00AE662A" w14:paraId="4B3E1B2A" w14:textId="77777777" w:rsidTr="00A03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29F49AB3" w14:textId="1864982C" w:rsidR="009D5EC9" w:rsidRPr="00AE662A" w:rsidRDefault="009D5EC9" w:rsidP="00460E7C">
            <w:pPr>
              <w:keepLines/>
              <w:spacing w:after="0"/>
              <w:jc w:val="left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Time</w:t>
            </w:r>
          </w:p>
        </w:tc>
        <w:tc>
          <w:tcPr>
            <w:tcW w:w="1391" w:type="dxa"/>
          </w:tcPr>
          <w:p w14:paraId="27DF96B3" w14:textId="28E59A5F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Section/area</w:t>
            </w:r>
          </w:p>
        </w:tc>
        <w:tc>
          <w:tcPr>
            <w:tcW w:w="1249" w:type="dxa"/>
          </w:tcPr>
          <w:p w14:paraId="47A52A6B" w14:textId="0B5FE49D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Species</w:t>
            </w:r>
          </w:p>
        </w:tc>
        <w:tc>
          <w:tcPr>
            <w:tcW w:w="1271" w:type="dxa"/>
          </w:tcPr>
          <w:p w14:paraId="26591919" w14:textId="5BA60B29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Animal’s Name</w:t>
            </w:r>
          </w:p>
        </w:tc>
        <w:tc>
          <w:tcPr>
            <w:tcW w:w="1276" w:type="dxa"/>
          </w:tcPr>
          <w:p w14:paraId="43249FD6" w14:textId="0C071DF5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Reporter</w:t>
            </w:r>
          </w:p>
        </w:tc>
        <w:tc>
          <w:tcPr>
            <w:tcW w:w="1232" w:type="dxa"/>
          </w:tcPr>
          <w:p w14:paraId="6F14A0B8" w14:textId="0814EF5D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Action</w:t>
            </w:r>
          </w:p>
        </w:tc>
        <w:tc>
          <w:tcPr>
            <w:tcW w:w="1267" w:type="dxa"/>
          </w:tcPr>
          <w:p w14:paraId="056693BB" w14:textId="262F6E78" w:rsidR="009D5EC9" w:rsidRPr="00AE662A" w:rsidRDefault="009D5EC9" w:rsidP="00460E7C">
            <w:pPr>
              <w:keepLines/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E662A">
              <w:rPr>
                <w:rFonts w:ascii="Calibri" w:hAnsi="Calibri"/>
                <w:sz w:val="22"/>
                <w:szCs w:val="22"/>
              </w:rPr>
              <w:t>Logistics Feeback</w:t>
            </w:r>
          </w:p>
        </w:tc>
      </w:tr>
      <w:tr w:rsidR="00E17279" w14:paraId="7D8FE89C" w14:textId="77777777" w:rsidTr="00932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7"/>
          </w:tcPr>
          <w:p w14:paraId="313FF467" w14:textId="42B4DCEE" w:rsidR="00E17279" w:rsidRDefault="00E17279" w:rsidP="00460E7C">
            <w:pPr>
              <w:keepLines/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for item in fence_breakage %}</w:t>
            </w:r>
          </w:p>
        </w:tc>
      </w:tr>
      <w:tr w:rsidR="00E17279" w:rsidRPr="0017558C" w14:paraId="6931039D" w14:textId="77777777" w:rsidTr="00E17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14DB96AB" w14:textId="2F8C6523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b w:val="0"/>
                <w:color w:val="000000"/>
                <w:sz w:val="22"/>
                <w:szCs w:val="22"/>
              </w:rPr>
              <w:t>{{ item.time }}</w:t>
            </w:r>
          </w:p>
        </w:tc>
        <w:tc>
          <w:tcPr>
            <w:tcW w:w="1391" w:type="dxa"/>
          </w:tcPr>
          <w:p w14:paraId="472FEA79" w14:textId="3810BEEA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{{item.section }}</w:t>
            </w:r>
          </w:p>
        </w:tc>
        <w:tc>
          <w:tcPr>
            <w:tcW w:w="1249" w:type="dxa"/>
          </w:tcPr>
          <w:p w14:paraId="14430152" w14:textId="7578F09E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 item.species }}</w:t>
            </w:r>
          </w:p>
        </w:tc>
        <w:tc>
          <w:tcPr>
            <w:tcW w:w="1271" w:type="dxa"/>
          </w:tcPr>
          <w:p w14:paraId="699666B3" w14:textId="7FAD9EA7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 item.animal_name}}</w:t>
            </w:r>
          </w:p>
        </w:tc>
        <w:tc>
          <w:tcPr>
            <w:tcW w:w="1276" w:type="dxa"/>
          </w:tcPr>
          <w:p w14:paraId="49EEDEE8" w14:textId="65CF911F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 item.reported_by}}</w:t>
            </w:r>
          </w:p>
        </w:tc>
        <w:tc>
          <w:tcPr>
            <w:tcW w:w="1232" w:type="dxa"/>
          </w:tcPr>
          <w:p w14:paraId="6BEA4A1D" w14:textId="66FF4846" w:rsidR="009D5EC9" w:rsidRPr="0017558C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 item.action}}</w:t>
            </w:r>
          </w:p>
        </w:tc>
        <w:tc>
          <w:tcPr>
            <w:tcW w:w="1267" w:type="dxa"/>
          </w:tcPr>
          <w:p w14:paraId="162A2097" w14:textId="1A6BAE07" w:rsidR="009D5EC9" w:rsidRPr="0017558C" w:rsidRDefault="002D52BB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/>
                <w:sz w:val="22"/>
                <w:szCs w:val="22"/>
              </w:rPr>
            </w:pPr>
            <w:r w:rsidRPr="0017558C">
              <w:rPr>
                <w:rFonts w:ascii="Cambria" w:hAnsi="Cambria"/>
                <w:color w:val="000000"/>
                <w:sz w:val="22"/>
                <w:szCs w:val="22"/>
              </w:rPr>
              <w:t>{{item.feed</w:t>
            </w:r>
            <w:r w:rsidR="00E17279" w:rsidRPr="0017558C">
              <w:rPr>
                <w:rFonts w:ascii="Cambria" w:hAnsi="Cambria"/>
                <w:color w:val="000000"/>
                <w:sz w:val="22"/>
                <w:szCs w:val="22"/>
              </w:rPr>
              <w:t>back }}</w:t>
            </w:r>
          </w:p>
        </w:tc>
      </w:tr>
      <w:tr w:rsidR="00E17279" w14:paraId="3AD5CB59" w14:textId="77777777" w:rsidTr="00E17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6858A020" w14:textId="36E6F025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rPr>
                <w:rFonts w:ascii="Cambria" w:hAnsi="Cambria"/>
                <w:b w:val="0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0"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1391" w:type="dxa"/>
          </w:tcPr>
          <w:p w14:paraId="2B03D547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49" w:type="dxa"/>
          </w:tcPr>
          <w:p w14:paraId="4D19BC9D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71" w:type="dxa"/>
          </w:tcPr>
          <w:p w14:paraId="6F65B93C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C8029B6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32" w:type="dxa"/>
          </w:tcPr>
          <w:p w14:paraId="4BCCE8C8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  <w:tc>
          <w:tcPr>
            <w:tcW w:w="1267" w:type="dxa"/>
          </w:tcPr>
          <w:p w14:paraId="0F0B2D4E" w14:textId="77777777" w:rsidR="00E17279" w:rsidRDefault="00E17279" w:rsidP="007E37EB">
            <w:pPr>
              <w:tabs>
                <w:tab w:val="clear" w:pos="2940"/>
                <w:tab w:val="center" w:pos="995"/>
              </w:tabs>
              <w:spacing w:before="0" w:beforeAutospacing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/>
                <w:sz w:val="22"/>
                <w:szCs w:val="22"/>
              </w:rPr>
            </w:pPr>
          </w:p>
        </w:tc>
      </w:tr>
    </w:tbl>
    <w:p w14:paraId="494B480E" w14:textId="107C2805" w:rsidR="009D5EC9" w:rsidRDefault="00E17279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 w:rsidRPr="00E17279">
        <w:rPr>
          <w:rFonts w:ascii="Cambria" w:hAnsi="Cambria"/>
          <w:color w:val="000000"/>
          <w:sz w:val="22"/>
          <w:szCs w:val="22"/>
        </w:rPr>
        <w:t>{% else %}</w:t>
      </w:r>
    </w:p>
    <w:p w14:paraId="26FC46D4" w14:textId="5049B7F8" w:rsidR="00E17279" w:rsidRPr="00E17279" w:rsidRDefault="00E17279" w:rsidP="009F7FA5">
      <w:pPr>
        <w:pStyle w:val="ListParagraph"/>
        <w:numPr>
          <w:ilvl w:val="0"/>
          <w:numId w:val="3"/>
        </w:num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 w:rsidRPr="00E17279">
        <w:rPr>
          <w:rFonts w:ascii="Cambria" w:hAnsi="Cambria"/>
          <w:color w:val="000000"/>
          <w:sz w:val="22"/>
          <w:szCs w:val="22"/>
        </w:rPr>
        <w:t xml:space="preserve"> No fence breakages reported.</w:t>
      </w:r>
    </w:p>
    <w:p w14:paraId="3735F6D4" w14:textId="7925302E" w:rsidR="00E17279" w:rsidRPr="00E17279" w:rsidRDefault="00E17279" w:rsidP="00E17279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{% endif %}</w:t>
      </w:r>
    </w:p>
    <w:p w14:paraId="3C9DE58D" w14:textId="77777777" w:rsidR="00E17279" w:rsidRPr="003A0C3B" w:rsidRDefault="00E17279" w:rsidP="007E37EB">
      <w:pPr>
        <w:tabs>
          <w:tab w:val="clear" w:pos="2940"/>
          <w:tab w:val="center" w:pos="995"/>
        </w:tabs>
        <w:spacing w:before="0" w:beforeAutospacing="0" w:after="0"/>
        <w:rPr>
          <w:rStyle w:val="Strong"/>
        </w:rPr>
      </w:pPr>
    </w:p>
    <w:p w14:paraId="2DE458E7" w14:textId="77777777" w:rsidR="00A7096E" w:rsidRPr="00921292" w:rsidRDefault="00A7096E" w:rsidP="007E37EB">
      <w:pPr>
        <w:tabs>
          <w:tab w:val="clear" w:pos="2940"/>
          <w:tab w:val="center" w:pos="995"/>
        </w:tabs>
        <w:spacing w:before="0" w:beforeAutospacing="0" w:after="0"/>
        <w:rPr>
          <w:rFonts w:ascii="Cambria" w:hAnsi="Cambria"/>
          <w:bCs w:val="0"/>
          <w:color w:val="000000"/>
          <w:sz w:val="22"/>
          <w:szCs w:val="22"/>
        </w:rPr>
      </w:pPr>
    </w:p>
    <w:sectPr w:rsidR="00A7096E" w:rsidRPr="00921292" w:rsidSect="003F0AD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26E470" w14:textId="77777777" w:rsidR="00A835C4" w:rsidRDefault="00A835C4" w:rsidP="002165A7">
      <w:r>
        <w:separator/>
      </w:r>
    </w:p>
  </w:endnote>
  <w:endnote w:type="continuationSeparator" w:id="0">
    <w:p w14:paraId="4141D2FC" w14:textId="77777777" w:rsidR="00A835C4" w:rsidRDefault="00A835C4" w:rsidP="00216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AB59E2" w14:textId="77777777" w:rsidR="008C43BB" w:rsidRDefault="008C43BB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F41AAE" w14:textId="25D9F02B" w:rsidR="00D72D41" w:rsidRDefault="00D72D41">
    <w:pPr>
      <w:pStyle w:val="Footer"/>
    </w:pPr>
    <w:r>
      <w:t>{{footer_text}}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BADB91" w14:textId="77777777" w:rsidR="008C43BB" w:rsidRDefault="008C43B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12286E" w14:textId="77777777" w:rsidR="00A835C4" w:rsidRDefault="00A835C4" w:rsidP="002165A7">
      <w:r>
        <w:separator/>
      </w:r>
    </w:p>
  </w:footnote>
  <w:footnote w:type="continuationSeparator" w:id="0">
    <w:p w14:paraId="006DE2C8" w14:textId="77777777" w:rsidR="00A835C4" w:rsidRDefault="00A835C4" w:rsidP="002165A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1B7E1D" w14:textId="77777777" w:rsidR="008C43BB" w:rsidRDefault="008C43BB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45"/>
      <w:gridCol w:w="7105"/>
    </w:tblGrid>
    <w:tr w:rsidR="007A55E3" w14:paraId="17E5AC65" w14:textId="77777777" w:rsidTr="00884E9A">
      <w:trPr>
        <w:trHeight w:val="1605"/>
      </w:trPr>
      <w:tc>
        <w:tcPr>
          <w:tcW w:w="2245" w:type="dxa"/>
        </w:tcPr>
        <w:p w14:paraId="4FFE0961" w14:textId="3A39DC70" w:rsidR="007A55E3" w:rsidRDefault="007A55E3" w:rsidP="003F5ED0">
          <w:pPr>
            <w:pStyle w:val="Title"/>
            <w:rPr>
              <w:color w:val="184E7B" w:themeColor="accent6" w:themeShade="80"/>
              <w:spacing w:val="0"/>
              <w14:shadow w14:blurRad="50800" w14:dist="38100" w14:dir="5400000" w14:sx="100000" w14:sy="100000" w14:kx="0" w14:ky="0" w14:algn="t">
                <w14:srgbClr w14:val="000000">
                  <w14:alpha w14:val="6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tc>
      <w:tc>
        <w:tcPr>
          <w:tcW w:w="7105" w:type="dxa"/>
          <w:vAlign w:val="center"/>
        </w:tcPr>
        <w:p w14:paraId="5FBAAF58" w14:textId="6B2CE0D8" w:rsidR="007A55E3" w:rsidRDefault="008C43BB" w:rsidP="007A55E3">
          <w:pPr>
            <w:pStyle w:val="Title"/>
            <w:jc w:val="right"/>
            <w:rPr>
              <w:color w:val="184E7B" w:themeColor="accent6" w:themeShade="80"/>
              <w:spacing w:val="0"/>
              <w14:shadow w14:blurRad="50800" w14:dist="38100" w14:dir="5400000" w14:sx="100000" w14:sy="100000" w14:kx="0" w14:ky="0" w14:algn="t">
                <w14:srgbClr w14:val="000000">
                  <w14:alpha w14:val="6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color w:val="184E7B" w:themeColor="accent6" w:themeShade="80"/>
              <w:spacing w:val="0"/>
              <w14:shadow w14:blurRad="50800" w14:dist="38100" w14:dir="5400000" w14:sx="100000" w14:sy="100000" w14:kx="0" w14:ky="0" w14:algn="t">
                <w14:srgbClr w14:val="000000">
                  <w14:alpha w14:val="60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DAS Reporting</w:t>
          </w:r>
          <w:bookmarkStart w:id="0" w:name="_GoBack"/>
          <w:bookmarkEnd w:id="0"/>
        </w:p>
      </w:tc>
    </w:tr>
  </w:tbl>
  <w:p w14:paraId="07286F3A" w14:textId="77777777" w:rsidR="007A55E3" w:rsidRDefault="007A55E3"/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EBC39" w14:textId="77777777" w:rsidR="008C43BB" w:rsidRDefault="008C43BB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3132C5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0E00BB0"/>
    <w:multiLevelType w:val="hybridMultilevel"/>
    <w:tmpl w:val="8E5A7C5C"/>
    <w:lvl w:ilvl="0" w:tplc="53AEC75C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6E722D"/>
    <w:multiLevelType w:val="hybridMultilevel"/>
    <w:tmpl w:val="0B369846"/>
    <w:lvl w:ilvl="0" w:tplc="890C27B0">
      <w:numFmt w:val="bullet"/>
      <w:lvlText w:val="-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2366C8"/>
    <w:multiLevelType w:val="hybridMultilevel"/>
    <w:tmpl w:val="02C0F422"/>
    <w:lvl w:ilvl="0" w:tplc="B7AA88A8">
      <w:numFmt w:val="bullet"/>
      <w:lvlText w:val=""/>
      <w:lvlJc w:val="left"/>
      <w:pPr>
        <w:ind w:left="72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ttachedTemplate r:id="rId1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38"/>
    <w:rsid w:val="00000891"/>
    <w:rsid w:val="00000A64"/>
    <w:rsid w:val="00000CC4"/>
    <w:rsid w:val="00001AFB"/>
    <w:rsid w:val="00002524"/>
    <w:rsid w:val="000026A0"/>
    <w:rsid w:val="00002755"/>
    <w:rsid w:val="00002DD9"/>
    <w:rsid w:val="00003543"/>
    <w:rsid w:val="0000481F"/>
    <w:rsid w:val="00004FDB"/>
    <w:rsid w:val="00005C77"/>
    <w:rsid w:val="00006142"/>
    <w:rsid w:val="0000625E"/>
    <w:rsid w:val="0000732A"/>
    <w:rsid w:val="00007530"/>
    <w:rsid w:val="0000755A"/>
    <w:rsid w:val="00010591"/>
    <w:rsid w:val="00010A3E"/>
    <w:rsid w:val="00011594"/>
    <w:rsid w:val="00012000"/>
    <w:rsid w:val="000126D4"/>
    <w:rsid w:val="0001274C"/>
    <w:rsid w:val="00012B67"/>
    <w:rsid w:val="00012DFD"/>
    <w:rsid w:val="00013317"/>
    <w:rsid w:val="00013B1E"/>
    <w:rsid w:val="000142F4"/>
    <w:rsid w:val="00015933"/>
    <w:rsid w:val="00015E30"/>
    <w:rsid w:val="0001636C"/>
    <w:rsid w:val="00016688"/>
    <w:rsid w:val="000169D3"/>
    <w:rsid w:val="00016A94"/>
    <w:rsid w:val="00016DDC"/>
    <w:rsid w:val="00016EA1"/>
    <w:rsid w:val="00017067"/>
    <w:rsid w:val="0001755B"/>
    <w:rsid w:val="0001769D"/>
    <w:rsid w:val="00021786"/>
    <w:rsid w:val="00022574"/>
    <w:rsid w:val="000226AA"/>
    <w:rsid w:val="000226D6"/>
    <w:rsid w:val="00022AD9"/>
    <w:rsid w:val="0002407F"/>
    <w:rsid w:val="00025821"/>
    <w:rsid w:val="00025A7B"/>
    <w:rsid w:val="00025E09"/>
    <w:rsid w:val="000266D0"/>
    <w:rsid w:val="00027EB8"/>
    <w:rsid w:val="000302D4"/>
    <w:rsid w:val="00030A4C"/>
    <w:rsid w:val="00031522"/>
    <w:rsid w:val="000316C3"/>
    <w:rsid w:val="000322ED"/>
    <w:rsid w:val="000327B6"/>
    <w:rsid w:val="00032928"/>
    <w:rsid w:val="00032B2C"/>
    <w:rsid w:val="000331C5"/>
    <w:rsid w:val="0003323B"/>
    <w:rsid w:val="00033619"/>
    <w:rsid w:val="00033C42"/>
    <w:rsid w:val="00033F23"/>
    <w:rsid w:val="0003434A"/>
    <w:rsid w:val="00034931"/>
    <w:rsid w:val="00035D82"/>
    <w:rsid w:val="00037BF3"/>
    <w:rsid w:val="00041678"/>
    <w:rsid w:val="000430D3"/>
    <w:rsid w:val="00043125"/>
    <w:rsid w:val="0004450B"/>
    <w:rsid w:val="00044518"/>
    <w:rsid w:val="00044629"/>
    <w:rsid w:val="00044F9D"/>
    <w:rsid w:val="00045381"/>
    <w:rsid w:val="00045551"/>
    <w:rsid w:val="00047451"/>
    <w:rsid w:val="000474C8"/>
    <w:rsid w:val="000479D6"/>
    <w:rsid w:val="000501F8"/>
    <w:rsid w:val="00050281"/>
    <w:rsid w:val="00051952"/>
    <w:rsid w:val="00051A9D"/>
    <w:rsid w:val="00051F12"/>
    <w:rsid w:val="00052070"/>
    <w:rsid w:val="000527CD"/>
    <w:rsid w:val="00052CB6"/>
    <w:rsid w:val="000537F4"/>
    <w:rsid w:val="00054064"/>
    <w:rsid w:val="0005501A"/>
    <w:rsid w:val="00055164"/>
    <w:rsid w:val="00055EAA"/>
    <w:rsid w:val="00056ACC"/>
    <w:rsid w:val="00056F00"/>
    <w:rsid w:val="00057AE3"/>
    <w:rsid w:val="00057B9F"/>
    <w:rsid w:val="0006158E"/>
    <w:rsid w:val="00061E57"/>
    <w:rsid w:val="000622DE"/>
    <w:rsid w:val="000636A8"/>
    <w:rsid w:val="00064B01"/>
    <w:rsid w:val="0006519B"/>
    <w:rsid w:val="000652A9"/>
    <w:rsid w:val="00065E59"/>
    <w:rsid w:val="00065FCA"/>
    <w:rsid w:val="000660FA"/>
    <w:rsid w:val="00066ADA"/>
    <w:rsid w:val="00067EAB"/>
    <w:rsid w:val="0007139B"/>
    <w:rsid w:val="00071E71"/>
    <w:rsid w:val="00072A18"/>
    <w:rsid w:val="00072C3D"/>
    <w:rsid w:val="00073410"/>
    <w:rsid w:val="000735E1"/>
    <w:rsid w:val="000738D5"/>
    <w:rsid w:val="00073AFC"/>
    <w:rsid w:val="000740B9"/>
    <w:rsid w:val="000748ED"/>
    <w:rsid w:val="00074DE8"/>
    <w:rsid w:val="00074F9B"/>
    <w:rsid w:val="00075D4C"/>
    <w:rsid w:val="00075FB4"/>
    <w:rsid w:val="00076181"/>
    <w:rsid w:val="000761F4"/>
    <w:rsid w:val="0007673C"/>
    <w:rsid w:val="0008018B"/>
    <w:rsid w:val="00080957"/>
    <w:rsid w:val="00080D73"/>
    <w:rsid w:val="00081273"/>
    <w:rsid w:val="000814AA"/>
    <w:rsid w:val="000822DB"/>
    <w:rsid w:val="0008273C"/>
    <w:rsid w:val="00083DFA"/>
    <w:rsid w:val="000847AE"/>
    <w:rsid w:val="00084CD9"/>
    <w:rsid w:val="00085D58"/>
    <w:rsid w:val="000861C2"/>
    <w:rsid w:val="00086BD0"/>
    <w:rsid w:val="0008740F"/>
    <w:rsid w:val="0008741C"/>
    <w:rsid w:val="00090112"/>
    <w:rsid w:val="00090458"/>
    <w:rsid w:val="00090786"/>
    <w:rsid w:val="00090D77"/>
    <w:rsid w:val="0009168D"/>
    <w:rsid w:val="000917BA"/>
    <w:rsid w:val="00092B75"/>
    <w:rsid w:val="00093114"/>
    <w:rsid w:val="000936B5"/>
    <w:rsid w:val="000937DF"/>
    <w:rsid w:val="0009386C"/>
    <w:rsid w:val="00093D35"/>
    <w:rsid w:val="00094EC1"/>
    <w:rsid w:val="000952B0"/>
    <w:rsid w:val="000956EC"/>
    <w:rsid w:val="00095E52"/>
    <w:rsid w:val="00096371"/>
    <w:rsid w:val="00096645"/>
    <w:rsid w:val="00097004"/>
    <w:rsid w:val="00097044"/>
    <w:rsid w:val="00097A36"/>
    <w:rsid w:val="00097CE7"/>
    <w:rsid w:val="000A0067"/>
    <w:rsid w:val="000A014A"/>
    <w:rsid w:val="000A0EA3"/>
    <w:rsid w:val="000A13AA"/>
    <w:rsid w:val="000A387B"/>
    <w:rsid w:val="000A4534"/>
    <w:rsid w:val="000A4633"/>
    <w:rsid w:val="000A46A7"/>
    <w:rsid w:val="000A4774"/>
    <w:rsid w:val="000A486A"/>
    <w:rsid w:val="000A69F1"/>
    <w:rsid w:val="000A6A2D"/>
    <w:rsid w:val="000A6AF2"/>
    <w:rsid w:val="000A6DAB"/>
    <w:rsid w:val="000A776D"/>
    <w:rsid w:val="000A7CBC"/>
    <w:rsid w:val="000A7FEA"/>
    <w:rsid w:val="000B06AD"/>
    <w:rsid w:val="000B0A9C"/>
    <w:rsid w:val="000B0DD7"/>
    <w:rsid w:val="000B138A"/>
    <w:rsid w:val="000B1FCF"/>
    <w:rsid w:val="000B2426"/>
    <w:rsid w:val="000B273F"/>
    <w:rsid w:val="000B2B49"/>
    <w:rsid w:val="000B2BDA"/>
    <w:rsid w:val="000B33BE"/>
    <w:rsid w:val="000B3608"/>
    <w:rsid w:val="000B3929"/>
    <w:rsid w:val="000B441D"/>
    <w:rsid w:val="000B445F"/>
    <w:rsid w:val="000B4BE9"/>
    <w:rsid w:val="000B5DBC"/>
    <w:rsid w:val="000B6D53"/>
    <w:rsid w:val="000B74F1"/>
    <w:rsid w:val="000B7A97"/>
    <w:rsid w:val="000C0AFB"/>
    <w:rsid w:val="000C0C0C"/>
    <w:rsid w:val="000C1540"/>
    <w:rsid w:val="000C1981"/>
    <w:rsid w:val="000C1989"/>
    <w:rsid w:val="000C1D34"/>
    <w:rsid w:val="000C2847"/>
    <w:rsid w:val="000C2D2A"/>
    <w:rsid w:val="000C2EDF"/>
    <w:rsid w:val="000C3590"/>
    <w:rsid w:val="000C35D0"/>
    <w:rsid w:val="000C3B54"/>
    <w:rsid w:val="000C4ACE"/>
    <w:rsid w:val="000C5FA1"/>
    <w:rsid w:val="000C60B1"/>
    <w:rsid w:val="000C6105"/>
    <w:rsid w:val="000C64F1"/>
    <w:rsid w:val="000C6764"/>
    <w:rsid w:val="000C713C"/>
    <w:rsid w:val="000C7156"/>
    <w:rsid w:val="000C7301"/>
    <w:rsid w:val="000C7326"/>
    <w:rsid w:val="000C74D7"/>
    <w:rsid w:val="000D051B"/>
    <w:rsid w:val="000D0BE8"/>
    <w:rsid w:val="000D124E"/>
    <w:rsid w:val="000D14FF"/>
    <w:rsid w:val="000D1841"/>
    <w:rsid w:val="000D254D"/>
    <w:rsid w:val="000D3939"/>
    <w:rsid w:val="000D40DA"/>
    <w:rsid w:val="000D5B2A"/>
    <w:rsid w:val="000D605F"/>
    <w:rsid w:val="000D6286"/>
    <w:rsid w:val="000D6750"/>
    <w:rsid w:val="000D68FC"/>
    <w:rsid w:val="000D77D1"/>
    <w:rsid w:val="000E0A25"/>
    <w:rsid w:val="000E17E8"/>
    <w:rsid w:val="000E1A93"/>
    <w:rsid w:val="000E2222"/>
    <w:rsid w:val="000E22DF"/>
    <w:rsid w:val="000E44E2"/>
    <w:rsid w:val="000E47B3"/>
    <w:rsid w:val="000E4C38"/>
    <w:rsid w:val="000E537D"/>
    <w:rsid w:val="000E541D"/>
    <w:rsid w:val="000E5D78"/>
    <w:rsid w:val="000E5E34"/>
    <w:rsid w:val="000E6836"/>
    <w:rsid w:val="000E6B64"/>
    <w:rsid w:val="000E6EDE"/>
    <w:rsid w:val="000E7486"/>
    <w:rsid w:val="000E7790"/>
    <w:rsid w:val="000E7856"/>
    <w:rsid w:val="000E79F1"/>
    <w:rsid w:val="000E7ADF"/>
    <w:rsid w:val="000E7F47"/>
    <w:rsid w:val="000F02C9"/>
    <w:rsid w:val="000F09CD"/>
    <w:rsid w:val="000F0E68"/>
    <w:rsid w:val="000F13F4"/>
    <w:rsid w:val="000F1452"/>
    <w:rsid w:val="000F19D2"/>
    <w:rsid w:val="000F1B4C"/>
    <w:rsid w:val="000F1C90"/>
    <w:rsid w:val="000F4606"/>
    <w:rsid w:val="000F4C4F"/>
    <w:rsid w:val="000F4C9F"/>
    <w:rsid w:val="000F5604"/>
    <w:rsid w:val="000F5B7D"/>
    <w:rsid w:val="000F5C66"/>
    <w:rsid w:val="000F5CF9"/>
    <w:rsid w:val="000F6328"/>
    <w:rsid w:val="000F6B36"/>
    <w:rsid w:val="000F6D16"/>
    <w:rsid w:val="000F7075"/>
    <w:rsid w:val="0010016A"/>
    <w:rsid w:val="001006A8"/>
    <w:rsid w:val="0010082D"/>
    <w:rsid w:val="001011E6"/>
    <w:rsid w:val="00101286"/>
    <w:rsid w:val="00102976"/>
    <w:rsid w:val="00102993"/>
    <w:rsid w:val="00102BB0"/>
    <w:rsid w:val="0010312D"/>
    <w:rsid w:val="001032A8"/>
    <w:rsid w:val="00103C60"/>
    <w:rsid w:val="001042AB"/>
    <w:rsid w:val="00104620"/>
    <w:rsid w:val="001047FA"/>
    <w:rsid w:val="0010611E"/>
    <w:rsid w:val="001069FA"/>
    <w:rsid w:val="0010750D"/>
    <w:rsid w:val="00107528"/>
    <w:rsid w:val="00110D2B"/>
    <w:rsid w:val="00111304"/>
    <w:rsid w:val="00111424"/>
    <w:rsid w:val="0011158B"/>
    <w:rsid w:val="001119FF"/>
    <w:rsid w:val="00111C0F"/>
    <w:rsid w:val="00112207"/>
    <w:rsid w:val="00113349"/>
    <w:rsid w:val="00113EB6"/>
    <w:rsid w:val="00114A10"/>
    <w:rsid w:val="00114CF1"/>
    <w:rsid w:val="00115C9C"/>
    <w:rsid w:val="00116B27"/>
    <w:rsid w:val="00117BE2"/>
    <w:rsid w:val="00117C67"/>
    <w:rsid w:val="00120ACF"/>
    <w:rsid w:val="00121A0D"/>
    <w:rsid w:val="00122B35"/>
    <w:rsid w:val="00122DDF"/>
    <w:rsid w:val="00123869"/>
    <w:rsid w:val="00123D5D"/>
    <w:rsid w:val="0012644F"/>
    <w:rsid w:val="0012695E"/>
    <w:rsid w:val="00127A01"/>
    <w:rsid w:val="00127CDC"/>
    <w:rsid w:val="00130658"/>
    <w:rsid w:val="00130998"/>
    <w:rsid w:val="001311EA"/>
    <w:rsid w:val="00131A93"/>
    <w:rsid w:val="00132026"/>
    <w:rsid w:val="00132369"/>
    <w:rsid w:val="001323E9"/>
    <w:rsid w:val="00132ED0"/>
    <w:rsid w:val="00133448"/>
    <w:rsid w:val="00134992"/>
    <w:rsid w:val="00134C00"/>
    <w:rsid w:val="00135315"/>
    <w:rsid w:val="00135B14"/>
    <w:rsid w:val="00135DCD"/>
    <w:rsid w:val="00136A7D"/>
    <w:rsid w:val="00137B30"/>
    <w:rsid w:val="00137CDC"/>
    <w:rsid w:val="00137F17"/>
    <w:rsid w:val="00140755"/>
    <w:rsid w:val="00140C1D"/>
    <w:rsid w:val="00141E48"/>
    <w:rsid w:val="0014236F"/>
    <w:rsid w:val="00142669"/>
    <w:rsid w:val="0014279E"/>
    <w:rsid w:val="00142B10"/>
    <w:rsid w:val="00142C18"/>
    <w:rsid w:val="0014310C"/>
    <w:rsid w:val="001435B5"/>
    <w:rsid w:val="00143B5C"/>
    <w:rsid w:val="00143E72"/>
    <w:rsid w:val="00143F50"/>
    <w:rsid w:val="001440E0"/>
    <w:rsid w:val="001441EE"/>
    <w:rsid w:val="00144F42"/>
    <w:rsid w:val="0014539D"/>
    <w:rsid w:val="00146327"/>
    <w:rsid w:val="001466A8"/>
    <w:rsid w:val="00146972"/>
    <w:rsid w:val="00147693"/>
    <w:rsid w:val="0015057B"/>
    <w:rsid w:val="00151566"/>
    <w:rsid w:val="00151D2A"/>
    <w:rsid w:val="0015201D"/>
    <w:rsid w:val="00152368"/>
    <w:rsid w:val="001527E5"/>
    <w:rsid w:val="0015292D"/>
    <w:rsid w:val="0015296B"/>
    <w:rsid w:val="0015342C"/>
    <w:rsid w:val="00153590"/>
    <w:rsid w:val="0015378F"/>
    <w:rsid w:val="00153A00"/>
    <w:rsid w:val="00153EBA"/>
    <w:rsid w:val="001542A4"/>
    <w:rsid w:val="00155F15"/>
    <w:rsid w:val="0015675C"/>
    <w:rsid w:val="00156B02"/>
    <w:rsid w:val="00157A87"/>
    <w:rsid w:val="00160148"/>
    <w:rsid w:val="001603C4"/>
    <w:rsid w:val="00160564"/>
    <w:rsid w:val="001605F0"/>
    <w:rsid w:val="00160E05"/>
    <w:rsid w:val="001610D0"/>
    <w:rsid w:val="00161310"/>
    <w:rsid w:val="001617EB"/>
    <w:rsid w:val="00161E93"/>
    <w:rsid w:val="00162ED9"/>
    <w:rsid w:val="0016301F"/>
    <w:rsid w:val="00163283"/>
    <w:rsid w:val="00163373"/>
    <w:rsid w:val="0016338A"/>
    <w:rsid w:val="00163AE3"/>
    <w:rsid w:val="001641A3"/>
    <w:rsid w:val="00164906"/>
    <w:rsid w:val="00164B4C"/>
    <w:rsid w:val="001657EA"/>
    <w:rsid w:val="00166E8F"/>
    <w:rsid w:val="00166FC6"/>
    <w:rsid w:val="00167897"/>
    <w:rsid w:val="00167933"/>
    <w:rsid w:val="001719A4"/>
    <w:rsid w:val="0017219D"/>
    <w:rsid w:val="001724B7"/>
    <w:rsid w:val="001725C7"/>
    <w:rsid w:val="001727C6"/>
    <w:rsid w:val="001730EE"/>
    <w:rsid w:val="00173A87"/>
    <w:rsid w:val="00174066"/>
    <w:rsid w:val="0017442E"/>
    <w:rsid w:val="00174850"/>
    <w:rsid w:val="00174F12"/>
    <w:rsid w:val="0017558C"/>
    <w:rsid w:val="00175D20"/>
    <w:rsid w:val="00176164"/>
    <w:rsid w:val="00176496"/>
    <w:rsid w:val="00176704"/>
    <w:rsid w:val="0017778D"/>
    <w:rsid w:val="00177BF5"/>
    <w:rsid w:val="001803DC"/>
    <w:rsid w:val="00180A86"/>
    <w:rsid w:val="0018235E"/>
    <w:rsid w:val="00182479"/>
    <w:rsid w:val="00182B5C"/>
    <w:rsid w:val="0018323B"/>
    <w:rsid w:val="00184037"/>
    <w:rsid w:val="001841D8"/>
    <w:rsid w:val="00186313"/>
    <w:rsid w:val="00186689"/>
    <w:rsid w:val="001878AE"/>
    <w:rsid w:val="001905F7"/>
    <w:rsid w:val="00191131"/>
    <w:rsid w:val="001911BE"/>
    <w:rsid w:val="001914F4"/>
    <w:rsid w:val="00193CAD"/>
    <w:rsid w:val="00193D55"/>
    <w:rsid w:val="00193E32"/>
    <w:rsid w:val="00193EEA"/>
    <w:rsid w:val="00194562"/>
    <w:rsid w:val="0019462D"/>
    <w:rsid w:val="00194F52"/>
    <w:rsid w:val="00195E92"/>
    <w:rsid w:val="00195ECC"/>
    <w:rsid w:val="001965E9"/>
    <w:rsid w:val="001967A9"/>
    <w:rsid w:val="001A0089"/>
    <w:rsid w:val="001A019D"/>
    <w:rsid w:val="001A0265"/>
    <w:rsid w:val="001A1017"/>
    <w:rsid w:val="001A19EE"/>
    <w:rsid w:val="001A1C66"/>
    <w:rsid w:val="001A1DC3"/>
    <w:rsid w:val="001A2AD7"/>
    <w:rsid w:val="001A3042"/>
    <w:rsid w:val="001A3A8D"/>
    <w:rsid w:val="001A4BFF"/>
    <w:rsid w:val="001A4E70"/>
    <w:rsid w:val="001A51F8"/>
    <w:rsid w:val="001A5648"/>
    <w:rsid w:val="001A5F1C"/>
    <w:rsid w:val="001A5F21"/>
    <w:rsid w:val="001A645B"/>
    <w:rsid w:val="001A68FA"/>
    <w:rsid w:val="001A69A4"/>
    <w:rsid w:val="001A7745"/>
    <w:rsid w:val="001A7F6E"/>
    <w:rsid w:val="001B086E"/>
    <w:rsid w:val="001B0F69"/>
    <w:rsid w:val="001B24DD"/>
    <w:rsid w:val="001B258F"/>
    <w:rsid w:val="001B2757"/>
    <w:rsid w:val="001B3A6A"/>
    <w:rsid w:val="001B3A75"/>
    <w:rsid w:val="001B46E7"/>
    <w:rsid w:val="001B4CDB"/>
    <w:rsid w:val="001B4D02"/>
    <w:rsid w:val="001B4D06"/>
    <w:rsid w:val="001B543D"/>
    <w:rsid w:val="001B556B"/>
    <w:rsid w:val="001B56B0"/>
    <w:rsid w:val="001B623B"/>
    <w:rsid w:val="001C022B"/>
    <w:rsid w:val="001C1A8B"/>
    <w:rsid w:val="001C292D"/>
    <w:rsid w:val="001C2B92"/>
    <w:rsid w:val="001C36F1"/>
    <w:rsid w:val="001C37C1"/>
    <w:rsid w:val="001C3C9F"/>
    <w:rsid w:val="001C45B5"/>
    <w:rsid w:val="001C4ADF"/>
    <w:rsid w:val="001C4D36"/>
    <w:rsid w:val="001C5C2E"/>
    <w:rsid w:val="001C5E29"/>
    <w:rsid w:val="001C5FCB"/>
    <w:rsid w:val="001C65F2"/>
    <w:rsid w:val="001C68BE"/>
    <w:rsid w:val="001C6E9E"/>
    <w:rsid w:val="001C792C"/>
    <w:rsid w:val="001C7BEF"/>
    <w:rsid w:val="001D001D"/>
    <w:rsid w:val="001D0906"/>
    <w:rsid w:val="001D116D"/>
    <w:rsid w:val="001D16E1"/>
    <w:rsid w:val="001D1F8C"/>
    <w:rsid w:val="001D2DAA"/>
    <w:rsid w:val="001D3BA3"/>
    <w:rsid w:val="001D42AA"/>
    <w:rsid w:val="001D4F1C"/>
    <w:rsid w:val="001D552D"/>
    <w:rsid w:val="001D55A1"/>
    <w:rsid w:val="001D5CCD"/>
    <w:rsid w:val="001D6260"/>
    <w:rsid w:val="001D79FE"/>
    <w:rsid w:val="001D7BD5"/>
    <w:rsid w:val="001D7D68"/>
    <w:rsid w:val="001E1AE4"/>
    <w:rsid w:val="001E1CC4"/>
    <w:rsid w:val="001E2D2D"/>
    <w:rsid w:val="001E2DFD"/>
    <w:rsid w:val="001E307D"/>
    <w:rsid w:val="001E3090"/>
    <w:rsid w:val="001E3172"/>
    <w:rsid w:val="001E3436"/>
    <w:rsid w:val="001E3B44"/>
    <w:rsid w:val="001E3DAD"/>
    <w:rsid w:val="001E49C9"/>
    <w:rsid w:val="001E5DA4"/>
    <w:rsid w:val="001E5FDE"/>
    <w:rsid w:val="001E5FFF"/>
    <w:rsid w:val="001E67DA"/>
    <w:rsid w:val="001E7459"/>
    <w:rsid w:val="001F0739"/>
    <w:rsid w:val="001F0D7F"/>
    <w:rsid w:val="001F1048"/>
    <w:rsid w:val="001F166B"/>
    <w:rsid w:val="001F17E0"/>
    <w:rsid w:val="001F1D16"/>
    <w:rsid w:val="001F33A1"/>
    <w:rsid w:val="001F49A9"/>
    <w:rsid w:val="001F57C6"/>
    <w:rsid w:val="001F5BA9"/>
    <w:rsid w:val="001F687C"/>
    <w:rsid w:val="001F69EC"/>
    <w:rsid w:val="001F748A"/>
    <w:rsid w:val="0020086A"/>
    <w:rsid w:val="00200A0F"/>
    <w:rsid w:val="00201160"/>
    <w:rsid w:val="00201C86"/>
    <w:rsid w:val="002028A8"/>
    <w:rsid w:val="00202AD2"/>
    <w:rsid w:val="00202C12"/>
    <w:rsid w:val="00202D95"/>
    <w:rsid w:val="0020316F"/>
    <w:rsid w:val="00203E0D"/>
    <w:rsid w:val="00203E3E"/>
    <w:rsid w:val="002043E7"/>
    <w:rsid w:val="00204447"/>
    <w:rsid w:val="00204989"/>
    <w:rsid w:val="0020529F"/>
    <w:rsid w:val="00205E9F"/>
    <w:rsid w:val="002068BF"/>
    <w:rsid w:val="00206DE8"/>
    <w:rsid w:val="002076D6"/>
    <w:rsid w:val="00207930"/>
    <w:rsid w:val="00207B6A"/>
    <w:rsid w:val="00207E43"/>
    <w:rsid w:val="00210047"/>
    <w:rsid w:val="00210C6C"/>
    <w:rsid w:val="00210F2D"/>
    <w:rsid w:val="00210F86"/>
    <w:rsid w:val="002115B8"/>
    <w:rsid w:val="0021198D"/>
    <w:rsid w:val="002127FB"/>
    <w:rsid w:val="002128E5"/>
    <w:rsid w:val="0021308C"/>
    <w:rsid w:val="002133DD"/>
    <w:rsid w:val="00213594"/>
    <w:rsid w:val="00213CD6"/>
    <w:rsid w:val="00214018"/>
    <w:rsid w:val="0021411E"/>
    <w:rsid w:val="00214130"/>
    <w:rsid w:val="00214875"/>
    <w:rsid w:val="0021584A"/>
    <w:rsid w:val="002161CF"/>
    <w:rsid w:val="002165A7"/>
    <w:rsid w:val="002165EC"/>
    <w:rsid w:val="002168C8"/>
    <w:rsid w:val="00216A42"/>
    <w:rsid w:val="00216AA9"/>
    <w:rsid w:val="002175CE"/>
    <w:rsid w:val="00217A21"/>
    <w:rsid w:val="00217FD8"/>
    <w:rsid w:val="00217FF8"/>
    <w:rsid w:val="002202CA"/>
    <w:rsid w:val="002202D4"/>
    <w:rsid w:val="0022053E"/>
    <w:rsid w:val="002221EA"/>
    <w:rsid w:val="002222F8"/>
    <w:rsid w:val="00224294"/>
    <w:rsid w:val="00224409"/>
    <w:rsid w:val="00224F15"/>
    <w:rsid w:val="002267F0"/>
    <w:rsid w:val="0022714F"/>
    <w:rsid w:val="00227C12"/>
    <w:rsid w:val="00227EFC"/>
    <w:rsid w:val="002306A6"/>
    <w:rsid w:val="00230822"/>
    <w:rsid w:val="002308FA"/>
    <w:rsid w:val="00230DC9"/>
    <w:rsid w:val="00231198"/>
    <w:rsid w:val="002313B0"/>
    <w:rsid w:val="00231640"/>
    <w:rsid w:val="002318DA"/>
    <w:rsid w:val="00232811"/>
    <w:rsid w:val="0023351C"/>
    <w:rsid w:val="002342C5"/>
    <w:rsid w:val="0023492E"/>
    <w:rsid w:val="00234982"/>
    <w:rsid w:val="0023677D"/>
    <w:rsid w:val="0023691A"/>
    <w:rsid w:val="00237728"/>
    <w:rsid w:val="002377CE"/>
    <w:rsid w:val="00237BE6"/>
    <w:rsid w:val="0024051A"/>
    <w:rsid w:val="0024189F"/>
    <w:rsid w:val="00241C01"/>
    <w:rsid w:val="00241C40"/>
    <w:rsid w:val="00242040"/>
    <w:rsid w:val="002421D6"/>
    <w:rsid w:val="00242596"/>
    <w:rsid w:val="00242883"/>
    <w:rsid w:val="00242894"/>
    <w:rsid w:val="00243411"/>
    <w:rsid w:val="002437F2"/>
    <w:rsid w:val="00243F01"/>
    <w:rsid w:val="00244C0F"/>
    <w:rsid w:val="0024593E"/>
    <w:rsid w:val="00245A40"/>
    <w:rsid w:val="0025070F"/>
    <w:rsid w:val="002524B6"/>
    <w:rsid w:val="00252587"/>
    <w:rsid w:val="002537E5"/>
    <w:rsid w:val="00254BB5"/>
    <w:rsid w:val="002568A9"/>
    <w:rsid w:val="00256EDE"/>
    <w:rsid w:val="00257B00"/>
    <w:rsid w:val="00257F64"/>
    <w:rsid w:val="00260B75"/>
    <w:rsid w:val="0026112A"/>
    <w:rsid w:val="002614C5"/>
    <w:rsid w:val="002615CC"/>
    <w:rsid w:val="002617A5"/>
    <w:rsid w:val="00261D23"/>
    <w:rsid w:val="00261DF9"/>
    <w:rsid w:val="00262449"/>
    <w:rsid w:val="00263220"/>
    <w:rsid w:val="0026357B"/>
    <w:rsid w:val="002640AE"/>
    <w:rsid w:val="00264369"/>
    <w:rsid w:val="002657CF"/>
    <w:rsid w:val="00265836"/>
    <w:rsid w:val="00265A5C"/>
    <w:rsid w:val="00265C3E"/>
    <w:rsid w:val="00265F1D"/>
    <w:rsid w:val="00266466"/>
    <w:rsid w:val="00266778"/>
    <w:rsid w:val="00266D1C"/>
    <w:rsid w:val="00266D91"/>
    <w:rsid w:val="002671B2"/>
    <w:rsid w:val="0026738C"/>
    <w:rsid w:val="002700B5"/>
    <w:rsid w:val="00270C70"/>
    <w:rsid w:val="00271026"/>
    <w:rsid w:val="002715B0"/>
    <w:rsid w:val="0027172A"/>
    <w:rsid w:val="00272832"/>
    <w:rsid w:val="00272CBA"/>
    <w:rsid w:val="0027460F"/>
    <w:rsid w:val="00274D6E"/>
    <w:rsid w:val="00275937"/>
    <w:rsid w:val="002759E1"/>
    <w:rsid w:val="00276BF3"/>
    <w:rsid w:val="00276CDA"/>
    <w:rsid w:val="00276D13"/>
    <w:rsid w:val="0027791B"/>
    <w:rsid w:val="00277A9A"/>
    <w:rsid w:val="00277C4A"/>
    <w:rsid w:val="00280802"/>
    <w:rsid w:val="00280C4A"/>
    <w:rsid w:val="002812BF"/>
    <w:rsid w:val="002812D4"/>
    <w:rsid w:val="00281E75"/>
    <w:rsid w:val="00281FE8"/>
    <w:rsid w:val="00282031"/>
    <w:rsid w:val="00282D42"/>
    <w:rsid w:val="0028324F"/>
    <w:rsid w:val="00283348"/>
    <w:rsid w:val="00283A6A"/>
    <w:rsid w:val="00283C13"/>
    <w:rsid w:val="00283FEE"/>
    <w:rsid w:val="002844D4"/>
    <w:rsid w:val="00285FDF"/>
    <w:rsid w:val="0028644C"/>
    <w:rsid w:val="00287946"/>
    <w:rsid w:val="00287B48"/>
    <w:rsid w:val="00290FDA"/>
    <w:rsid w:val="00292B18"/>
    <w:rsid w:val="00293A1F"/>
    <w:rsid w:val="0029481D"/>
    <w:rsid w:val="002954E2"/>
    <w:rsid w:val="0029563A"/>
    <w:rsid w:val="00295E7F"/>
    <w:rsid w:val="00296228"/>
    <w:rsid w:val="002963A7"/>
    <w:rsid w:val="0029730B"/>
    <w:rsid w:val="002975EA"/>
    <w:rsid w:val="002976C0"/>
    <w:rsid w:val="002A09D8"/>
    <w:rsid w:val="002A0F7B"/>
    <w:rsid w:val="002A14B4"/>
    <w:rsid w:val="002A1A52"/>
    <w:rsid w:val="002A27B8"/>
    <w:rsid w:val="002A3083"/>
    <w:rsid w:val="002A3309"/>
    <w:rsid w:val="002A3CF2"/>
    <w:rsid w:val="002A3F77"/>
    <w:rsid w:val="002A4EB8"/>
    <w:rsid w:val="002A54DA"/>
    <w:rsid w:val="002A5503"/>
    <w:rsid w:val="002A5731"/>
    <w:rsid w:val="002A6D93"/>
    <w:rsid w:val="002A6E78"/>
    <w:rsid w:val="002A747D"/>
    <w:rsid w:val="002B071F"/>
    <w:rsid w:val="002B0C86"/>
    <w:rsid w:val="002B188C"/>
    <w:rsid w:val="002B3308"/>
    <w:rsid w:val="002B3564"/>
    <w:rsid w:val="002B588F"/>
    <w:rsid w:val="002B65EE"/>
    <w:rsid w:val="002B725E"/>
    <w:rsid w:val="002C0B62"/>
    <w:rsid w:val="002C1893"/>
    <w:rsid w:val="002C192B"/>
    <w:rsid w:val="002C2433"/>
    <w:rsid w:val="002C266B"/>
    <w:rsid w:val="002C2992"/>
    <w:rsid w:val="002C3101"/>
    <w:rsid w:val="002C33A7"/>
    <w:rsid w:val="002C352B"/>
    <w:rsid w:val="002C374E"/>
    <w:rsid w:val="002C500B"/>
    <w:rsid w:val="002C537A"/>
    <w:rsid w:val="002C6CD2"/>
    <w:rsid w:val="002C73D5"/>
    <w:rsid w:val="002D015B"/>
    <w:rsid w:val="002D0ED4"/>
    <w:rsid w:val="002D112E"/>
    <w:rsid w:val="002D1183"/>
    <w:rsid w:val="002D24E7"/>
    <w:rsid w:val="002D24EB"/>
    <w:rsid w:val="002D29D3"/>
    <w:rsid w:val="002D2F91"/>
    <w:rsid w:val="002D3416"/>
    <w:rsid w:val="002D3661"/>
    <w:rsid w:val="002D52BB"/>
    <w:rsid w:val="002D5C28"/>
    <w:rsid w:val="002D6216"/>
    <w:rsid w:val="002D7BDC"/>
    <w:rsid w:val="002E0AF9"/>
    <w:rsid w:val="002E0BB4"/>
    <w:rsid w:val="002E0EF7"/>
    <w:rsid w:val="002E5536"/>
    <w:rsid w:val="002E5D9F"/>
    <w:rsid w:val="002E763E"/>
    <w:rsid w:val="002E7F37"/>
    <w:rsid w:val="002F06B3"/>
    <w:rsid w:val="002F0975"/>
    <w:rsid w:val="002F0EC8"/>
    <w:rsid w:val="002F1768"/>
    <w:rsid w:val="002F1B35"/>
    <w:rsid w:val="002F1F75"/>
    <w:rsid w:val="002F2361"/>
    <w:rsid w:val="002F24BC"/>
    <w:rsid w:val="002F29E1"/>
    <w:rsid w:val="002F30D7"/>
    <w:rsid w:val="002F351F"/>
    <w:rsid w:val="002F39EE"/>
    <w:rsid w:val="002F4B3B"/>
    <w:rsid w:val="002F6117"/>
    <w:rsid w:val="002F6A4F"/>
    <w:rsid w:val="002F6B94"/>
    <w:rsid w:val="002F71D1"/>
    <w:rsid w:val="002F7554"/>
    <w:rsid w:val="003007DD"/>
    <w:rsid w:val="00300945"/>
    <w:rsid w:val="00300CFA"/>
    <w:rsid w:val="00300F57"/>
    <w:rsid w:val="00301100"/>
    <w:rsid w:val="003018BC"/>
    <w:rsid w:val="00302776"/>
    <w:rsid w:val="00302C1D"/>
    <w:rsid w:val="00303853"/>
    <w:rsid w:val="00304841"/>
    <w:rsid w:val="00304B75"/>
    <w:rsid w:val="00304F8A"/>
    <w:rsid w:val="00305196"/>
    <w:rsid w:val="00305FB2"/>
    <w:rsid w:val="00307665"/>
    <w:rsid w:val="003108F4"/>
    <w:rsid w:val="00310C2C"/>
    <w:rsid w:val="00311B81"/>
    <w:rsid w:val="0031271E"/>
    <w:rsid w:val="003129BB"/>
    <w:rsid w:val="00312CB9"/>
    <w:rsid w:val="00313143"/>
    <w:rsid w:val="00314324"/>
    <w:rsid w:val="00314326"/>
    <w:rsid w:val="003145F9"/>
    <w:rsid w:val="00315A97"/>
    <w:rsid w:val="00316875"/>
    <w:rsid w:val="00316C03"/>
    <w:rsid w:val="0031771A"/>
    <w:rsid w:val="0032000C"/>
    <w:rsid w:val="00320319"/>
    <w:rsid w:val="00321345"/>
    <w:rsid w:val="0032155C"/>
    <w:rsid w:val="00321756"/>
    <w:rsid w:val="00321902"/>
    <w:rsid w:val="003223EF"/>
    <w:rsid w:val="00322785"/>
    <w:rsid w:val="003229B8"/>
    <w:rsid w:val="00322DDF"/>
    <w:rsid w:val="0032333E"/>
    <w:rsid w:val="003243A8"/>
    <w:rsid w:val="00324B39"/>
    <w:rsid w:val="00325FAD"/>
    <w:rsid w:val="00327AE9"/>
    <w:rsid w:val="00330246"/>
    <w:rsid w:val="00330B88"/>
    <w:rsid w:val="00331C61"/>
    <w:rsid w:val="00331F66"/>
    <w:rsid w:val="00331FDE"/>
    <w:rsid w:val="003323C2"/>
    <w:rsid w:val="00332945"/>
    <w:rsid w:val="00332CB6"/>
    <w:rsid w:val="003332F8"/>
    <w:rsid w:val="00333811"/>
    <w:rsid w:val="00333A44"/>
    <w:rsid w:val="003346D6"/>
    <w:rsid w:val="00335CCC"/>
    <w:rsid w:val="003363D4"/>
    <w:rsid w:val="00336520"/>
    <w:rsid w:val="00336D0B"/>
    <w:rsid w:val="00337476"/>
    <w:rsid w:val="00337C7B"/>
    <w:rsid w:val="003403CC"/>
    <w:rsid w:val="0034075E"/>
    <w:rsid w:val="00341CDC"/>
    <w:rsid w:val="00342615"/>
    <w:rsid w:val="00344035"/>
    <w:rsid w:val="0034481E"/>
    <w:rsid w:val="00344C91"/>
    <w:rsid w:val="0034527F"/>
    <w:rsid w:val="00345808"/>
    <w:rsid w:val="00346E2E"/>
    <w:rsid w:val="0034724F"/>
    <w:rsid w:val="003505DA"/>
    <w:rsid w:val="00350898"/>
    <w:rsid w:val="00350A3B"/>
    <w:rsid w:val="00350BB6"/>
    <w:rsid w:val="00350BB8"/>
    <w:rsid w:val="00351452"/>
    <w:rsid w:val="00351AD0"/>
    <w:rsid w:val="003528F2"/>
    <w:rsid w:val="00353139"/>
    <w:rsid w:val="003532B8"/>
    <w:rsid w:val="003537A0"/>
    <w:rsid w:val="0035385F"/>
    <w:rsid w:val="00353DD5"/>
    <w:rsid w:val="00354199"/>
    <w:rsid w:val="003541F0"/>
    <w:rsid w:val="003546B2"/>
    <w:rsid w:val="00354AA4"/>
    <w:rsid w:val="00355FC4"/>
    <w:rsid w:val="0035617E"/>
    <w:rsid w:val="00356405"/>
    <w:rsid w:val="003567C7"/>
    <w:rsid w:val="0035684F"/>
    <w:rsid w:val="00357091"/>
    <w:rsid w:val="00357856"/>
    <w:rsid w:val="00357AE9"/>
    <w:rsid w:val="00357D6E"/>
    <w:rsid w:val="003605CC"/>
    <w:rsid w:val="003618B9"/>
    <w:rsid w:val="003629A3"/>
    <w:rsid w:val="00362C8A"/>
    <w:rsid w:val="00363332"/>
    <w:rsid w:val="00364C40"/>
    <w:rsid w:val="0036618A"/>
    <w:rsid w:val="003666CE"/>
    <w:rsid w:val="00366C0F"/>
    <w:rsid w:val="00366C6A"/>
    <w:rsid w:val="0036729A"/>
    <w:rsid w:val="00367DBA"/>
    <w:rsid w:val="00370849"/>
    <w:rsid w:val="003709B2"/>
    <w:rsid w:val="00370AAD"/>
    <w:rsid w:val="00370F52"/>
    <w:rsid w:val="00371268"/>
    <w:rsid w:val="003716D9"/>
    <w:rsid w:val="003724B8"/>
    <w:rsid w:val="003725B6"/>
    <w:rsid w:val="0037295B"/>
    <w:rsid w:val="00372A88"/>
    <w:rsid w:val="00373080"/>
    <w:rsid w:val="003731AF"/>
    <w:rsid w:val="003738E9"/>
    <w:rsid w:val="00373BEC"/>
    <w:rsid w:val="00374145"/>
    <w:rsid w:val="00374889"/>
    <w:rsid w:val="00375415"/>
    <w:rsid w:val="00376BF0"/>
    <w:rsid w:val="00376C92"/>
    <w:rsid w:val="00377A40"/>
    <w:rsid w:val="0038064C"/>
    <w:rsid w:val="003806A1"/>
    <w:rsid w:val="00380BAD"/>
    <w:rsid w:val="00380BC6"/>
    <w:rsid w:val="00380D5C"/>
    <w:rsid w:val="003813D5"/>
    <w:rsid w:val="00381A7D"/>
    <w:rsid w:val="00381C20"/>
    <w:rsid w:val="00381CD1"/>
    <w:rsid w:val="003837DB"/>
    <w:rsid w:val="00383F43"/>
    <w:rsid w:val="0038416C"/>
    <w:rsid w:val="00384F6B"/>
    <w:rsid w:val="003874B2"/>
    <w:rsid w:val="003900D5"/>
    <w:rsid w:val="0039053A"/>
    <w:rsid w:val="00391109"/>
    <w:rsid w:val="003913A2"/>
    <w:rsid w:val="00391CD9"/>
    <w:rsid w:val="00392B31"/>
    <w:rsid w:val="00393849"/>
    <w:rsid w:val="003947B8"/>
    <w:rsid w:val="00394891"/>
    <w:rsid w:val="00394F73"/>
    <w:rsid w:val="003951C3"/>
    <w:rsid w:val="003958B9"/>
    <w:rsid w:val="00395977"/>
    <w:rsid w:val="00396C6C"/>
    <w:rsid w:val="0039780D"/>
    <w:rsid w:val="003A01B9"/>
    <w:rsid w:val="003A01DF"/>
    <w:rsid w:val="003A0C3B"/>
    <w:rsid w:val="003A0C4E"/>
    <w:rsid w:val="003A10E9"/>
    <w:rsid w:val="003A199B"/>
    <w:rsid w:val="003A2B64"/>
    <w:rsid w:val="003A2D21"/>
    <w:rsid w:val="003A33CB"/>
    <w:rsid w:val="003A3984"/>
    <w:rsid w:val="003A3D4C"/>
    <w:rsid w:val="003A4168"/>
    <w:rsid w:val="003A4B16"/>
    <w:rsid w:val="003A4E65"/>
    <w:rsid w:val="003A5F44"/>
    <w:rsid w:val="003A5FDE"/>
    <w:rsid w:val="003A6150"/>
    <w:rsid w:val="003A67E0"/>
    <w:rsid w:val="003A68AE"/>
    <w:rsid w:val="003A6AD9"/>
    <w:rsid w:val="003A6D81"/>
    <w:rsid w:val="003B0196"/>
    <w:rsid w:val="003B0772"/>
    <w:rsid w:val="003B1128"/>
    <w:rsid w:val="003B218A"/>
    <w:rsid w:val="003B26DC"/>
    <w:rsid w:val="003B285B"/>
    <w:rsid w:val="003B3386"/>
    <w:rsid w:val="003B372F"/>
    <w:rsid w:val="003B37DB"/>
    <w:rsid w:val="003B5070"/>
    <w:rsid w:val="003B5AFA"/>
    <w:rsid w:val="003B5EFE"/>
    <w:rsid w:val="003B62C4"/>
    <w:rsid w:val="003B63D4"/>
    <w:rsid w:val="003B65A8"/>
    <w:rsid w:val="003B6769"/>
    <w:rsid w:val="003B6B20"/>
    <w:rsid w:val="003B6EC8"/>
    <w:rsid w:val="003B7640"/>
    <w:rsid w:val="003C0200"/>
    <w:rsid w:val="003C060A"/>
    <w:rsid w:val="003C0CDB"/>
    <w:rsid w:val="003C203C"/>
    <w:rsid w:val="003C2F4D"/>
    <w:rsid w:val="003C31BC"/>
    <w:rsid w:val="003C34C3"/>
    <w:rsid w:val="003C38FE"/>
    <w:rsid w:val="003C4452"/>
    <w:rsid w:val="003C4BA7"/>
    <w:rsid w:val="003C5615"/>
    <w:rsid w:val="003C66E6"/>
    <w:rsid w:val="003C7055"/>
    <w:rsid w:val="003C7321"/>
    <w:rsid w:val="003D001A"/>
    <w:rsid w:val="003D0788"/>
    <w:rsid w:val="003D08F5"/>
    <w:rsid w:val="003D3152"/>
    <w:rsid w:val="003D359E"/>
    <w:rsid w:val="003D3618"/>
    <w:rsid w:val="003D3DC4"/>
    <w:rsid w:val="003D4E36"/>
    <w:rsid w:val="003D511A"/>
    <w:rsid w:val="003D648D"/>
    <w:rsid w:val="003D715E"/>
    <w:rsid w:val="003D74BE"/>
    <w:rsid w:val="003D7D47"/>
    <w:rsid w:val="003E0689"/>
    <w:rsid w:val="003E0F74"/>
    <w:rsid w:val="003E1175"/>
    <w:rsid w:val="003E2115"/>
    <w:rsid w:val="003E24FF"/>
    <w:rsid w:val="003E28E8"/>
    <w:rsid w:val="003E3140"/>
    <w:rsid w:val="003E37B8"/>
    <w:rsid w:val="003E3A6B"/>
    <w:rsid w:val="003E5BC1"/>
    <w:rsid w:val="003E5EA2"/>
    <w:rsid w:val="003E60EA"/>
    <w:rsid w:val="003E62F9"/>
    <w:rsid w:val="003E64D2"/>
    <w:rsid w:val="003E66C0"/>
    <w:rsid w:val="003E7783"/>
    <w:rsid w:val="003F02D7"/>
    <w:rsid w:val="003F0AD2"/>
    <w:rsid w:val="003F0CA6"/>
    <w:rsid w:val="003F3323"/>
    <w:rsid w:val="003F35D4"/>
    <w:rsid w:val="003F3B66"/>
    <w:rsid w:val="003F5C7C"/>
    <w:rsid w:val="003F5ED0"/>
    <w:rsid w:val="003F652A"/>
    <w:rsid w:val="003F65B5"/>
    <w:rsid w:val="003F683E"/>
    <w:rsid w:val="003F7027"/>
    <w:rsid w:val="003F75A0"/>
    <w:rsid w:val="003F77A3"/>
    <w:rsid w:val="003F782A"/>
    <w:rsid w:val="0040011F"/>
    <w:rsid w:val="00400190"/>
    <w:rsid w:val="0040055F"/>
    <w:rsid w:val="00401194"/>
    <w:rsid w:val="00402266"/>
    <w:rsid w:val="00403598"/>
    <w:rsid w:val="004035F2"/>
    <w:rsid w:val="004076F9"/>
    <w:rsid w:val="00407AF3"/>
    <w:rsid w:val="00411A6A"/>
    <w:rsid w:val="00411FFA"/>
    <w:rsid w:val="00412515"/>
    <w:rsid w:val="00412B2B"/>
    <w:rsid w:val="00412D3D"/>
    <w:rsid w:val="004136BF"/>
    <w:rsid w:val="00413748"/>
    <w:rsid w:val="00413900"/>
    <w:rsid w:val="00413ACB"/>
    <w:rsid w:val="00413DE9"/>
    <w:rsid w:val="00413E3B"/>
    <w:rsid w:val="0041417A"/>
    <w:rsid w:val="004141E5"/>
    <w:rsid w:val="00414521"/>
    <w:rsid w:val="0041476C"/>
    <w:rsid w:val="00414860"/>
    <w:rsid w:val="004150A4"/>
    <w:rsid w:val="00416119"/>
    <w:rsid w:val="0041697E"/>
    <w:rsid w:val="00416F05"/>
    <w:rsid w:val="004172F4"/>
    <w:rsid w:val="004176B2"/>
    <w:rsid w:val="0041785C"/>
    <w:rsid w:val="00420910"/>
    <w:rsid w:val="00420DAB"/>
    <w:rsid w:val="00420EE0"/>
    <w:rsid w:val="00421569"/>
    <w:rsid w:val="0042162C"/>
    <w:rsid w:val="004217A5"/>
    <w:rsid w:val="004219E1"/>
    <w:rsid w:val="00421BB8"/>
    <w:rsid w:val="004223BA"/>
    <w:rsid w:val="00422480"/>
    <w:rsid w:val="00422702"/>
    <w:rsid w:val="00422F38"/>
    <w:rsid w:val="00423734"/>
    <w:rsid w:val="00423B2E"/>
    <w:rsid w:val="00423ECE"/>
    <w:rsid w:val="00424353"/>
    <w:rsid w:val="004247D9"/>
    <w:rsid w:val="004251B0"/>
    <w:rsid w:val="00425AE0"/>
    <w:rsid w:val="00425C0A"/>
    <w:rsid w:val="00425CF5"/>
    <w:rsid w:val="00425ED8"/>
    <w:rsid w:val="00426C09"/>
    <w:rsid w:val="00426C72"/>
    <w:rsid w:val="004304EC"/>
    <w:rsid w:val="0043127F"/>
    <w:rsid w:val="00431570"/>
    <w:rsid w:val="00432887"/>
    <w:rsid w:val="00432893"/>
    <w:rsid w:val="00432BC6"/>
    <w:rsid w:val="00434CD4"/>
    <w:rsid w:val="00435118"/>
    <w:rsid w:val="00435442"/>
    <w:rsid w:val="00435546"/>
    <w:rsid w:val="004356D9"/>
    <w:rsid w:val="00435790"/>
    <w:rsid w:val="004367EF"/>
    <w:rsid w:val="00436D72"/>
    <w:rsid w:val="00437160"/>
    <w:rsid w:val="004373B1"/>
    <w:rsid w:val="004374E4"/>
    <w:rsid w:val="004407B2"/>
    <w:rsid w:val="00441EBC"/>
    <w:rsid w:val="00442455"/>
    <w:rsid w:val="004426CC"/>
    <w:rsid w:val="00442CB4"/>
    <w:rsid w:val="0044396B"/>
    <w:rsid w:val="004443AF"/>
    <w:rsid w:val="0044448B"/>
    <w:rsid w:val="00445426"/>
    <w:rsid w:val="004458FC"/>
    <w:rsid w:val="00445F61"/>
    <w:rsid w:val="0044601A"/>
    <w:rsid w:val="00446177"/>
    <w:rsid w:val="00446891"/>
    <w:rsid w:val="004471C6"/>
    <w:rsid w:val="004505C8"/>
    <w:rsid w:val="0045089E"/>
    <w:rsid w:val="00451061"/>
    <w:rsid w:val="004511E2"/>
    <w:rsid w:val="004511E6"/>
    <w:rsid w:val="004515C1"/>
    <w:rsid w:val="00452BCB"/>
    <w:rsid w:val="0045337F"/>
    <w:rsid w:val="00453E7B"/>
    <w:rsid w:val="00454CE8"/>
    <w:rsid w:val="00454ED3"/>
    <w:rsid w:val="0045551E"/>
    <w:rsid w:val="00455D68"/>
    <w:rsid w:val="00455EF6"/>
    <w:rsid w:val="00456378"/>
    <w:rsid w:val="00456A65"/>
    <w:rsid w:val="00457092"/>
    <w:rsid w:val="00457197"/>
    <w:rsid w:val="004579C9"/>
    <w:rsid w:val="004579EA"/>
    <w:rsid w:val="00457A35"/>
    <w:rsid w:val="00457CFF"/>
    <w:rsid w:val="00457EB7"/>
    <w:rsid w:val="00460359"/>
    <w:rsid w:val="00460C3D"/>
    <w:rsid w:val="00460E7C"/>
    <w:rsid w:val="0046252B"/>
    <w:rsid w:val="00462BC1"/>
    <w:rsid w:val="0046493B"/>
    <w:rsid w:val="004656CF"/>
    <w:rsid w:val="00466C78"/>
    <w:rsid w:val="004670E1"/>
    <w:rsid w:val="00467875"/>
    <w:rsid w:val="00470C32"/>
    <w:rsid w:val="00471BF3"/>
    <w:rsid w:val="00471E18"/>
    <w:rsid w:val="0047388F"/>
    <w:rsid w:val="00473FE2"/>
    <w:rsid w:val="0047498B"/>
    <w:rsid w:val="00474DD8"/>
    <w:rsid w:val="00475E9B"/>
    <w:rsid w:val="004776EF"/>
    <w:rsid w:val="00477CD7"/>
    <w:rsid w:val="00477E70"/>
    <w:rsid w:val="004802F5"/>
    <w:rsid w:val="004809B6"/>
    <w:rsid w:val="004819DF"/>
    <w:rsid w:val="004829AC"/>
    <w:rsid w:val="00484098"/>
    <w:rsid w:val="00484383"/>
    <w:rsid w:val="00484AE1"/>
    <w:rsid w:val="00484F16"/>
    <w:rsid w:val="00485107"/>
    <w:rsid w:val="00485430"/>
    <w:rsid w:val="0048597F"/>
    <w:rsid w:val="00485B5F"/>
    <w:rsid w:val="00486497"/>
    <w:rsid w:val="00486EA2"/>
    <w:rsid w:val="00487E4A"/>
    <w:rsid w:val="00490296"/>
    <w:rsid w:val="00490D40"/>
    <w:rsid w:val="00490F6B"/>
    <w:rsid w:val="0049137B"/>
    <w:rsid w:val="00491751"/>
    <w:rsid w:val="00491FF3"/>
    <w:rsid w:val="00491FF7"/>
    <w:rsid w:val="00492056"/>
    <w:rsid w:val="00492086"/>
    <w:rsid w:val="00492495"/>
    <w:rsid w:val="00492C01"/>
    <w:rsid w:val="00493F36"/>
    <w:rsid w:val="00493FB0"/>
    <w:rsid w:val="0049528A"/>
    <w:rsid w:val="00495B9B"/>
    <w:rsid w:val="00495BBA"/>
    <w:rsid w:val="00496161"/>
    <w:rsid w:val="0049736B"/>
    <w:rsid w:val="004973B9"/>
    <w:rsid w:val="004A1214"/>
    <w:rsid w:val="004A17AF"/>
    <w:rsid w:val="004A1986"/>
    <w:rsid w:val="004A2711"/>
    <w:rsid w:val="004A2806"/>
    <w:rsid w:val="004A2BC4"/>
    <w:rsid w:val="004A42E6"/>
    <w:rsid w:val="004A45D8"/>
    <w:rsid w:val="004A4DA8"/>
    <w:rsid w:val="004A5A90"/>
    <w:rsid w:val="004A6777"/>
    <w:rsid w:val="004A6B8D"/>
    <w:rsid w:val="004A735F"/>
    <w:rsid w:val="004A7B3B"/>
    <w:rsid w:val="004A7B83"/>
    <w:rsid w:val="004B0182"/>
    <w:rsid w:val="004B3412"/>
    <w:rsid w:val="004B3A6E"/>
    <w:rsid w:val="004B3F6C"/>
    <w:rsid w:val="004B429C"/>
    <w:rsid w:val="004B44AE"/>
    <w:rsid w:val="004B45A3"/>
    <w:rsid w:val="004B4BAF"/>
    <w:rsid w:val="004B5657"/>
    <w:rsid w:val="004B5765"/>
    <w:rsid w:val="004B60B6"/>
    <w:rsid w:val="004B68B7"/>
    <w:rsid w:val="004B74AE"/>
    <w:rsid w:val="004B77F3"/>
    <w:rsid w:val="004C02B5"/>
    <w:rsid w:val="004C0371"/>
    <w:rsid w:val="004C06F4"/>
    <w:rsid w:val="004C0C66"/>
    <w:rsid w:val="004C1D2D"/>
    <w:rsid w:val="004C247F"/>
    <w:rsid w:val="004C3701"/>
    <w:rsid w:val="004C4470"/>
    <w:rsid w:val="004C4557"/>
    <w:rsid w:val="004C52EF"/>
    <w:rsid w:val="004C5380"/>
    <w:rsid w:val="004C5AB6"/>
    <w:rsid w:val="004C6FFC"/>
    <w:rsid w:val="004C7D40"/>
    <w:rsid w:val="004C7F3C"/>
    <w:rsid w:val="004D01DA"/>
    <w:rsid w:val="004D0694"/>
    <w:rsid w:val="004D1397"/>
    <w:rsid w:val="004D2526"/>
    <w:rsid w:val="004D2743"/>
    <w:rsid w:val="004D2E22"/>
    <w:rsid w:val="004D2F6A"/>
    <w:rsid w:val="004D301B"/>
    <w:rsid w:val="004D3069"/>
    <w:rsid w:val="004D35A5"/>
    <w:rsid w:val="004D3BF8"/>
    <w:rsid w:val="004D4006"/>
    <w:rsid w:val="004D4915"/>
    <w:rsid w:val="004D4FDD"/>
    <w:rsid w:val="004D54FE"/>
    <w:rsid w:val="004D55EE"/>
    <w:rsid w:val="004D683A"/>
    <w:rsid w:val="004D6D17"/>
    <w:rsid w:val="004D7DD3"/>
    <w:rsid w:val="004E029F"/>
    <w:rsid w:val="004E06E1"/>
    <w:rsid w:val="004E0728"/>
    <w:rsid w:val="004E18F4"/>
    <w:rsid w:val="004E198F"/>
    <w:rsid w:val="004E2436"/>
    <w:rsid w:val="004E2538"/>
    <w:rsid w:val="004E2730"/>
    <w:rsid w:val="004E38AD"/>
    <w:rsid w:val="004E3A19"/>
    <w:rsid w:val="004E3F67"/>
    <w:rsid w:val="004E46F9"/>
    <w:rsid w:val="004E4A81"/>
    <w:rsid w:val="004E5F11"/>
    <w:rsid w:val="004E7DA6"/>
    <w:rsid w:val="004F0091"/>
    <w:rsid w:val="004F011A"/>
    <w:rsid w:val="004F0B17"/>
    <w:rsid w:val="004F18A1"/>
    <w:rsid w:val="004F2522"/>
    <w:rsid w:val="004F292D"/>
    <w:rsid w:val="004F2A1E"/>
    <w:rsid w:val="004F3A4B"/>
    <w:rsid w:val="004F466B"/>
    <w:rsid w:val="004F4F00"/>
    <w:rsid w:val="004F51AC"/>
    <w:rsid w:val="004F5C72"/>
    <w:rsid w:val="004F616C"/>
    <w:rsid w:val="004F7BC9"/>
    <w:rsid w:val="005005DE"/>
    <w:rsid w:val="00500921"/>
    <w:rsid w:val="00500973"/>
    <w:rsid w:val="005010D5"/>
    <w:rsid w:val="00501289"/>
    <w:rsid w:val="0050129C"/>
    <w:rsid w:val="005016ED"/>
    <w:rsid w:val="00501F08"/>
    <w:rsid w:val="005021EB"/>
    <w:rsid w:val="005026D7"/>
    <w:rsid w:val="0050289A"/>
    <w:rsid w:val="00502E23"/>
    <w:rsid w:val="00503005"/>
    <w:rsid w:val="005036DC"/>
    <w:rsid w:val="00503E99"/>
    <w:rsid w:val="0050589C"/>
    <w:rsid w:val="00505FC8"/>
    <w:rsid w:val="0050634B"/>
    <w:rsid w:val="00507812"/>
    <w:rsid w:val="00507E8F"/>
    <w:rsid w:val="005102EC"/>
    <w:rsid w:val="0051084F"/>
    <w:rsid w:val="00510E41"/>
    <w:rsid w:val="0051117B"/>
    <w:rsid w:val="00511A1A"/>
    <w:rsid w:val="00511A67"/>
    <w:rsid w:val="00511A9D"/>
    <w:rsid w:val="00511F7E"/>
    <w:rsid w:val="005129F2"/>
    <w:rsid w:val="00512D63"/>
    <w:rsid w:val="0051331D"/>
    <w:rsid w:val="0051405A"/>
    <w:rsid w:val="005146F3"/>
    <w:rsid w:val="00515BE9"/>
    <w:rsid w:val="00516355"/>
    <w:rsid w:val="005166A9"/>
    <w:rsid w:val="00516C37"/>
    <w:rsid w:val="00516E4A"/>
    <w:rsid w:val="00517382"/>
    <w:rsid w:val="00517451"/>
    <w:rsid w:val="005178E1"/>
    <w:rsid w:val="00517A86"/>
    <w:rsid w:val="00517C1A"/>
    <w:rsid w:val="00517C2B"/>
    <w:rsid w:val="00517E6B"/>
    <w:rsid w:val="0052011D"/>
    <w:rsid w:val="0052055E"/>
    <w:rsid w:val="005208A1"/>
    <w:rsid w:val="00520B24"/>
    <w:rsid w:val="00520C8C"/>
    <w:rsid w:val="00520D65"/>
    <w:rsid w:val="00520FAF"/>
    <w:rsid w:val="005210B0"/>
    <w:rsid w:val="0052193D"/>
    <w:rsid w:val="00521EE0"/>
    <w:rsid w:val="00521FAE"/>
    <w:rsid w:val="00523A39"/>
    <w:rsid w:val="00523AF8"/>
    <w:rsid w:val="00525F59"/>
    <w:rsid w:val="00526003"/>
    <w:rsid w:val="00526819"/>
    <w:rsid w:val="00526C5C"/>
    <w:rsid w:val="00527D4E"/>
    <w:rsid w:val="00530C22"/>
    <w:rsid w:val="005313F3"/>
    <w:rsid w:val="005315F9"/>
    <w:rsid w:val="00532174"/>
    <w:rsid w:val="005327EE"/>
    <w:rsid w:val="0053334F"/>
    <w:rsid w:val="0053335B"/>
    <w:rsid w:val="00534C21"/>
    <w:rsid w:val="00534DC6"/>
    <w:rsid w:val="00534EB7"/>
    <w:rsid w:val="00535644"/>
    <w:rsid w:val="00537207"/>
    <w:rsid w:val="005412CC"/>
    <w:rsid w:val="005413D9"/>
    <w:rsid w:val="00541CAA"/>
    <w:rsid w:val="00541FB4"/>
    <w:rsid w:val="005431E3"/>
    <w:rsid w:val="00543528"/>
    <w:rsid w:val="00543803"/>
    <w:rsid w:val="00545C30"/>
    <w:rsid w:val="00546385"/>
    <w:rsid w:val="0054799C"/>
    <w:rsid w:val="00547D59"/>
    <w:rsid w:val="005500B7"/>
    <w:rsid w:val="00550D74"/>
    <w:rsid w:val="0055135F"/>
    <w:rsid w:val="005517FF"/>
    <w:rsid w:val="00551885"/>
    <w:rsid w:val="00552DAF"/>
    <w:rsid w:val="00552DFB"/>
    <w:rsid w:val="00552F72"/>
    <w:rsid w:val="00555266"/>
    <w:rsid w:val="00555F98"/>
    <w:rsid w:val="005566CE"/>
    <w:rsid w:val="00556A36"/>
    <w:rsid w:val="00557672"/>
    <w:rsid w:val="005577AF"/>
    <w:rsid w:val="00557B8F"/>
    <w:rsid w:val="005617DB"/>
    <w:rsid w:val="00561C6F"/>
    <w:rsid w:val="0056223B"/>
    <w:rsid w:val="0056256B"/>
    <w:rsid w:val="00562CBB"/>
    <w:rsid w:val="005630A3"/>
    <w:rsid w:val="0056358D"/>
    <w:rsid w:val="00563902"/>
    <w:rsid w:val="00563A13"/>
    <w:rsid w:val="00564720"/>
    <w:rsid w:val="005656E0"/>
    <w:rsid w:val="00565CB0"/>
    <w:rsid w:val="005661D6"/>
    <w:rsid w:val="00567E9E"/>
    <w:rsid w:val="00570743"/>
    <w:rsid w:val="005707F3"/>
    <w:rsid w:val="0057167D"/>
    <w:rsid w:val="0057177B"/>
    <w:rsid w:val="00571DE2"/>
    <w:rsid w:val="0057269E"/>
    <w:rsid w:val="00572F59"/>
    <w:rsid w:val="005740BB"/>
    <w:rsid w:val="0057575B"/>
    <w:rsid w:val="00575BF7"/>
    <w:rsid w:val="00575E0F"/>
    <w:rsid w:val="00576221"/>
    <w:rsid w:val="00576CD4"/>
    <w:rsid w:val="0057782E"/>
    <w:rsid w:val="00577F17"/>
    <w:rsid w:val="005803B9"/>
    <w:rsid w:val="00580409"/>
    <w:rsid w:val="00580D5E"/>
    <w:rsid w:val="00581C78"/>
    <w:rsid w:val="00582A29"/>
    <w:rsid w:val="0058388B"/>
    <w:rsid w:val="00583A43"/>
    <w:rsid w:val="0058425A"/>
    <w:rsid w:val="0058482C"/>
    <w:rsid w:val="00584F99"/>
    <w:rsid w:val="00585936"/>
    <w:rsid w:val="00585FDD"/>
    <w:rsid w:val="005864E2"/>
    <w:rsid w:val="005865F3"/>
    <w:rsid w:val="00586C09"/>
    <w:rsid w:val="0058764F"/>
    <w:rsid w:val="00590721"/>
    <w:rsid w:val="0059181A"/>
    <w:rsid w:val="00591C9A"/>
    <w:rsid w:val="0059265F"/>
    <w:rsid w:val="00593EA5"/>
    <w:rsid w:val="00594142"/>
    <w:rsid w:val="00594A2B"/>
    <w:rsid w:val="00596496"/>
    <w:rsid w:val="005964D6"/>
    <w:rsid w:val="00596C0B"/>
    <w:rsid w:val="005970AC"/>
    <w:rsid w:val="005978D5"/>
    <w:rsid w:val="005A0791"/>
    <w:rsid w:val="005A0C47"/>
    <w:rsid w:val="005A1132"/>
    <w:rsid w:val="005A1242"/>
    <w:rsid w:val="005A193C"/>
    <w:rsid w:val="005A1AC8"/>
    <w:rsid w:val="005A2F24"/>
    <w:rsid w:val="005A305E"/>
    <w:rsid w:val="005A34AF"/>
    <w:rsid w:val="005A3E97"/>
    <w:rsid w:val="005A4967"/>
    <w:rsid w:val="005A5CA2"/>
    <w:rsid w:val="005A61D5"/>
    <w:rsid w:val="005A6A72"/>
    <w:rsid w:val="005A71E1"/>
    <w:rsid w:val="005A77C8"/>
    <w:rsid w:val="005A7D17"/>
    <w:rsid w:val="005B00F5"/>
    <w:rsid w:val="005B02FA"/>
    <w:rsid w:val="005B0A85"/>
    <w:rsid w:val="005B0B91"/>
    <w:rsid w:val="005B0BDC"/>
    <w:rsid w:val="005B0C7B"/>
    <w:rsid w:val="005B134C"/>
    <w:rsid w:val="005B27C2"/>
    <w:rsid w:val="005B2A01"/>
    <w:rsid w:val="005B2C91"/>
    <w:rsid w:val="005B2E72"/>
    <w:rsid w:val="005B399A"/>
    <w:rsid w:val="005B4A18"/>
    <w:rsid w:val="005B5475"/>
    <w:rsid w:val="005B5549"/>
    <w:rsid w:val="005B6042"/>
    <w:rsid w:val="005B623B"/>
    <w:rsid w:val="005B65B3"/>
    <w:rsid w:val="005B6DA9"/>
    <w:rsid w:val="005B6FC1"/>
    <w:rsid w:val="005B793D"/>
    <w:rsid w:val="005B7DF7"/>
    <w:rsid w:val="005C006D"/>
    <w:rsid w:val="005C04A2"/>
    <w:rsid w:val="005C28BC"/>
    <w:rsid w:val="005C3334"/>
    <w:rsid w:val="005C3C37"/>
    <w:rsid w:val="005C40EE"/>
    <w:rsid w:val="005C4410"/>
    <w:rsid w:val="005C44F5"/>
    <w:rsid w:val="005C46EC"/>
    <w:rsid w:val="005C4BD2"/>
    <w:rsid w:val="005C4E1D"/>
    <w:rsid w:val="005C6F2D"/>
    <w:rsid w:val="005C716A"/>
    <w:rsid w:val="005C73D1"/>
    <w:rsid w:val="005C7BD0"/>
    <w:rsid w:val="005D021A"/>
    <w:rsid w:val="005D0807"/>
    <w:rsid w:val="005D0BA3"/>
    <w:rsid w:val="005D1362"/>
    <w:rsid w:val="005D13E8"/>
    <w:rsid w:val="005D190F"/>
    <w:rsid w:val="005D21BF"/>
    <w:rsid w:val="005D2243"/>
    <w:rsid w:val="005D2D74"/>
    <w:rsid w:val="005D341D"/>
    <w:rsid w:val="005D3B3D"/>
    <w:rsid w:val="005D4510"/>
    <w:rsid w:val="005D52D1"/>
    <w:rsid w:val="005D592E"/>
    <w:rsid w:val="005D5A4B"/>
    <w:rsid w:val="005D6A15"/>
    <w:rsid w:val="005D7B13"/>
    <w:rsid w:val="005D7E61"/>
    <w:rsid w:val="005E05D8"/>
    <w:rsid w:val="005E0937"/>
    <w:rsid w:val="005E0D10"/>
    <w:rsid w:val="005E111E"/>
    <w:rsid w:val="005E19BC"/>
    <w:rsid w:val="005E227A"/>
    <w:rsid w:val="005E2BD3"/>
    <w:rsid w:val="005E2E9B"/>
    <w:rsid w:val="005E3148"/>
    <w:rsid w:val="005E388E"/>
    <w:rsid w:val="005E4709"/>
    <w:rsid w:val="005E594C"/>
    <w:rsid w:val="005E65FB"/>
    <w:rsid w:val="005E6E39"/>
    <w:rsid w:val="005E7A1D"/>
    <w:rsid w:val="005F077A"/>
    <w:rsid w:val="005F0944"/>
    <w:rsid w:val="005F0988"/>
    <w:rsid w:val="005F1202"/>
    <w:rsid w:val="005F2134"/>
    <w:rsid w:val="005F34AC"/>
    <w:rsid w:val="005F3E42"/>
    <w:rsid w:val="005F45F4"/>
    <w:rsid w:val="005F4B06"/>
    <w:rsid w:val="005F5418"/>
    <w:rsid w:val="005F5EDD"/>
    <w:rsid w:val="005F6661"/>
    <w:rsid w:val="005F7AE4"/>
    <w:rsid w:val="005F7D12"/>
    <w:rsid w:val="005F7D4F"/>
    <w:rsid w:val="006000BD"/>
    <w:rsid w:val="006004C9"/>
    <w:rsid w:val="00601510"/>
    <w:rsid w:val="00602703"/>
    <w:rsid w:val="006029DC"/>
    <w:rsid w:val="00603351"/>
    <w:rsid w:val="006036EC"/>
    <w:rsid w:val="00604495"/>
    <w:rsid w:val="00604768"/>
    <w:rsid w:val="00604EE7"/>
    <w:rsid w:val="006055E7"/>
    <w:rsid w:val="00606395"/>
    <w:rsid w:val="0060657C"/>
    <w:rsid w:val="00606C92"/>
    <w:rsid w:val="00611DE6"/>
    <w:rsid w:val="006127EC"/>
    <w:rsid w:val="006135BA"/>
    <w:rsid w:val="0061410E"/>
    <w:rsid w:val="00614115"/>
    <w:rsid w:val="006146D1"/>
    <w:rsid w:val="00616412"/>
    <w:rsid w:val="00616667"/>
    <w:rsid w:val="00616744"/>
    <w:rsid w:val="00617B71"/>
    <w:rsid w:val="00617D47"/>
    <w:rsid w:val="00617F01"/>
    <w:rsid w:val="0062008E"/>
    <w:rsid w:val="00620E08"/>
    <w:rsid w:val="00621247"/>
    <w:rsid w:val="0062137A"/>
    <w:rsid w:val="00621C18"/>
    <w:rsid w:val="00621FE1"/>
    <w:rsid w:val="00622B9C"/>
    <w:rsid w:val="006236EA"/>
    <w:rsid w:val="0062375A"/>
    <w:rsid w:val="00623968"/>
    <w:rsid w:val="006249A2"/>
    <w:rsid w:val="0062550B"/>
    <w:rsid w:val="006257E2"/>
    <w:rsid w:val="00625DB4"/>
    <w:rsid w:val="0062658D"/>
    <w:rsid w:val="006269E7"/>
    <w:rsid w:val="00626A72"/>
    <w:rsid w:val="00626E3C"/>
    <w:rsid w:val="00626ED7"/>
    <w:rsid w:val="006278C6"/>
    <w:rsid w:val="00627BBB"/>
    <w:rsid w:val="006315E4"/>
    <w:rsid w:val="00631857"/>
    <w:rsid w:val="0063347A"/>
    <w:rsid w:val="0063356F"/>
    <w:rsid w:val="006337CA"/>
    <w:rsid w:val="00634A87"/>
    <w:rsid w:val="00634F35"/>
    <w:rsid w:val="006356FE"/>
    <w:rsid w:val="00635EC3"/>
    <w:rsid w:val="006360B1"/>
    <w:rsid w:val="0063650B"/>
    <w:rsid w:val="006379E3"/>
    <w:rsid w:val="00637B66"/>
    <w:rsid w:val="0064067E"/>
    <w:rsid w:val="0064093F"/>
    <w:rsid w:val="00641D17"/>
    <w:rsid w:val="00642FCB"/>
    <w:rsid w:val="00644563"/>
    <w:rsid w:val="006447DC"/>
    <w:rsid w:val="00644933"/>
    <w:rsid w:val="006458FF"/>
    <w:rsid w:val="00646DB6"/>
    <w:rsid w:val="00650A62"/>
    <w:rsid w:val="00650FC2"/>
    <w:rsid w:val="006513B1"/>
    <w:rsid w:val="00651E6D"/>
    <w:rsid w:val="006526FC"/>
    <w:rsid w:val="006529A6"/>
    <w:rsid w:val="00652BFE"/>
    <w:rsid w:val="00652CDF"/>
    <w:rsid w:val="00652D37"/>
    <w:rsid w:val="00652E4E"/>
    <w:rsid w:val="00653161"/>
    <w:rsid w:val="00653EC8"/>
    <w:rsid w:val="0065494C"/>
    <w:rsid w:val="00654D04"/>
    <w:rsid w:val="00654E78"/>
    <w:rsid w:val="00655015"/>
    <w:rsid w:val="006563D6"/>
    <w:rsid w:val="0065650C"/>
    <w:rsid w:val="00656E86"/>
    <w:rsid w:val="00657AA4"/>
    <w:rsid w:val="00657CE9"/>
    <w:rsid w:val="006603F1"/>
    <w:rsid w:val="00660B28"/>
    <w:rsid w:val="00661037"/>
    <w:rsid w:val="00661BA8"/>
    <w:rsid w:val="00662913"/>
    <w:rsid w:val="00662CE6"/>
    <w:rsid w:val="00663007"/>
    <w:rsid w:val="00663A43"/>
    <w:rsid w:val="00663BD9"/>
    <w:rsid w:val="00663BFF"/>
    <w:rsid w:val="00664369"/>
    <w:rsid w:val="00664ABA"/>
    <w:rsid w:val="00665A62"/>
    <w:rsid w:val="00665C46"/>
    <w:rsid w:val="00665DAC"/>
    <w:rsid w:val="006669A8"/>
    <w:rsid w:val="00666A95"/>
    <w:rsid w:val="006672F8"/>
    <w:rsid w:val="00670A71"/>
    <w:rsid w:val="00670C45"/>
    <w:rsid w:val="00671179"/>
    <w:rsid w:val="006711E7"/>
    <w:rsid w:val="0067133D"/>
    <w:rsid w:val="00672306"/>
    <w:rsid w:val="006725D6"/>
    <w:rsid w:val="00674031"/>
    <w:rsid w:val="00675FDC"/>
    <w:rsid w:val="006765B7"/>
    <w:rsid w:val="00677A59"/>
    <w:rsid w:val="00677B1E"/>
    <w:rsid w:val="00680632"/>
    <w:rsid w:val="0068103C"/>
    <w:rsid w:val="00681A19"/>
    <w:rsid w:val="00681EAB"/>
    <w:rsid w:val="006827E6"/>
    <w:rsid w:val="00682F9A"/>
    <w:rsid w:val="006836A3"/>
    <w:rsid w:val="00683B7E"/>
    <w:rsid w:val="00685132"/>
    <w:rsid w:val="00685410"/>
    <w:rsid w:val="006855D4"/>
    <w:rsid w:val="00685D15"/>
    <w:rsid w:val="006864C3"/>
    <w:rsid w:val="006872D8"/>
    <w:rsid w:val="00687746"/>
    <w:rsid w:val="0069078A"/>
    <w:rsid w:val="00690BDF"/>
    <w:rsid w:val="00691E16"/>
    <w:rsid w:val="00692875"/>
    <w:rsid w:val="00693839"/>
    <w:rsid w:val="0069383B"/>
    <w:rsid w:val="00693EFA"/>
    <w:rsid w:val="00694AD1"/>
    <w:rsid w:val="00695BD4"/>
    <w:rsid w:val="006A0263"/>
    <w:rsid w:val="006A045D"/>
    <w:rsid w:val="006A18B5"/>
    <w:rsid w:val="006A3E1D"/>
    <w:rsid w:val="006A3E32"/>
    <w:rsid w:val="006A414D"/>
    <w:rsid w:val="006A4E30"/>
    <w:rsid w:val="006A630E"/>
    <w:rsid w:val="006A65B9"/>
    <w:rsid w:val="006A6ABE"/>
    <w:rsid w:val="006A7C8E"/>
    <w:rsid w:val="006B02CD"/>
    <w:rsid w:val="006B1223"/>
    <w:rsid w:val="006B125D"/>
    <w:rsid w:val="006B1307"/>
    <w:rsid w:val="006B179F"/>
    <w:rsid w:val="006B1D98"/>
    <w:rsid w:val="006B21BC"/>
    <w:rsid w:val="006B32A1"/>
    <w:rsid w:val="006B3679"/>
    <w:rsid w:val="006B3D56"/>
    <w:rsid w:val="006B43BC"/>
    <w:rsid w:val="006B4523"/>
    <w:rsid w:val="006B4F8D"/>
    <w:rsid w:val="006B5789"/>
    <w:rsid w:val="006B5FA1"/>
    <w:rsid w:val="006B6411"/>
    <w:rsid w:val="006B6B1C"/>
    <w:rsid w:val="006B6DFD"/>
    <w:rsid w:val="006B71FE"/>
    <w:rsid w:val="006B788A"/>
    <w:rsid w:val="006B7BED"/>
    <w:rsid w:val="006B7F59"/>
    <w:rsid w:val="006C0AD1"/>
    <w:rsid w:val="006C0C08"/>
    <w:rsid w:val="006C24B9"/>
    <w:rsid w:val="006C2D97"/>
    <w:rsid w:val="006C378D"/>
    <w:rsid w:val="006C388F"/>
    <w:rsid w:val="006C3BF1"/>
    <w:rsid w:val="006C5E1F"/>
    <w:rsid w:val="006C5ED6"/>
    <w:rsid w:val="006C6132"/>
    <w:rsid w:val="006C674C"/>
    <w:rsid w:val="006C6C06"/>
    <w:rsid w:val="006C71BE"/>
    <w:rsid w:val="006C745B"/>
    <w:rsid w:val="006D0025"/>
    <w:rsid w:val="006D2456"/>
    <w:rsid w:val="006D24B6"/>
    <w:rsid w:val="006D2AC7"/>
    <w:rsid w:val="006D2B7E"/>
    <w:rsid w:val="006D3224"/>
    <w:rsid w:val="006D3862"/>
    <w:rsid w:val="006D3F4A"/>
    <w:rsid w:val="006D4634"/>
    <w:rsid w:val="006D4808"/>
    <w:rsid w:val="006D5A21"/>
    <w:rsid w:val="006D5DE2"/>
    <w:rsid w:val="006D60B9"/>
    <w:rsid w:val="006D6269"/>
    <w:rsid w:val="006D6671"/>
    <w:rsid w:val="006D6CC0"/>
    <w:rsid w:val="006E13A5"/>
    <w:rsid w:val="006E1582"/>
    <w:rsid w:val="006E19EE"/>
    <w:rsid w:val="006E2F10"/>
    <w:rsid w:val="006E32B4"/>
    <w:rsid w:val="006E368B"/>
    <w:rsid w:val="006E38A5"/>
    <w:rsid w:val="006E3F74"/>
    <w:rsid w:val="006E51C1"/>
    <w:rsid w:val="006E5D81"/>
    <w:rsid w:val="006E61E6"/>
    <w:rsid w:val="006E69D4"/>
    <w:rsid w:val="006E7B52"/>
    <w:rsid w:val="006F0685"/>
    <w:rsid w:val="006F0FFF"/>
    <w:rsid w:val="006F165E"/>
    <w:rsid w:val="006F2644"/>
    <w:rsid w:val="006F266F"/>
    <w:rsid w:val="006F27CF"/>
    <w:rsid w:val="006F27F1"/>
    <w:rsid w:val="006F3C00"/>
    <w:rsid w:val="006F3C80"/>
    <w:rsid w:val="006F4548"/>
    <w:rsid w:val="006F4F7B"/>
    <w:rsid w:val="006F6047"/>
    <w:rsid w:val="006F617A"/>
    <w:rsid w:val="006F639F"/>
    <w:rsid w:val="006F6F79"/>
    <w:rsid w:val="006F714A"/>
    <w:rsid w:val="006F74D3"/>
    <w:rsid w:val="007005F5"/>
    <w:rsid w:val="007007A8"/>
    <w:rsid w:val="00700A6A"/>
    <w:rsid w:val="0070126C"/>
    <w:rsid w:val="0070176F"/>
    <w:rsid w:val="00703EE3"/>
    <w:rsid w:val="00704037"/>
    <w:rsid w:val="00704474"/>
    <w:rsid w:val="00705709"/>
    <w:rsid w:val="00706980"/>
    <w:rsid w:val="00706ABA"/>
    <w:rsid w:val="00706E9C"/>
    <w:rsid w:val="00707595"/>
    <w:rsid w:val="007104D4"/>
    <w:rsid w:val="00711340"/>
    <w:rsid w:val="0071155A"/>
    <w:rsid w:val="00711727"/>
    <w:rsid w:val="00711DBE"/>
    <w:rsid w:val="0071337A"/>
    <w:rsid w:val="007134A0"/>
    <w:rsid w:val="00714D1C"/>
    <w:rsid w:val="00715E38"/>
    <w:rsid w:val="0071766B"/>
    <w:rsid w:val="0071798F"/>
    <w:rsid w:val="00717AF5"/>
    <w:rsid w:val="0072107D"/>
    <w:rsid w:val="007220CD"/>
    <w:rsid w:val="00724257"/>
    <w:rsid w:val="007257C5"/>
    <w:rsid w:val="00725D77"/>
    <w:rsid w:val="00726B75"/>
    <w:rsid w:val="0073046F"/>
    <w:rsid w:val="00730B9F"/>
    <w:rsid w:val="00732716"/>
    <w:rsid w:val="007328BC"/>
    <w:rsid w:val="00733AAC"/>
    <w:rsid w:val="00733B08"/>
    <w:rsid w:val="007342C4"/>
    <w:rsid w:val="0073487D"/>
    <w:rsid w:val="00734D94"/>
    <w:rsid w:val="00735596"/>
    <w:rsid w:val="00735F31"/>
    <w:rsid w:val="00735F3D"/>
    <w:rsid w:val="00736A53"/>
    <w:rsid w:val="00736AB0"/>
    <w:rsid w:val="00737529"/>
    <w:rsid w:val="00737EFA"/>
    <w:rsid w:val="00740961"/>
    <w:rsid w:val="00740E3F"/>
    <w:rsid w:val="00741039"/>
    <w:rsid w:val="00741582"/>
    <w:rsid w:val="007416D7"/>
    <w:rsid w:val="00741D4F"/>
    <w:rsid w:val="00742532"/>
    <w:rsid w:val="00742B1F"/>
    <w:rsid w:val="00742E6F"/>
    <w:rsid w:val="00743322"/>
    <w:rsid w:val="0074361B"/>
    <w:rsid w:val="0074384F"/>
    <w:rsid w:val="0074452F"/>
    <w:rsid w:val="00744F5E"/>
    <w:rsid w:val="00744F72"/>
    <w:rsid w:val="007463D0"/>
    <w:rsid w:val="00746729"/>
    <w:rsid w:val="007474BF"/>
    <w:rsid w:val="00747953"/>
    <w:rsid w:val="00751CBF"/>
    <w:rsid w:val="00752115"/>
    <w:rsid w:val="00752D6E"/>
    <w:rsid w:val="00754E13"/>
    <w:rsid w:val="00755B11"/>
    <w:rsid w:val="00755F28"/>
    <w:rsid w:val="0075732F"/>
    <w:rsid w:val="0075743B"/>
    <w:rsid w:val="00757B01"/>
    <w:rsid w:val="00760ED5"/>
    <w:rsid w:val="00760F6E"/>
    <w:rsid w:val="0076107F"/>
    <w:rsid w:val="007612A3"/>
    <w:rsid w:val="007613E9"/>
    <w:rsid w:val="0076195D"/>
    <w:rsid w:val="00761BE9"/>
    <w:rsid w:val="0076223C"/>
    <w:rsid w:val="00762591"/>
    <w:rsid w:val="00762C79"/>
    <w:rsid w:val="00762E55"/>
    <w:rsid w:val="00764328"/>
    <w:rsid w:val="00765328"/>
    <w:rsid w:val="007654ED"/>
    <w:rsid w:val="00765B2C"/>
    <w:rsid w:val="00765BF1"/>
    <w:rsid w:val="007665C4"/>
    <w:rsid w:val="0076706E"/>
    <w:rsid w:val="007679A1"/>
    <w:rsid w:val="007717CE"/>
    <w:rsid w:val="00772B5C"/>
    <w:rsid w:val="00772BCE"/>
    <w:rsid w:val="007744F3"/>
    <w:rsid w:val="00774BFF"/>
    <w:rsid w:val="00775749"/>
    <w:rsid w:val="00775FB6"/>
    <w:rsid w:val="00776F4E"/>
    <w:rsid w:val="007772B2"/>
    <w:rsid w:val="00777D82"/>
    <w:rsid w:val="0078010F"/>
    <w:rsid w:val="00780500"/>
    <w:rsid w:val="007807CD"/>
    <w:rsid w:val="007807EA"/>
    <w:rsid w:val="0078091F"/>
    <w:rsid w:val="00782604"/>
    <w:rsid w:val="00783661"/>
    <w:rsid w:val="00783849"/>
    <w:rsid w:val="00784225"/>
    <w:rsid w:val="007846FC"/>
    <w:rsid w:val="00784B24"/>
    <w:rsid w:val="007851B5"/>
    <w:rsid w:val="00785D80"/>
    <w:rsid w:val="00786021"/>
    <w:rsid w:val="0078738E"/>
    <w:rsid w:val="0079056B"/>
    <w:rsid w:val="00791016"/>
    <w:rsid w:val="00791613"/>
    <w:rsid w:val="00793128"/>
    <w:rsid w:val="00793256"/>
    <w:rsid w:val="00793366"/>
    <w:rsid w:val="00793C2C"/>
    <w:rsid w:val="0079525D"/>
    <w:rsid w:val="00796117"/>
    <w:rsid w:val="00796F21"/>
    <w:rsid w:val="00797496"/>
    <w:rsid w:val="007A03C0"/>
    <w:rsid w:val="007A05BD"/>
    <w:rsid w:val="007A0973"/>
    <w:rsid w:val="007A1853"/>
    <w:rsid w:val="007A18E2"/>
    <w:rsid w:val="007A1D50"/>
    <w:rsid w:val="007A2C8A"/>
    <w:rsid w:val="007A3028"/>
    <w:rsid w:val="007A393D"/>
    <w:rsid w:val="007A4124"/>
    <w:rsid w:val="007A55E3"/>
    <w:rsid w:val="007A5BFB"/>
    <w:rsid w:val="007A5E5C"/>
    <w:rsid w:val="007A6A70"/>
    <w:rsid w:val="007A6ACE"/>
    <w:rsid w:val="007A6D7C"/>
    <w:rsid w:val="007A6FEC"/>
    <w:rsid w:val="007A71BF"/>
    <w:rsid w:val="007A767E"/>
    <w:rsid w:val="007A7955"/>
    <w:rsid w:val="007A7C8A"/>
    <w:rsid w:val="007B11C0"/>
    <w:rsid w:val="007B11E7"/>
    <w:rsid w:val="007B1750"/>
    <w:rsid w:val="007B2405"/>
    <w:rsid w:val="007B25E1"/>
    <w:rsid w:val="007B27C5"/>
    <w:rsid w:val="007B2E6C"/>
    <w:rsid w:val="007B2FA6"/>
    <w:rsid w:val="007B38EF"/>
    <w:rsid w:val="007B58C1"/>
    <w:rsid w:val="007B5CD7"/>
    <w:rsid w:val="007B6467"/>
    <w:rsid w:val="007B692D"/>
    <w:rsid w:val="007B7C45"/>
    <w:rsid w:val="007C0507"/>
    <w:rsid w:val="007C139A"/>
    <w:rsid w:val="007C21E7"/>
    <w:rsid w:val="007C37A2"/>
    <w:rsid w:val="007C47A8"/>
    <w:rsid w:val="007C586D"/>
    <w:rsid w:val="007C5E8C"/>
    <w:rsid w:val="007C768B"/>
    <w:rsid w:val="007C76BF"/>
    <w:rsid w:val="007C7928"/>
    <w:rsid w:val="007D05B9"/>
    <w:rsid w:val="007D106B"/>
    <w:rsid w:val="007D1656"/>
    <w:rsid w:val="007D1715"/>
    <w:rsid w:val="007D1766"/>
    <w:rsid w:val="007D1EBE"/>
    <w:rsid w:val="007D23DF"/>
    <w:rsid w:val="007D241F"/>
    <w:rsid w:val="007D2BEB"/>
    <w:rsid w:val="007D3597"/>
    <w:rsid w:val="007D4B86"/>
    <w:rsid w:val="007D539E"/>
    <w:rsid w:val="007D5494"/>
    <w:rsid w:val="007D55A7"/>
    <w:rsid w:val="007D58CC"/>
    <w:rsid w:val="007D5D26"/>
    <w:rsid w:val="007D5D9E"/>
    <w:rsid w:val="007D5E51"/>
    <w:rsid w:val="007D6367"/>
    <w:rsid w:val="007D65E4"/>
    <w:rsid w:val="007D6A68"/>
    <w:rsid w:val="007D6B55"/>
    <w:rsid w:val="007D6F44"/>
    <w:rsid w:val="007D7C66"/>
    <w:rsid w:val="007E0C39"/>
    <w:rsid w:val="007E0CBF"/>
    <w:rsid w:val="007E1060"/>
    <w:rsid w:val="007E1E7A"/>
    <w:rsid w:val="007E25D3"/>
    <w:rsid w:val="007E297F"/>
    <w:rsid w:val="007E2F2E"/>
    <w:rsid w:val="007E37EB"/>
    <w:rsid w:val="007E3A8E"/>
    <w:rsid w:val="007E4307"/>
    <w:rsid w:val="007E4E02"/>
    <w:rsid w:val="007E4E82"/>
    <w:rsid w:val="007E556C"/>
    <w:rsid w:val="007E589E"/>
    <w:rsid w:val="007E67CB"/>
    <w:rsid w:val="007E695C"/>
    <w:rsid w:val="007E70CB"/>
    <w:rsid w:val="007E71B3"/>
    <w:rsid w:val="007E732C"/>
    <w:rsid w:val="007E77C7"/>
    <w:rsid w:val="007F000A"/>
    <w:rsid w:val="007F0138"/>
    <w:rsid w:val="007F0E9E"/>
    <w:rsid w:val="007F1744"/>
    <w:rsid w:val="007F17C3"/>
    <w:rsid w:val="007F1BD2"/>
    <w:rsid w:val="007F1D59"/>
    <w:rsid w:val="007F2656"/>
    <w:rsid w:val="007F29B4"/>
    <w:rsid w:val="007F3B80"/>
    <w:rsid w:val="007F461E"/>
    <w:rsid w:val="007F4F80"/>
    <w:rsid w:val="007F57A6"/>
    <w:rsid w:val="007F5D07"/>
    <w:rsid w:val="007F5E51"/>
    <w:rsid w:val="007F6040"/>
    <w:rsid w:val="007F60D4"/>
    <w:rsid w:val="007F6193"/>
    <w:rsid w:val="007F6EB3"/>
    <w:rsid w:val="007F70D8"/>
    <w:rsid w:val="007F7384"/>
    <w:rsid w:val="007F73F8"/>
    <w:rsid w:val="007F7A19"/>
    <w:rsid w:val="007F7DA6"/>
    <w:rsid w:val="00800323"/>
    <w:rsid w:val="008008BE"/>
    <w:rsid w:val="00800939"/>
    <w:rsid w:val="00801BE0"/>
    <w:rsid w:val="0080229C"/>
    <w:rsid w:val="00802855"/>
    <w:rsid w:val="00802C5F"/>
    <w:rsid w:val="00803AA5"/>
    <w:rsid w:val="00803C65"/>
    <w:rsid w:val="00804094"/>
    <w:rsid w:val="00804273"/>
    <w:rsid w:val="00804F35"/>
    <w:rsid w:val="00805D52"/>
    <w:rsid w:val="00806729"/>
    <w:rsid w:val="00807991"/>
    <w:rsid w:val="00807E14"/>
    <w:rsid w:val="00807E38"/>
    <w:rsid w:val="008102F0"/>
    <w:rsid w:val="00810315"/>
    <w:rsid w:val="0081043D"/>
    <w:rsid w:val="00810505"/>
    <w:rsid w:val="00810818"/>
    <w:rsid w:val="00811016"/>
    <w:rsid w:val="0081209E"/>
    <w:rsid w:val="0081284D"/>
    <w:rsid w:val="008129B8"/>
    <w:rsid w:val="00812AA9"/>
    <w:rsid w:val="00813D90"/>
    <w:rsid w:val="008150C2"/>
    <w:rsid w:val="0081547C"/>
    <w:rsid w:val="008158FF"/>
    <w:rsid w:val="00815B07"/>
    <w:rsid w:val="00815FE2"/>
    <w:rsid w:val="00816633"/>
    <w:rsid w:val="00817985"/>
    <w:rsid w:val="00817F56"/>
    <w:rsid w:val="00820502"/>
    <w:rsid w:val="008212EB"/>
    <w:rsid w:val="00821735"/>
    <w:rsid w:val="008217D8"/>
    <w:rsid w:val="0082254B"/>
    <w:rsid w:val="008241BE"/>
    <w:rsid w:val="00824A75"/>
    <w:rsid w:val="00824B3C"/>
    <w:rsid w:val="00824E90"/>
    <w:rsid w:val="0082515A"/>
    <w:rsid w:val="00825E94"/>
    <w:rsid w:val="0082610C"/>
    <w:rsid w:val="00826167"/>
    <w:rsid w:val="0082787F"/>
    <w:rsid w:val="00830231"/>
    <w:rsid w:val="00830919"/>
    <w:rsid w:val="0083174B"/>
    <w:rsid w:val="00831A4D"/>
    <w:rsid w:val="00831C97"/>
    <w:rsid w:val="00831CB9"/>
    <w:rsid w:val="00832662"/>
    <w:rsid w:val="008336B4"/>
    <w:rsid w:val="00834607"/>
    <w:rsid w:val="0083494B"/>
    <w:rsid w:val="00834AAD"/>
    <w:rsid w:val="00834EE5"/>
    <w:rsid w:val="008353B2"/>
    <w:rsid w:val="00835790"/>
    <w:rsid w:val="008363FE"/>
    <w:rsid w:val="00836D49"/>
    <w:rsid w:val="00836DC3"/>
    <w:rsid w:val="00836DF9"/>
    <w:rsid w:val="00836E05"/>
    <w:rsid w:val="008377E7"/>
    <w:rsid w:val="008379B1"/>
    <w:rsid w:val="00837E4E"/>
    <w:rsid w:val="00837E77"/>
    <w:rsid w:val="00837FED"/>
    <w:rsid w:val="00840833"/>
    <w:rsid w:val="00841387"/>
    <w:rsid w:val="00842FC0"/>
    <w:rsid w:val="008430B5"/>
    <w:rsid w:val="0084349E"/>
    <w:rsid w:val="00843B14"/>
    <w:rsid w:val="008454BC"/>
    <w:rsid w:val="0084668F"/>
    <w:rsid w:val="00846A2E"/>
    <w:rsid w:val="00846ADE"/>
    <w:rsid w:val="00847841"/>
    <w:rsid w:val="008479CD"/>
    <w:rsid w:val="0085071C"/>
    <w:rsid w:val="0085261C"/>
    <w:rsid w:val="00853906"/>
    <w:rsid w:val="00853B8A"/>
    <w:rsid w:val="00855049"/>
    <w:rsid w:val="0085521C"/>
    <w:rsid w:val="00855ADA"/>
    <w:rsid w:val="008563B1"/>
    <w:rsid w:val="008565EE"/>
    <w:rsid w:val="00856BC9"/>
    <w:rsid w:val="00856F82"/>
    <w:rsid w:val="00857177"/>
    <w:rsid w:val="008578E8"/>
    <w:rsid w:val="0085797B"/>
    <w:rsid w:val="0085798E"/>
    <w:rsid w:val="00857C62"/>
    <w:rsid w:val="008601DE"/>
    <w:rsid w:val="0086046B"/>
    <w:rsid w:val="00861136"/>
    <w:rsid w:val="008623C6"/>
    <w:rsid w:val="00862EE4"/>
    <w:rsid w:val="00862FC1"/>
    <w:rsid w:val="00863A68"/>
    <w:rsid w:val="0086572F"/>
    <w:rsid w:val="00865A6F"/>
    <w:rsid w:val="00865BA6"/>
    <w:rsid w:val="00866002"/>
    <w:rsid w:val="008679B2"/>
    <w:rsid w:val="00867BBC"/>
    <w:rsid w:val="00867D23"/>
    <w:rsid w:val="00867EC9"/>
    <w:rsid w:val="00870F73"/>
    <w:rsid w:val="00872644"/>
    <w:rsid w:val="0087369F"/>
    <w:rsid w:val="00873AA8"/>
    <w:rsid w:val="008743A0"/>
    <w:rsid w:val="008749FF"/>
    <w:rsid w:val="00874D3B"/>
    <w:rsid w:val="00875767"/>
    <w:rsid w:val="00875792"/>
    <w:rsid w:val="00875CC9"/>
    <w:rsid w:val="00876047"/>
    <w:rsid w:val="00877289"/>
    <w:rsid w:val="00877528"/>
    <w:rsid w:val="0088032B"/>
    <w:rsid w:val="00880AB9"/>
    <w:rsid w:val="008828D6"/>
    <w:rsid w:val="008832C2"/>
    <w:rsid w:val="0088431C"/>
    <w:rsid w:val="008843D5"/>
    <w:rsid w:val="00884E9A"/>
    <w:rsid w:val="0088584F"/>
    <w:rsid w:val="00885902"/>
    <w:rsid w:val="00885CA6"/>
    <w:rsid w:val="00885EA3"/>
    <w:rsid w:val="00886181"/>
    <w:rsid w:val="008905F3"/>
    <w:rsid w:val="00890FD3"/>
    <w:rsid w:val="008911E9"/>
    <w:rsid w:val="008919B1"/>
    <w:rsid w:val="00891C91"/>
    <w:rsid w:val="00891E1B"/>
    <w:rsid w:val="00892F6B"/>
    <w:rsid w:val="008930E9"/>
    <w:rsid w:val="00894525"/>
    <w:rsid w:val="00894A7F"/>
    <w:rsid w:val="00894E7D"/>
    <w:rsid w:val="00895824"/>
    <w:rsid w:val="00896459"/>
    <w:rsid w:val="008972E8"/>
    <w:rsid w:val="0089748E"/>
    <w:rsid w:val="008A03C6"/>
    <w:rsid w:val="008A0E48"/>
    <w:rsid w:val="008A12C2"/>
    <w:rsid w:val="008A171D"/>
    <w:rsid w:val="008A1B8A"/>
    <w:rsid w:val="008A2026"/>
    <w:rsid w:val="008A2109"/>
    <w:rsid w:val="008A3028"/>
    <w:rsid w:val="008A4087"/>
    <w:rsid w:val="008A4903"/>
    <w:rsid w:val="008A4B42"/>
    <w:rsid w:val="008A541B"/>
    <w:rsid w:val="008A73B7"/>
    <w:rsid w:val="008A7D91"/>
    <w:rsid w:val="008B0259"/>
    <w:rsid w:val="008B03B5"/>
    <w:rsid w:val="008B0B64"/>
    <w:rsid w:val="008B1290"/>
    <w:rsid w:val="008B2041"/>
    <w:rsid w:val="008B3B7C"/>
    <w:rsid w:val="008B43DC"/>
    <w:rsid w:val="008B589B"/>
    <w:rsid w:val="008B5A6D"/>
    <w:rsid w:val="008B5A70"/>
    <w:rsid w:val="008B66C0"/>
    <w:rsid w:val="008B7731"/>
    <w:rsid w:val="008B7739"/>
    <w:rsid w:val="008B78DB"/>
    <w:rsid w:val="008C10B4"/>
    <w:rsid w:val="008C15E5"/>
    <w:rsid w:val="008C1E7D"/>
    <w:rsid w:val="008C33B9"/>
    <w:rsid w:val="008C401D"/>
    <w:rsid w:val="008C424C"/>
    <w:rsid w:val="008C43BB"/>
    <w:rsid w:val="008C4578"/>
    <w:rsid w:val="008C4634"/>
    <w:rsid w:val="008C4684"/>
    <w:rsid w:val="008C59D2"/>
    <w:rsid w:val="008C5E7E"/>
    <w:rsid w:val="008C5FFA"/>
    <w:rsid w:val="008C6965"/>
    <w:rsid w:val="008C6D78"/>
    <w:rsid w:val="008D0448"/>
    <w:rsid w:val="008D195E"/>
    <w:rsid w:val="008D1D62"/>
    <w:rsid w:val="008D2381"/>
    <w:rsid w:val="008D269C"/>
    <w:rsid w:val="008D354F"/>
    <w:rsid w:val="008D3A62"/>
    <w:rsid w:val="008D676D"/>
    <w:rsid w:val="008D67EB"/>
    <w:rsid w:val="008D6A53"/>
    <w:rsid w:val="008D6E7D"/>
    <w:rsid w:val="008D6ECA"/>
    <w:rsid w:val="008D7CEA"/>
    <w:rsid w:val="008D7D03"/>
    <w:rsid w:val="008E049B"/>
    <w:rsid w:val="008E075E"/>
    <w:rsid w:val="008E0968"/>
    <w:rsid w:val="008E1A55"/>
    <w:rsid w:val="008E2653"/>
    <w:rsid w:val="008E2AD8"/>
    <w:rsid w:val="008E2C54"/>
    <w:rsid w:val="008E37F9"/>
    <w:rsid w:val="008E396A"/>
    <w:rsid w:val="008E3F33"/>
    <w:rsid w:val="008E4AB5"/>
    <w:rsid w:val="008E54F1"/>
    <w:rsid w:val="008E5E44"/>
    <w:rsid w:val="008E6167"/>
    <w:rsid w:val="008E618C"/>
    <w:rsid w:val="008E7070"/>
    <w:rsid w:val="008E7F0A"/>
    <w:rsid w:val="008F0029"/>
    <w:rsid w:val="008F0B8F"/>
    <w:rsid w:val="008F1061"/>
    <w:rsid w:val="008F1539"/>
    <w:rsid w:val="008F2195"/>
    <w:rsid w:val="008F22DF"/>
    <w:rsid w:val="008F37A7"/>
    <w:rsid w:val="008F3F7A"/>
    <w:rsid w:val="008F46D9"/>
    <w:rsid w:val="008F6405"/>
    <w:rsid w:val="008F6FF2"/>
    <w:rsid w:val="008F71A1"/>
    <w:rsid w:val="008F7CC7"/>
    <w:rsid w:val="00900ABA"/>
    <w:rsid w:val="009016B2"/>
    <w:rsid w:val="00901C65"/>
    <w:rsid w:val="00901C8D"/>
    <w:rsid w:val="009021EF"/>
    <w:rsid w:val="00904640"/>
    <w:rsid w:val="009053DA"/>
    <w:rsid w:val="009100F9"/>
    <w:rsid w:val="0091179E"/>
    <w:rsid w:val="009119E5"/>
    <w:rsid w:val="009125A1"/>
    <w:rsid w:val="009126D4"/>
    <w:rsid w:val="00912DB0"/>
    <w:rsid w:val="00912E1F"/>
    <w:rsid w:val="00913AD3"/>
    <w:rsid w:val="00914D86"/>
    <w:rsid w:val="00916091"/>
    <w:rsid w:val="0091627E"/>
    <w:rsid w:val="00917BF5"/>
    <w:rsid w:val="00920B54"/>
    <w:rsid w:val="00921141"/>
    <w:rsid w:val="009211C2"/>
    <w:rsid w:val="00921292"/>
    <w:rsid w:val="0092164C"/>
    <w:rsid w:val="009216E9"/>
    <w:rsid w:val="009218E9"/>
    <w:rsid w:val="00921BE1"/>
    <w:rsid w:val="00922843"/>
    <w:rsid w:val="0092297E"/>
    <w:rsid w:val="00923A19"/>
    <w:rsid w:val="0092475D"/>
    <w:rsid w:val="009252B4"/>
    <w:rsid w:val="00925591"/>
    <w:rsid w:val="0092618B"/>
    <w:rsid w:val="009274DD"/>
    <w:rsid w:val="00927D5E"/>
    <w:rsid w:val="00930525"/>
    <w:rsid w:val="009307B6"/>
    <w:rsid w:val="00930CF1"/>
    <w:rsid w:val="00930F5A"/>
    <w:rsid w:val="009310CC"/>
    <w:rsid w:val="009318E1"/>
    <w:rsid w:val="00932F6E"/>
    <w:rsid w:val="00933B0D"/>
    <w:rsid w:val="00934194"/>
    <w:rsid w:val="00935297"/>
    <w:rsid w:val="00935962"/>
    <w:rsid w:val="00935B0C"/>
    <w:rsid w:val="00935E3C"/>
    <w:rsid w:val="00936A5E"/>
    <w:rsid w:val="00940911"/>
    <w:rsid w:val="00941223"/>
    <w:rsid w:val="00941C52"/>
    <w:rsid w:val="00941C7D"/>
    <w:rsid w:val="00942285"/>
    <w:rsid w:val="00942375"/>
    <w:rsid w:val="00942DC9"/>
    <w:rsid w:val="00942E30"/>
    <w:rsid w:val="00943761"/>
    <w:rsid w:val="009439CD"/>
    <w:rsid w:val="00943A99"/>
    <w:rsid w:val="00943C1B"/>
    <w:rsid w:val="009453BD"/>
    <w:rsid w:val="009456AE"/>
    <w:rsid w:val="009464CE"/>
    <w:rsid w:val="00947DF5"/>
    <w:rsid w:val="009500F1"/>
    <w:rsid w:val="009509D1"/>
    <w:rsid w:val="00950B38"/>
    <w:rsid w:val="009510A2"/>
    <w:rsid w:val="009517AB"/>
    <w:rsid w:val="00951B74"/>
    <w:rsid w:val="00952488"/>
    <w:rsid w:val="0095332F"/>
    <w:rsid w:val="0095336E"/>
    <w:rsid w:val="009538A4"/>
    <w:rsid w:val="00953C88"/>
    <w:rsid w:val="00953E8D"/>
    <w:rsid w:val="0095421E"/>
    <w:rsid w:val="00954C1C"/>
    <w:rsid w:val="00954D23"/>
    <w:rsid w:val="00954FD1"/>
    <w:rsid w:val="00954FE7"/>
    <w:rsid w:val="00956033"/>
    <w:rsid w:val="009563F6"/>
    <w:rsid w:val="0095697D"/>
    <w:rsid w:val="00956B9D"/>
    <w:rsid w:val="00956E67"/>
    <w:rsid w:val="0095718A"/>
    <w:rsid w:val="009579AE"/>
    <w:rsid w:val="00960254"/>
    <w:rsid w:val="00960282"/>
    <w:rsid w:val="00960757"/>
    <w:rsid w:val="00960D86"/>
    <w:rsid w:val="00961372"/>
    <w:rsid w:val="0096206C"/>
    <w:rsid w:val="00962550"/>
    <w:rsid w:val="009628B0"/>
    <w:rsid w:val="00962ABF"/>
    <w:rsid w:val="0096314D"/>
    <w:rsid w:val="00963272"/>
    <w:rsid w:val="00963435"/>
    <w:rsid w:val="009634B2"/>
    <w:rsid w:val="009635F7"/>
    <w:rsid w:val="0096374C"/>
    <w:rsid w:val="00965769"/>
    <w:rsid w:val="00965BA5"/>
    <w:rsid w:val="00965DD9"/>
    <w:rsid w:val="00966A8B"/>
    <w:rsid w:val="0096700C"/>
    <w:rsid w:val="009704AB"/>
    <w:rsid w:val="00970714"/>
    <w:rsid w:val="00970FB5"/>
    <w:rsid w:val="00971D2B"/>
    <w:rsid w:val="009738E5"/>
    <w:rsid w:val="00974461"/>
    <w:rsid w:val="009747DD"/>
    <w:rsid w:val="00974AFD"/>
    <w:rsid w:val="00976D82"/>
    <w:rsid w:val="00977A29"/>
    <w:rsid w:val="00980003"/>
    <w:rsid w:val="009804F1"/>
    <w:rsid w:val="0098136F"/>
    <w:rsid w:val="00981442"/>
    <w:rsid w:val="00981547"/>
    <w:rsid w:val="00981E6A"/>
    <w:rsid w:val="009821EB"/>
    <w:rsid w:val="00982FB6"/>
    <w:rsid w:val="00982FD9"/>
    <w:rsid w:val="0098304D"/>
    <w:rsid w:val="0098319F"/>
    <w:rsid w:val="009849D1"/>
    <w:rsid w:val="00984E8C"/>
    <w:rsid w:val="009855C2"/>
    <w:rsid w:val="00985C97"/>
    <w:rsid w:val="00985DFE"/>
    <w:rsid w:val="00985ED4"/>
    <w:rsid w:val="009864A0"/>
    <w:rsid w:val="009865D0"/>
    <w:rsid w:val="009866EC"/>
    <w:rsid w:val="00987A87"/>
    <w:rsid w:val="00987D86"/>
    <w:rsid w:val="00990648"/>
    <w:rsid w:val="00990662"/>
    <w:rsid w:val="00990E17"/>
    <w:rsid w:val="009917A2"/>
    <w:rsid w:val="00992320"/>
    <w:rsid w:val="00992448"/>
    <w:rsid w:val="009926EB"/>
    <w:rsid w:val="00992770"/>
    <w:rsid w:val="00992E60"/>
    <w:rsid w:val="00992EC7"/>
    <w:rsid w:val="0099357B"/>
    <w:rsid w:val="0099368E"/>
    <w:rsid w:val="00993B3F"/>
    <w:rsid w:val="00993C8A"/>
    <w:rsid w:val="00994639"/>
    <w:rsid w:val="00994F0D"/>
    <w:rsid w:val="00994F23"/>
    <w:rsid w:val="00995FED"/>
    <w:rsid w:val="00996C51"/>
    <w:rsid w:val="00997040"/>
    <w:rsid w:val="00997882"/>
    <w:rsid w:val="00997EAE"/>
    <w:rsid w:val="009A0076"/>
    <w:rsid w:val="009A0294"/>
    <w:rsid w:val="009A02B8"/>
    <w:rsid w:val="009A08C1"/>
    <w:rsid w:val="009A0DEB"/>
    <w:rsid w:val="009A122E"/>
    <w:rsid w:val="009A187A"/>
    <w:rsid w:val="009A2F24"/>
    <w:rsid w:val="009A2F98"/>
    <w:rsid w:val="009A33DF"/>
    <w:rsid w:val="009A6C88"/>
    <w:rsid w:val="009A728D"/>
    <w:rsid w:val="009A7C79"/>
    <w:rsid w:val="009B05BF"/>
    <w:rsid w:val="009B137C"/>
    <w:rsid w:val="009B20EE"/>
    <w:rsid w:val="009B2554"/>
    <w:rsid w:val="009B2F3E"/>
    <w:rsid w:val="009B31DC"/>
    <w:rsid w:val="009B45B5"/>
    <w:rsid w:val="009B6CFA"/>
    <w:rsid w:val="009B6EFA"/>
    <w:rsid w:val="009B6F8F"/>
    <w:rsid w:val="009B7F01"/>
    <w:rsid w:val="009C0BE3"/>
    <w:rsid w:val="009C215E"/>
    <w:rsid w:val="009C2250"/>
    <w:rsid w:val="009C2716"/>
    <w:rsid w:val="009C281A"/>
    <w:rsid w:val="009C2D84"/>
    <w:rsid w:val="009C4319"/>
    <w:rsid w:val="009C4826"/>
    <w:rsid w:val="009C4E10"/>
    <w:rsid w:val="009C569E"/>
    <w:rsid w:val="009C58A7"/>
    <w:rsid w:val="009C5E04"/>
    <w:rsid w:val="009C67DF"/>
    <w:rsid w:val="009C7300"/>
    <w:rsid w:val="009D06EF"/>
    <w:rsid w:val="009D2068"/>
    <w:rsid w:val="009D2857"/>
    <w:rsid w:val="009D3A65"/>
    <w:rsid w:val="009D408C"/>
    <w:rsid w:val="009D4B10"/>
    <w:rsid w:val="009D4D71"/>
    <w:rsid w:val="009D5B49"/>
    <w:rsid w:val="009D5EC9"/>
    <w:rsid w:val="009D604F"/>
    <w:rsid w:val="009D6721"/>
    <w:rsid w:val="009D6B78"/>
    <w:rsid w:val="009D74E4"/>
    <w:rsid w:val="009D7535"/>
    <w:rsid w:val="009D7E40"/>
    <w:rsid w:val="009E2FEE"/>
    <w:rsid w:val="009E311B"/>
    <w:rsid w:val="009E47CA"/>
    <w:rsid w:val="009E5511"/>
    <w:rsid w:val="009E5AE3"/>
    <w:rsid w:val="009E73E3"/>
    <w:rsid w:val="009E75DC"/>
    <w:rsid w:val="009F026B"/>
    <w:rsid w:val="009F04B2"/>
    <w:rsid w:val="009F070D"/>
    <w:rsid w:val="009F0786"/>
    <w:rsid w:val="009F0AD8"/>
    <w:rsid w:val="009F0D29"/>
    <w:rsid w:val="009F1480"/>
    <w:rsid w:val="009F1DD9"/>
    <w:rsid w:val="009F284F"/>
    <w:rsid w:val="009F32C9"/>
    <w:rsid w:val="009F369B"/>
    <w:rsid w:val="009F42C2"/>
    <w:rsid w:val="009F439F"/>
    <w:rsid w:val="009F43C7"/>
    <w:rsid w:val="009F46F7"/>
    <w:rsid w:val="009F4CED"/>
    <w:rsid w:val="009F5472"/>
    <w:rsid w:val="009F58C9"/>
    <w:rsid w:val="009F65F7"/>
    <w:rsid w:val="009F6B11"/>
    <w:rsid w:val="009F7225"/>
    <w:rsid w:val="009F773A"/>
    <w:rsid w:val="009F7B61"/>
    <w:rsid w:val="009F7FA5"/>
    <w:rsid w:val="00A00085"/>
    <w:rsid w:val="00A0080D"/>
    <w:rsid w:val="00A00E27"/>
    <w:rsid w:val="00A01140"/>
    <w:rsid w:val="00A01637"/>
    <w:rsid w:val="00A01764"/>
    <w:rsid w:val="00A023E7"/>
    <w:rsid w:val="00A0294E"/>
    <w:rsid w:val="00A037C7"/>
    <w:rsid w:val="00A039C1"/>
    <w:rsid w:val="00A03BE5"/>
    <w:rsid w:val="00A03BF0"/>
    <w:rsid w:val="00A05072"/>
    <w:rsid w:val="00A0590E"/>
    <w:rsid w:val="00A05E58"/>
    <w:rsid w:val="00A05E71"/>
    <w:rsid w:val="00A06069"/>
    <w:rsid w:val="00A066B6"/>
    <w:rsid w:val="00A0676A"/>
    <w:rsid w:val="00A06A19"/>
    <w:rsid w:val="00A06C71"/>
    <w:rsid w:val="00A073AC"/>
    <w:rsid w:val="00A0770D"/>
    <w:rsid w:val="00A119B9"/>
    <w:rsid w:val="00A11B0F"/>
    <w:rsid w:val="00A12212"/>
    <w:rsid w:val="00A1256F"/>
    <w:rsid w:val="00A12E6B"/>
    <w:rsid w:val="00A1327C"/>
    <w:rsid w:val="00A132C6"/>
    <w:rsid w:val="00A1418A"/>
    <w:rsid w:val="00A145DF"/>
    <w:rsid w:val="00A1480A"/>
    <w:rsid w:val="00A14C66"/>
    <w:rsid w:val="00A14F26"/>
    <w:rsid w:val="00A15740"/>
    <w:rsid w:val="00A15ECE"/>
    <w:rsid w:val="00A172A8"/>
    <w:rsid w:val="00A1756D"/>
    <w:rsid w:val="00A17B02"/>
    <w:rsid w:val="00A17E2C"/>
    <w:rsid w:val="00A207D1"/>
    <w:rsid w:val="00A20D6D"/>
    <w:rsid w:val="00A218F6"/>
    <w:rsid w:val="00A223E5"/>
    <w:rsid w:val="00A23194"/>
    <w:rsid w:val="00A232F7"/>
    <w:rsid w:val="00A243CC"/>
    <w:rsid w:val="00A24CE2"/>
    <w:rsid w:val="00A24E41"/>
    <w:rsid w:val="00A24F4E"/>
    <w:rsid w:val="00A25824"/>
    <w:rsid w:val="00A261A2"/>
    <w:rsid w:val="00A26678"/>
    <w:rsid w:val="00A26BD1"/>
    <w:rsid w:val="00A26EBF"/>
    <w:rsid w:val="00A302D2"/>
    <w:rsid w:val="00A30B40"/>
    <w:rsid w:val="00A3122C"/>
    <w:rsid w:val="00A312CB"/>
    <w:rsid w:val="00A31718"/>
    <w:rsid w:val="00A31DCB"/>
    <w:rsid w:val="00A31DF5"/>
    <w:rsid w:val="00A32999"/>
    <w:rsid w:val="00A331F4"/>
    <w:rsid w:val="00A3391D"/>
    <w:rsid w:val="00A33A72"/>
    <w:rsid w:val="00A346E7"/>
    <w:rsid w:val="00A34B75"/>
    <w:rsid w:val="00A35AB8"/>
    <w:rsid w:val="00A3608A"/>
    <w:rsid w:val="00A36BB3"/>
    <w:rsid w:val="00A36CFD"/>
    <w:rsid w:val="00A370B5"/>
    <w:rsid w:val="00A41A48"/>
    <w:rsid w:val="00A41B6A"/>
    <w:rsid w:val="00A42405"/>
    <w:rsid w:val="00A42547"/>
    <w:rsid w:val="00A4263F"/>
    <w:rsid w:val="00A4292A"/>
    <w:rsid w:val="00A43252"/>
    <w:rsid w:val="00A437AE"/>
    <w:rsid w:val="00A43EC5"/>
    <w:rsid w:val="00A441CF"/>
    <w:rsid w:val="00A445D4"/>
    <w:rsid w:val="00A44872"/>
    <w:rsid w:val="00A44C7C"/>
    <w:rsid w:val="00A4501F"/>
    <w:rsid w:val="00A45715"/>
    <w:rsid w:val="00A45F9B"/>
    <w:rsid w:val="00A4666F"/>
    <w:rsid w:val="00A468F3"/>
    <w:rsid w:val="00A4763A"/>
    <w:rsid w:val="00A47813"/>
    <w:rsid w:val="00A47925"/>
    <w:rsid w:val="00A47D08"/>
    <w:rsid w:val="00A501B7"/>
    <w:rsid w:val="00A502B4"/>
    <w:rsid w:val="00A509F0"/>
    <w:rsid w:val="00A50E3D"/>
    <w:rsid w:val="00A5119B"/>
    <w:rsid w:val="00A53853"/>
    <w:rsid w:val="00A53A9B"/>
    <w:rsid w:val="00A53DB0"/>
    <w:rsid w:val="00A53ECD"/>
    <w:rsid w:val="00A53F01"/>
    <w:rsid w:val="00A540F2"/>
    <w:rsid w:val="00A54326"/>
    <w:rsid w:val="00A54C1E"/>
    <w:rsid w:val="00A54C37"/>
    <w:rsid w:val="00A55865"/>
    <w:rsid w:val="00A56382"/>
    <w:rsid w:val="00A563D4"/>
    <w:rsid w:val="00A56F9F"/>
    <w:rsid w:val="00A57463"/>
    <w:rsid w:val="00A57E92"/>
    <w:rsid w:val="00A57F0B"/>
    <w:rsid w:val="00A6070B"/>
    <w:rsid w:val="00A60C80"/>
    <w:rsid w:val="00A61961"/>
    <w:rsid w:val="00A62521"/>
    <w:rsid w:val="00A629ED"/>
    <w:rsid w:val="00A64829"/>
    <w:rsid w:val="00A6538D"/>
    <w:rsid w:val="00A65727"/>
    <w:rsid w:val="00A673B3"/>
    <w:rsid w:val="00A67568"/>
    <w:rsid w:val="00A67B24"/>
    <w:rsid w:val="00A7032E"/>
    <w:rsid w:val="00A70720"/>
    <w:rsid w:val="00A7096E"/>
    <w:rsid w:val="00A711F0"/>
    <w:rsid w:val="00A71C76"/>
    <w:rsid w:val="00A72501"/>
    <w:rsid w:val="00A72FC3"/>
    <w:rsid w:val="00A73853"/>
    <w:rsid w:val="00A74B86"/>
    <w:rsid w:val="00A74CED"/>
    <w:rsid w:val="00A7631E"/>
    <w:rsid w:val="00A7644C"/>
    <w:rsid w:val="00A7664B"/>
    <w:rsid w:val="00A76B6E"/>
    <w:rsid w:val="00A805DB"/>
    <w:rsid w:val="00A81302"/>
    <w:rsid w:val="00A81765"/>
    <w:rsid w:val="00A817F8"/>
    <w:rsid w:val="00A81D01"/>
    <w:rsid w:val="00A8262C"/>
    <w:rsid w:val="00A82DD4"/>
    <w:rsid w:val="00A835C4"/>
    <w:rsid w:val="00A838AA"/>
    <w:rsid w:val="00A8458E"/>
    <w:rsid w:val="00A85058"/>
    <w:rsid w:val="00A85061"/>
    <w:rsid w:val="00A85741"/>
    <w:rsid w:val="00A8581D"/>
    <w:rsid w:val="00A86BAA"/>
    <w:rsid w:val="00A86C9B"/>
    <w:rsid w:val="00A86E27"/>
    <w:rsid w:val="00A906BB"/>
    <w:rsid w:val="00A92AA2"/>
    <w:rsid w:val="00A9300F"/>
    <w:rsid w:val="00A9379F"/>
    <w:rsid w:val="00A937F9"/>
    <w:rsid w:val="00A945A1"/>
    <w:rsid w:val="00A946EA"/>
    <w:rsid w:val="00A94835"/>
    <w:rsid w:val="00A94FD9"/>
    <w:rsid w:val="00A95C50"/>
    <w:rsid w:val="00A96707"/>
    <w:rsid w:val="00A973F6"/>
    <w:rsid w:val="00A97FFB"/>
    <w:rsid w:val="00AA0710"/>
    <w:rsid w:val="00AA07A8"/>
    <w:rsid w:val="00AA118F"/>
    <w:rsid w:val="00AA36F5"/>
    <w:rsid w:val="00AA3AE1"/>
    <w:rsid w:val="00AA42BE"/>
    <w:rsid w:val="00AA4E16"/>
    <w:rsid w:val="00AA525B"/>
    <w:rsid w:val="00AA5544"/>
    <w:rsid w:val="00AA5E77"/>
    <w:rsid w:val="00AA6074"/>
    <w:rsid w:val="00AA6437"/>
    <w:rsid w:val="00AA6AF2"/>
    <w:rsid w:val="00AA6DE7"/>
    <w:rsid w:val="00AA720D"/>
    <w:rsid w:val="00AB00A9"/>
    <w:rsid w:val="00AB0EA1"/>
    <w:rsid w:val="00AB1DCB"/>
    <w:rsid w:val="00AB1E03"/>
    <w:rsid w:val="00AB21B3"/>
    <w:rsid w:val="00AB263F"/>
    <w:rsid w:val="00AB2A29"/>
    <w:rsid w:val="00AB2E64"/>
    <w:rsid w:val="00AB324B"/>
    <w:rsid w:val="00AB3B3B"/>
    <w:rsid w:val="00AB3B8A"/>
    <w:rsid w:val="00AB47FA"/>
    <w:rsid w:val="00AB4ED0"/>
    <w:rsid w:val="00AB6A1B"/>
    <w:rsid w:val="00AB7DC4"/>
    <w:rsid w:val="00AB7F01"/>
    <w:rsid w:val="00AC02E0"/>
    <w:rsid w:val="00AC054D"/>
    <w:rsid w:val="00AC05D2"/>
    <w:rsid w:val="00AC1087"/>
    <w:rsid w:val="00AC14CF"/>
    <w:rsid w:val="00AC1719"/>
    <w:rsid w:val="00AC1C5C"/>
    <w:rsid w:val="00AC1FB7"/>
    <w:rsid w:val="00AC2E75"/>
    <w:rsid w:val="00AC3F83"/>
    <w:rsid w:val="00AC4454"/>
    <w:rsid w:val="00AC44F3"/>
    <w:rsid w:val="00AC5264"/>
    <w:rsid w:val="00AC6168"/>
    <w:rsid w:val="00AC684C"/>
    <w:rsid w:val="00AC6895"/>
    <w:rsid w:val="00AC7777"/>
    <w:rsid w:val="00AD02C8"/>
    <w:rsid w:val="00AD146F"/>
    <w:rsid w:val="00AD1A31"/>
    <w:rsid w:val="00AD213A"/>
    <w:rsid w:val="00AD226A"/>
    <w:rsid w:val="00AD32DC"/>
    <w:rsid w:val="00AD3AED"/>
    <w:rsid w:val="00AD4468"/>
    <w:rsid w:val="00AD52BC"/>
    <w:rsid w:val="00AD63DB"/>
    <w:rsid w:val="00AD6888"/>
    <w:rsid w:val="00AD6B3B"/>
    <w:rsid w:val="00AD7F87"/>
    <w:rsid w:val="00AE0B6A"/>
    <w:rsid w:val="00AE1FC1"/>
    <w:rsid w:val="00AE2D38"/>
    <w:rsid w:val="00AE337E"/>
    <w:rsid w:val="00AE4865"/>
    <w:rsid w:val="00AE5DE2"/>
    <w:rsid w:val="00AE5E29"/>
    <w:rsid w:val="00AE662A"/>
    <w:rsid w:val="00AE6CDE"/>
    <w:rsid w:val="00AE705A"/>
    <w:rsid w:val="00AE7074"/>
    <w:rsid w:val="00AF11D3"/>
    <w:rsid w:val="00AF1C85"/>
    <w:rsid w:val="00AF1D61"/>
    <w:rsid w:val="00AF1E9C"/>
    <w:rsid w:val="00AF2125"/>
    <w:rsid w:val="00AF3903"/>
    <w:rsid w:val="00AF3B73"/>
    <w:rsid w:val="00AF5AD5"/>
    <w:rsid w:val="00AF5BB0"/>
    <w:rsid w:val="00AF5EA4"/>
    <w:rsid w:val="00AF6124"/>
    <w:rsid w:val="00AF6329"/>
    <w:rsid w:val="00AF740D"/>
    <w:rsid w:val="00B00D3A"/>
    <w:rsid w:val="00B010A8"/>
    <w:rsid w:val="00B02584"/>
    <w:rsid w:val="00B02812"/>
    <w:rsid w:val="00B03438"/>
    <w:rsid w:val="00B03C90"/>
    <w:rsid w:val="00B03DBC"/>
    <w:rsid w:val="00B04C94"/>
    <w:rsid w:val="00B06C27"/>
    <w:rsid w:val="00B07148"/>
    <w:rsid w:val="00B0778D"/>
    <w:rsid w:val="00B07C91"/>
    <w:rsid w:val="00B07D6F"/>
    <w:rsid w:val="00B07F40"/>
    <w:rsid w:val="00B1130B"/>
    <w:rsid w:val="00B11738"/>
    <w:rsid w:val="00B12CC2"/>
    <w:rsid w:val="00B12FAB"/>
    <w:rsid w:val="00B1372B"/>
    <w:rsid w:val="00B139DF"/>
    <w:rsid w:val="00B14797"/>
    <w:rsid w:val="00B14DE9"/>
    <w:rsid w:val="00B15781"/>
    <w:rsid w:val="00B158A4"/>
    <w:rsid w:val="00B15EDF"/>
    <w:rsid w:val="00B16921"/>
    <w:rsid w:val="00B16E82"/>
    <w:rsid w:val="00B173F6"/>
    <w:rsid w:val="00B17966"/>
    <w:rsid w:val="00B202EE"/>
    <w:rsid w:val="00B206D7"/>
    <w:rsid w:val="00B20FF8"/>
    <w:rsid w:val="00B217ED"/>
    <w:rsid w:val="00B222A7"/>
    <w:rsid w:val="00B22B63"/>
    <w:rsid w:val="00B23675"/>
    <w:rsid w:val="00B23802"/>
    <w:rsid w:val="00B25404"/>
    <w:rsid w:val="00B258F2"/>
    <w:rsid w:val="00B26380"/>
    <w:rsid w:val="00B26666"/>
    <w:rsid w:val="00B269D2"/>
    <w:rsid w:val="00B271A4"/>
    <w:rsid w:val="00B273C5"/>
    <w:rsid w:val="00B30479"/>
    <w:rsid w:val="00B3085C"/>
    <w:rsid w:val="00B30A92"/>
    <w:rsid w:val="00B31B61"/>
    <w:rsid w:val="00B31C6E"/>
    <w:rsid w:val="00B3203A"/>
    <w:rsid w:val="00B32A08"/>
    <w:rsid w:val="00B32C89"/>
    <w:rsid w:val="00B3308C"/>
    <w:rsid w:val="00B33832"/>
    <w:rsid w:val="00B33B8F"/>
    <w:rsid w:val="00B33F90"/>
    <w:rsid w:val="00B34B5B"/>
    <w:rsid w:val="00B3500D"/>
    <w:rsid w:val="00B35212"/>
    <w:rsid w:val="00B3550F"/>
    <w:rsid w:val="00B3551E"/>
    <w:rsid w:val="00B356AA"/>
    <w:rsid w:val="00B35731"/>
    <w:rsid w:val="00B35745"/>
    <w:rsid w:val="00B35C32"/>
    <w:rsid w:val="00B364E9"/>
    <w:rsid w:val="00B36E72"/>
    <w:rsid w:val="00B371B4"/>
    <w:rsid w:val="00B403A5"/>
    <w:rsid w:val="00B4128A"/>
    <w:rsid w:val="00B42DDA"/>
    <w:rsid w:val="00B442F1"/>
    <w:rsid w:val="00B45291"/>
    <w:rsid w:val="00B458A2"/>
    <w:rsid w:val="00B45DBC"/>
    <w:rsid w:val="00B45F68"/>
    <w:rsid w:val="00B465B3"/>
    <w:rsid w:val="00B46614"/>
    <w:rsid w:val="00B46A65"/>
    <w:rsid w:val="00B4713C"/>
    <w:rsid w:val="00B47715"/>
    <w:rsid w:val="00B47D9F"/>
    <w:rsid w:val="00B51A79"/>
    <w:rsid w:val="00B51EF6"/>
    <w:rsid w:val="00B52CA8"/>
    <w:rsid w:val="00B52D10"/>
    <w:rsid w:val="00B530C4"/>
    <w:rsid w:val="00B53882"/>
    <w:rsid w:val="00B53ACD"/>
    <w:rsid w:val="00B53E0B"/>
    <w:rsid w:val="00B54193"/>
    <w:rsid w:val="00B5456B"/>
    <w:rsid w:val="00B552A1"/>
    <w:rsid w:val="00B557D1"/>
    <w:rsid w:val="00B558CA"/>
    <w:rsid w:val="00B55918"/>
    <w:rsid w:val="00B560D7"/>
    <w:rsid w:val="00B56D1B"/>
    <w:rsid w:val="00B573CE"/>
    <w:rsid w:val="00B576B3"/>
    <w:rsid w:val="00B577BA"/>
    <w:rsid w:val="00B57D6C"/>
    <w:rsid w:val="00B608F4"/>
    <w:rsid w:val="00B619F6"/>
    <w:rsid w:val="00B61EF1"/>
    <w:rsid w:val="00B634D4"/>
    <w:rsid w:val="00B64E93"/>
    <w:rsid w:val="00B64E98"/>
    <w:rsid w:val="00B668B3"/>
    <w:rsid w:val="00B67261"/>
    <w:rsid w:val="00B6745E"/>
    <w:rsid w:val="00B67BB2"/>
    <w:rsid w:val="00B67C88"/>
    <w:rsid w:val="00B7119A"/>
    <w:rsid w:val="00B71D70"/>
    <w:rsid w:val="00B722EA"/>
    <w:rsid w:val="00B7279F"/>
    <w:rsid w:val="00B7282D"/>
    <w:rsid w:val="00B72884"/>
    <w:rsid w:val="00B72C6C"/>
    <w:rsid w:val="00B73282"/>
    <w:rsid w:val="00B734B5"/>
    <w:rsid w:val="00B7435A"/>
    <w:rsid w:val="00B74646"/>
    <w:rsid w:val="00B74E41"/>
    <w:rsid w:val="00B75C00"/>
    <w:rsid w:val="00B802D4"/>
    <w:rsid w:val="00B810DA"/>
    <w:rsid w:val="00B8128A"/>
    <w:rsid w:val="00B81A9F"/>
    <w:rsid w:val="00B82395"/>
    <w:rsid w:val="00B823FE"/>
    <w:rsid w:val="00B82DC0"/>
    <w:rsid w:val="00B83893"/>
    <w:rsid w:val="00B84985"/>
    <w:rsid w:val="00B84D28"/>
    <w:rsid w:val="00B85126"/>
    <w:rsid w:val="00B863F0"/>
    <w:rsid w:val="00B864DF"/>
    <w:rsid w:val="00B86B4F"/>
    <w:rsid w:val="00B9018C"/>
    <w:rsid w:val="00B9081D"/>
    <w:rsid w:val="00B908F6"/>
    <w:rsid w:val="00B90BF5"/>
    <w:rsid w:val="00B90C88"/>
    <w:rsid w:val="00B91DE0"/>
    <w:rsid w:val="00B92B1E"/>
    <w:rsid w:val="00B934CB"/>
    <w:rsid w:val="00B94143"/>
    <w:rsid w:val="00B94BCA"/>
    <w:rsid w:val="00B9551B"/>
    <w:rsid w:val="00B95586"/>
    <w:rsid w:val="00B957BD"/>
    <w:rsid w:val="00B95E13"/>
    <w:rsid w:val="00B95F21"/>
    <w:rsid w:val="00B96837"/>
    <w:rsid w:val="00B969F2"/>
    <w:rsid w:val="00B96EE0"/>
    <w:rsid w:val="00BA09ED"/>
    <w:rsid w:val="00BA0B86"/>
    <w:rsid w:val="00BA0F40"/>
    <w:rsid w:val="00BA114C"/>
    <w:rsid w:val="00BA1201"/>
    <w:rsid w:val="00BA1216"/>
    <w:rsid w:val="00BA1849"/>
    <w:rsid w:val="00BA1B79"/>
    <w:rsid w:val="00BA21CC"/>
    <w:rsid w:val="00BA26BA"/>
    <w:rsid w:val="00BA3811"/>
    <w:rsid w:val="00BA410C"/>
    <w:rsid w:val="00BA4218"/>
    <w:rsid w:val="00BA43D0"/>
    <w:rsid w:val="00BA5123"/>
    <w:rsid w:val="00BA52E4"/>
    <w:rsid w:val="00BA53F6"/>
    <w:rsid w:val="00BA6479"/>
    <w:rsid w:val="00BA66C1"/>
    <w:rsid w:val="00BA7680"/>
    <w:rsid w:val="00BB16E7"/>
    <w:rsid w:val="00BB1A31"/>
    <w:rsid w:val="00BB203C"/>
    <w:rsid w:val="00BB2141"/>
    <w:rsid w:val="00BB2416"/>
    <w:rsid w:val="00BB265E"/>
    <w:rsid w:val="00BB26B5"/>
    <w:rsid w:val="00BB27FF"/>
    <w:rsid w:val="00BB31BB"/>
    <w:rsid w:val="00BB35B1"/>
    <w:rsid w:val="00BB3612"/>
    <w:rsid w:val="00BB3A28"/>
    <w:rsid w:val="00BB3CA3"/>
    <w:rsid w:val="00BB43A7"/>
    <w:rsid w:val="00BB5902"/>
    <w:rsid w:val="00BB6DF8"/>
    <w:rsid w:val="00BC012A"/>
    <w:rsid w:val="00BC0B5E"/>
    <w:rsid w:val="00BC1281"/>
    <w:rsid w:val="00BC2B0B"/>
    <w:rsid w:val="00BC40CB"/>
    <w:rsid w:val="00BC4140"/>
    <w:rsid w:val="00BC42DE"/>
    <w:rsid w:val="00BC4A36"/>
    <w:rsid w:val="00BC4F93"/>
    <w:rsid w:val="00BC5217"/>
    <w:rsid w:val="00BC5840"/>
    <w:rsid w:val="00BC5ADF"/>
    <w:rsid w:val="00BC66DD"/>
    <w:rsid w:val="00BD0253"/>
    <w:rsid w:val="00BD0741"/>
    <w:rsid w:val="00BD0EDD"/>
    <w:rsid w:val="00BD1E30"/>
    <w:rsid w:val="00BD2CF5"/>
    <w:rsid w:val="00BD314C"/>
    <w:rsid w:val="00BD31A5"/>
    <w:rsid w:val="00BD3566"/>
    <w:rsid w:val="00BD3954"/>
    <w:rsid w:val="00BD3BFD"/>
    <w:rsid w:val="00BD3CB2"/>
    <w:rsid w:val="00BD3FA2"/>
    <w:rsid w:val="00BD50B5"/>
    <w:rsid w:val="00BD5CE8"/>
    <w:rsid w:val="00BD632A"/>
    <w:rsid w:val="00BD6A4A"/>
    <w:rsid w:val="00BD7B97"/>
    <w:rsid w:val="00BE06FF"/>
    <w:rsid w:val="00BE0A83"/>
    <w:rsid w:val="00BE2248"/>
    <w:rsid w:val="00BE2520"/>
    <w:rsid w:val="00BE2935"/>
    <w:rsid w:val="00BE2E34"/>
    <w:rsid w:val="00BE35CE"/>
    <w:rsid w:val="00BE3DB0"/>
    <w:rsid w:val="00BE42F9"/>
    <w:rsid w:val="00BE5184"/>
    <w:rsid w:val="00BE57E5"/>
    <w:rsid w:val="00BE6137"/>
    <w:rsid w:val="00BE6B99"/>
    <w:rsid w:val="00BE6C45"/>
    <w:rsid w:val="00BF0012"/>
    <w:rsid w:val="00BF115E"/>
    <w:rsid w:val="00BF1C0F"/>
    <w:rsid w:val="00BF4587"/>
    <w:rsid w:val="00BF6324"/>
    <w:rsid w:val="00BF67DE"/>
    <w:rsid w:val="00BF6FBC"/>
    <w:rsid w:val="00BF767F"/>
    <w:rsid w:val="00C00406"/>
    <w:rsid w:val="00C00D7A"/>
    <w:rsid w:val="00C00F89"/>
    <w:rsid w:val="00C01242"/>
    <w:rsid w:val="00C01C1F"/>
    <w:rsid w:val="00C0228C"/>
    <w:rsid w:val="00C027D2"/>
    <w:rsid w:val="00C02A09"/>
    <w:rsid w:val="00C02E35"/>
    <w:rsid w:val="00C02F2B"/>
    <w:rsid w:val="00C036DC"/>
    <w:rsid w:val="00C03798"/>
    <w:rsid w:val="00C03A0A"/>
    <w:rsid w:val="00C03D51"/>
    <w:rsid w:val="00C04146"/>
    <w:rsid w:val="00C041DA"/>
    <w:rsid w:val="00C0450D"/>
    <w:rsid w:val="00C067A8"/>
    <w:rsid w:val="00C07279"/>
    <w:rsid w:val="00C07339"/>
    <w:rsid w:val="00C073D9"/>
    <w:rsid w:val="00C079D3"/>
    <w:rsid w:val="00C079F5"/>
    <w:rsid w:val="00C10FA8"/>
    <w:rsid w:val="00C11554"/>
    <w:rsid w:val="00C1159C"/>
    <w:rsid w:val="00C11B83"/>
    <w:rsid w:val="00C126F9"/>
    <w:rsid w:val="00C142A8"/>
    <w:rsid w:val="00C145A4"/>
    <w:rsid w:val="00C14677"/>
    <w:rsid w:val="00C151B4"/>
    <w:rsid w:val="00C15676"/>
    <w:rsid w:val="00C15BAE"/>
    <w:rsid w:val="00C15C1B"/>
    <w:rsid w:val="00C16A63"/>
    <w:rsid w:val="00C17A82"/>
    <w:rsid w:val="00C17B02"/>
    <w:rsid w:val="00C20442"/>
    <w:rsid w:val="00C207D3"/>
    <w:rsid w:val="00C2099A"/>
    <w:rsid w:val="00C20B40"/>
    <w:rsid w:val="00C20B51"/>
    <w:rsid w:val="00C20C04"/>
    <w:rsid w:val="00C21B26"/>
    <w:rsid w:val="00C22309"/>
    <w:rsid w:val="00C22BD8"/>
    <w:rsid w:val="00C23271"/>
    <w:rsid w:val="00C236D1"/>
    <w:rsid w:val="00C23C53"/>
    <w:rsid w:val="00C24200"/>
    <w:rsid w:val="00C24428"/>
    <w:rsid w:val="00C25ABC"/>
    <w:rsid w:val="00C25E6D"/>
    <w:rsid w:val="00C25EF8"/>
    <w:rsid w:val="00C26E07"/>
    <w:rsid w:val="00C26F4F"/>
    <w:rsid w:val="00C27307"/>
    <w:rsid w:val="00C278C5"/>
    <w:rsid w:val="00C305DE"/>
    <w:rsid w:val="00C310DB"/>
    <w:rsid w:val="00C324FA"/>
    <w:rsid w:val="00C326D8"/>
    <w:rsid w:val="00C328BC"/>
    <w:rsid w:val="00C3292C"/>
    <w:rsid w:val="00C33503"/>
    <w:rsid w:val="00C3403E"/>
    <w:rsid w:val="00C3456C"/>
    <w:rsid w:val="00C348AD"/>
    <w:rsid w:val="00C34986"/>
    <w:rsid w:val="00C35644"/>
    <w:rsid w:val="00C35758"/>
    <w:rsid w:val="00C366D4"/>
    <w:rsid w:val="00C367FA"/>
    <w:rsid w:val="00C36F02"/>
    <w:rsid w:val="00C37119"/>
    <w:rsid w:val="00C3724C"/>
    <w:rsid w:val="00C373A7"/>
    <w:rsid w:val="00C37BE7"/>
    <w:rsid w:val="00C37F2B"/>
    <w:rsid w:val="00C37F30"/>
    <w:rsid w:val="00C37F8B"/>
    <w:rsid w:val="00C4005F"/>
    <w:rsid w:val="00C404B8"/>
    <w:rsid w:val="00C40CAA"/>
    <w:rsid w:val="00C40D42"/>
    <w:rsid w:val="00C4170B"/>
    <w:rsid w:val="00C41AA6"/>
    <w:rsid w:val="00C426C1"/>
    <w:rsid w:val="00C4296B"/>
    <w:rsid w:val="00C42A82"/>
    <w:rsid w:val="00C431AC"/>
    <w:rsid w:val="00C43AED"/>
    <w:rsid w:val="00C45A02"/>
    <w:rsid w:val="00C45AA5"/>
    <w:rsid w:val="00C46574"/>
    <w:rsid w:val="00C47117"/>
    <w:rsid w:val="00C47D39"/>
    <w:rsid w:val="00C47E13"/>
    <w:rsid w:val="00C50059"/>
    <w:rsid w:val="00C505B6"/>
    <w:rsid w:val="00C5091E"/>
    <w:rsid w:val="00C5173B"/>
    <w:rsid w:val="00C51743"/>
    <w:rsid w:val="00C525DF"/>
    <w:rsid w:val="00C52C8A"/>
    <w:rsid w:val="00C549C0"/>
    <w:rsid w:val="00C54D8C"/>
    <w:rsid w:val="00C550C7"/>
    <w:rsid w:val="00C5529C"/>
    <w:rsid w:val="00C55A38"/>
    <w:rsid w:val="00C56F42"/>
    <w:rsid w:val="00C5711F"/>
    <w:rsid w:val="00C60838"/>
    <w:rsid w:val="00C61030"/>
    <w:rsid w:val="00C6146D"/>
    <w:rsid w:val="00C617FD"/>
    <w:rsid w:val="00C644DD"/>
    <w:rsid w:val="00C6450E"/>
    <w:rsid w:val="00C64817"/>
    <w:rsid w:val="00C64BDF"/>
    <w:rsid w:val="00C64EDA"/>
    <w:rsid w:val="00C65459"/>
    <w:rsid w:val="00C6547C"/>
    <w:rsid w:val="00C655A0"/>
    <w:rsid w:val="00C66BBA"/>
    <w:rsid w:val="00C67095"/>
    <w:rsid w:val="00C67644"/>
    <w:rsid w:val="00C676AE"/>
    <w:rsid w:val="00C6770E"/>
    <w:rsid w:val="00C70594"/>
    <w:rsid w:val="00C706D7"/>
    <w:rsid w:val="00C7092E"/>
    <w:rsid w:val="00C70E35"/>
    <w:rsid w:val="00C72081"/>
    <w:rsid w:val="00C72471"/>
    <w:rsid w:val="00C725BB"/>
    <w:rsid w:val="00C72885"/>
    <w:rsid w:val="00C72A80"/>
    <w:rsid w:val="00C730CA"/>
    <w:rsid w:val="00C73483"/>
    <w:rsid w:val="00C7464E"/>
    <w:rsid w:val="00C74B0C"/>
    <w:rsid w:val="00C752EC"/>
    <w:rsid w:val="00C758B9"/>
    <w:rsid w:val="00C767EB"/>
    <w:rsid w:val="00C769B9"/>
    <w:rsid w:val="00C76B71"/>
    <w:rsid w:val="00C76E9B"/>
    <w:rsid w:val="00C7719F"/>
    <w:rsid w:val="00C773F5"/>
    <w:rsid w:val="00C77424"/>
    <w:rsid w:val="00C77613"/>
    <w:rsid w:val="00C77C86"/>
    <w:rsid w:val="00C8043C"/>
    <w:rsid w:val="00C81F63"/>
    <w:rsid w:val="00C829DD"/>
    <w:rsid w:val="00C82AFA"/>
    <w:rsid w:val="00C82FB2"/>
    <w:rsid w:val="00C835DD"/>
    <w:rsid w:val="00C83D60"/>
    <w:rsid w:val="00C84091"/>
    <w:rsid w:val="00C8469E"/>
    <w:rsid w:val="00C84E35"/>
    <w:rsid w:val="00C84E56"/>
    <w:rsid w:val="00C85250"/>
    <w:rsid w:val="00C852CE"/>
    <w:rsid w:val="00C853D4"/>
    <w:rsid w:val="00C8558C"/>
    <w:rsid w:val="00C85681"/>
    <w:rsid w:val="00C85B0E"/>
    <w:rsid w:val="00C866E2"/>
    <w:rsid w:val="00C86764"/>
    <w:rsid w:val="00C870AA"/>
    <w:rsid w:val="00C9049F"/>
    <w:rsid w:val="00C905A3"/>
    <w:rsid w:val="00C90AC4"/>
    <w:rsid w:val="00C90D7B"/>
    <w:rsid w:val="00C9278C"/>
    <w:rsid w:val="00C928BF"/>
    <w:rsid w:val="00C93E67"/>
    <w:rsid w:val="00C93E74"/>
    <w:rsid w:val="00C93E9A"/>
    <w:rsid w:val="00C9475C"/>
    <w:rsid w:val="00C94F0E"/>
    <w:rsid w:val="00C954C3"/>
    <w:rsid w:val="00C954E0"/>
    <w:rsid w:val="00C95A5E"/>
    <w:rsid w:val="00C9602D"/>
    <w:rsid w:val="00C96C97"/>
    <w:rsid w:val="00C97BEE"/>
    <w:rsid w:val="00C97F4A"/>
    <w:rsid w:val="00CA007E"/>
    <w:rsid w:val="00CA02EE"/>
    <w:rsid w:val="00CA19C9"/>
    <w:rsid w:val="00CA1CA1"/>
    <w:rsid w:val="00CA1FCF"/>
    <w:rsid w:val="00CA295C"/>
    <w:rsid w:val="00CA2DC3"/>
    <w:rsid w:val="00CA461F"/>
    <w:rsid w:val="00CA4BE4"/>
    <w:rsid w:val="00CA52B8"/>
    <w:rsid w:val="00CA5347"/>
    <w:rsid w:val="00CA53E9"/>
    <w:rsid w:val="00CA6F2E"/>
    <w:rsid w:val="00CA7550"/>
    <w:rsid w:val="00CA7972"/>
    <w:rsid w:val="00CA7ADA"/>
    <w:rsid w:val="00CB002E"/>
    <w:rsid w:val="00CB0D0F"/>
    <w:rsid w:val="00CB12A2"/>
    <w:rsid w:val="00CB2C34"/>
    <w:rsid w:val="00CB2FFE"/>
    <w:rsid w:val="00CB3856"/>
    <w:rsid w:val="00CB505D"/>
    <w:rsid w:val="00CB6B54"/>
    <w:rsid w:val="00CB7689"/>
    <w:rsid w:val="00CB7A41"/>
    <w:rsid w:val="00CC0382"/>
    <w:rsid w:val="00CC06EE"/>
    <w:rsid w:val="00CC1397"/>
    <w:rsid w:val="00CC13E6"/>
    <w:rsid w:val="00CC1C7D"/>
    <w:rsid w:val="00CC2200"/>
    <w:rsid w:val="00CC2340"/>
    <w:rsid w:val="00CC2CD8"/>
    <w:rsid w:val="00CC344D"/>
    <w:rsid w:val="00CC3DFF"/>
    <w:rsid w:val="00CC3E54"/>
    <w:rsid w:val="00CC4515"/>
    <w:rsid w:val="00CC4B79"/>
    <w:rsid w:val="00CC4D33"/>
    <w:rsid w:val="00CC5411"/>
    <w:rsid w:val="00CC542B"/>
    <w:rsid w:val="00CC6684"/>
    <w:rsid w:val="00CC6823"/>
    <w:rsid w:val="00CC73DA"/>
    <w:rsid w:val="00CC7EEC"/>
    <w:rsid w:val="00CC7F1F"/>
    <w:rsid w:val="00CD0807"/>
    <w:rsid w:val="00CD1891"/>
    <w:rsid w:val="00CD223E"/>
    <w:rsid w:val="00CD2260"/>
    <w:rsid w:val="00CD280E"/>
    <w:rsid w:val="00CD30EE"/>
    <w:rsid w:val="00CD3A56"/>
    <w:rsid w:val="00CD4717"/>
    <w:rsid w:val="00CD4CED"/>
    <w:rsid w:val="00CD556F"/>
    <w:rsid w:val="00CD59A1"/>
    <w:rsid w:val="00CD6622"/>
    <w:rsid w:val="00CD68E1"/>
    <w:rsid w:val="00CD6E9C"/>
    <w:rsid w:val="00CD789F"/>
    <w:rsid w:val="00CD796D"/>
    <w:rsid w:val="00CD7D78"/>
    <w:rsid w:val="00CE0004"/>
    <w:rsid w:val="00CE0C7E"/>
    <w:rsid w:val="00CE12EA"/>
    <w:rsid w:val="00CE1389"/>
    <w:rsid w:val="00CE1A7D"/>
    <w:rsid w:val="00CE1DDF"/>
    <w:rsid w:val="00CE327D"/>
    <w:rsid w:val="00CE405F"/>
    <w:rsid w:val="00CE4FA4"/>
    <w:rsid w:val="00CE4FC4"/>
    <w:rsid w:val="00CE5C74"/>
    <w:rsid w:val="00CE5D3B"/>
    <w:rsid w:val="00CE5DFA"/>
    <w:rsid w:val="00CE7071"/>
    <w:rsid w:val="00CE7429"/>
    <w:rsid w:val="00CE76B0"/>
    <w:rsid w:val="00CE77F8"/>
    <w:rsid w:val="00CE7B52"/>
    <w:rsid w:val="00CF01EE"/>
    <w:rsid w:val="00CF0495"/>
    <w:rsid w:val="00CF0BA2"/>
    <w:rsid w:val="00CF0E42"/>
    <w:rsid w:val="00CF1520"/>
    <w:rsid w:val="00CF1BC9"/>
    <w:rsid w:val="00CF1DC5"/>
    <w:rsid w:val="00CF2648"/>
    <w:rsid w:val="00CF30CA"/>
    <w:rsid w:val="00CF32E0"/>
    <w:rsid w:val="00CF551E"/>
    <w:rsid w:val="00CF5FA6"/>
    <w:rsid w:val="00CF7BBA"/>
    <w:rsid w:val="00D00C05"/>
    <w:rsid w:val="00D00D8A"/>
    <w:rsid w:val="00D00EA7"/>
    <w:rsid w:val="00D01075"/>
    <w:rsid w:val="00D01899"/>
    <w:rsid w:val="00D01CBA"/>
    <w:rsid w:val="00D01DBD"/>
    <w:rsid w:val="00D02324"/>
    <w:rsid w:val="00D02F82"/>
    <w:rsid w:val="00D0354F"/>
    <w:rsid w:val="00D03602"/>
    <w:rsid w:val="00D03C1E"/>
    <w:rsid w:val="00D03C6A"/>
    <w:rsid w:val="00D0418D"/>
    <w:rsid w:val="00D04716"/>
    <w:rsid w:val="00D04847"/>
    <w:rsid w:val="00D0550C"/>
    <w:rsid w:val="00D10B18"/>
    <w:rsid w:val="00D10FA3"/>
    <w:rsid w:val="00D10FDF"/>
    <w:rsid w:val="00D1134D"/>
    <w:rsid w:val="00D12C39"/>
    <w:rsid w:val="00D1309C"/>
    <w:rsid w:val="00D1376D"/>
    <w:rsid w:val="00D14234"/>
    <w:rsid w:val="00D15A42"/>
    <w:rsid w:val="00D15D13"/>
    <w:rsid w:val="00D169C4"/>
    <w:rsid w:val="00D16AB8"/>
    <w:rsid w:val="00D17540"/>
    <w:rsid w:val="00D17D14"/>
    <w:rsid w:val="00D17F2D"/>
    <w:rsid w:val="00D20D70"/>
    <w:rsid w:val="00D21559"/>
    <w:rsid w:val="00D21D78"/>
    <w:rsid w:val="00D22153"/>
    <w:rsid w:val="00D221F4"/>
    <w:rsid w:val="00D2275C"/>
    <w:rsid w:val="00D23539"/>
    <w:rsid w:val="00D23D5A"/>
    <w:rsid w:val="00D243B3"/>
    <w:rsid w:val="00D252C7"/>
    <w:rsid w:val="00D2545F"/>
    <w:rsid w:val="00D25F20"/>
    <w:rsid w:val="00D26505"/>
    <w:rsid w:val="00D267A8"/>
    <w:rsid w:val="00D2688E"/>
    <w:rsid w:val="00D26F26"/>
    <w:rsid w:val="00D27692"/>
    <w:rsid w:val="00D27854"/>
    <w:rsid w:val="00D27E59"/>
    <w:rsid w:val="00D306FD"/>
    <w:rsid w:val="00D30744"/>
    <w:rsid w:val="00D312C1"/>
    <w:rsid w:val="00D31B4A"/>
    <w:rsid w:val="00D32467"/>
    <w:rsid w:val="00D329F5"/>
    <w:rsid w:val="00D32B75"/>
    <w:rsid w:val="00D32CD9"/>
    <w:rsid w:val="00D34AE7"/>
    <w:rsid w:val="00D352FD"/>
    <w:rsid w:val="00D355A8"/>
    <w:rsid w:val="00D35D7A"/>
    <w:rsid w:val="00D35DA1"/>
    <w:rsid w:val="00D35FBB"/>
    <w:rsid w:val="00D36186"/>
    <w:rsid w:val="00D36FB9"/>
    <w:rsid w:val="00D370CE"/>
    <w:rsid w:val="00D37260"/>
    <w:rsid w:val="00D374C0"/>
    <w:rsid w:val="00D40C0A"/>
    <w:rsid w:val="00D41DD8"/>
    <w:rsid w:val="00D42AAD"/>
    <w:rsid w:val="00D43137"/>
    <w:rsid w:val="00D4361F"/>
    <w:rsid w:val="00D43703"/>
    <w:rsid w:val="00D43B0C"/>
    <w:rsid w:val="00D43B9C"/>
    <w:rsid w:val="00D446DC"/>
    <w:rsid w:val="00D44EA3"/>
    <w:rsid w:val="00D457C2"/>
    <w:rsid w:val="00D45CB2"/>
    <w:rsid w:val="00D45D56"/>
    <w:rsid w:val="00D465D1"/>
    <w:rsid w:val="00D46A9F"/>
    <w:rsid w:val="00D46B6C"/>
    <w:rsid w:val="00D470CC"/>
    <w:rsid w:val="00D476D1"/>
    <w:rsid w:val="00D47BA2"/>
    <w:rsid w:val="00D502DC"/>
    <w:rsid w:val="00D5056A"/>
    <w:rsid w:val="00D50735"/>
    <w:rsid w:val="00D516EF"/>
    <w:rsid w:val="00D51A38"/>
    <w:rsid w:val="00D51AFF"/>
    <w:rsid w:val="00D51EF7"/>
    <w:rsid w:val="00D52A22"/>
    <w:rsid w:val="00D53201"/>
    <w:rsid w:val="00D533D5"/>
    <w:rsid w:val="00D538AF"/>
    <w:rsid w:val="00D53C0C"/>
    <w:rsid w:val="00D53EC8"/>
    <w:rsid w:val="00D542C8"/>
    <w:rsid w:val="00D5470D"/>
    <w:rsid w:val="00D54E2B"/>
    <w:rsid w:val="00D55C49"/>
    <w:rsid w:val="00D564A4"/>
    <w:rsid w:val="00D5663E"/>
    <w:rsid w:val="00D5694C"/>
    <w:rsid w:val="00D577C2"/>
    <w:rsid w:val="00D605F4"/>
    <w:rsid w:val="00D60794"/>
    <w:rsid w:val="00D612A4"/>
    <w:rsid w:val="00D61BB9"/>
    <w:rsid w:val="00D620A3"/>
    <w:rsid w:val="00D622B3"/>
    <w:rsid w:val="00D63298"/>
    <w:rsid w:val="00D658B3"/>
    <w:rsid w:val="00D65B90"/>
    <w:rsid w:val="00D67735"/>
    <w:rsid w:val="00D67EEC"/>
    <w:rsid w:val="00D70100"/>
    <w:rsid w:val="00D71DF9"/>
    <w:rsid w:val="00D71EFA"/>
    <w:rsid w:val="00D72577"/>
    <w:rsid w:val="00D72608"/>
    <w:rsid w:val="00D72AD1"/>
    <w:rsid w:val="00D72B7B"/>
    <w:rsid w:val="00D72D41"/>
    <w:rsid w:val="00D72DC0"/>
    <w:rsid w:val="00D7338C"/>
    <w:rsid w:val="00D73BE2"/>
    <w:rsid w:val="00D74B38"/>
    <w:rsid w:val="00D74D04"/>
    <w:rsid w:val="00D75118"/>
    <w:rsid w:val="00D75952"/>
    <w:rsid w:val="00D75A7E"/>
    <w:rsid w:val="00D75E16"/>
    <w:rsid w:val="00D75F79"/>
    <w:rsid w:val="00D76442"/>
    <w:rsid w:val="00D76809"/>
    <w:rsid w:val="00D768F7"/>
    <w:rsid w:val="00D7717C"/>
    <w:rsid w:val="00D77594"/>
    <w:rsid w:val="00D7787F"/>
    <w:rsid w:val="00D77EC7"/>
    <w:rsid w:val="00D8035B"/>
    <w:rsid w:val="00D80CAB"/>
    <w:rsid w:val="00D812B6"/>
    <w:rsid w:val="00D816FE"/>
    <w:rsid w:val="00D82A2C"/>
    <w:rsid w:val="00D82C01"/>
    <w:rsid w:val="00D82E7B"/>
    <w:rsid w:val="00D84CBF"/>
    <w:rsid w:val="00D871FE"/>
    <w:rsid w:val="00D901EE"/>
    <w:rsid w:val="00D90632"/>
    <w:rsid w:val="00D9192D"/>
    <w:rsid w:val="00D91CF7"/>
    <w:rsid w:val="00D91DD7"/>
    <w:rsid w:val="00D91F30"/>
    <w:rsid w:val="00D9276D"/>
    <w:rsid w:val="00D9491F"/>
    <w:rsid w:val="00D94E05"/>
    <w:rsid w:val="00D9552C"/>
    <w:rsid w:val="00D95549"/>
    <w:rsid w:val="00D95961"/>
    <w:rsid w:val="00D959A9"/>
    <w:rsid w:val="00D9608A"/>
    <w:rsid w:val="00D969B6"/>
    <w:rsid w:val="00D97093"/>
    <w:rsid w:val="00D977C5"/>
    <w:rsid w:val="00D977E3"/>
    <w:rsid w:val="00DA07AE"/>
    <w:rsid w:val="00DA1B20"/>
    <w:rsid w:val="00DA2A83"/>
    <w:rsid w:val="00DA2D73"/>
    <w:rsid w:val="00DA310A"/>
    <w:rsid w:val="00DA3443"/>
    <w:rsid w:val="00DA38E0"/>
    <w:rsid w:val="00DA3BAB"/>
    <w:rsid w:val="00DA6876"/>
    <w:rsid w:val="00DA687D"/>
    <w:rsid w:val="00DA6C89"/>
    <w:rsid w:val="00DA73EB"/>
    <w:rsid w:val="00DA78FC"/>
    <w:rsid w:val="00DB0340"/>
    <w:rsid w:val="00DB038B"/>
    <w:rsid w:val="00DB0A14"/>
    <w:rsid w:val="00DB133A"/>
    <w:rsid w:val="00DB1623"/>
    <w:rsid w:val="00DB1C69"/>
    <w:rsid w:val="00DB2105"/>
    <w:rsid w:val="00DB29FE"/>
    <w:rsid w:val="00DB4433"/>
    <w:rsid w:val="00DB4A4E"/>
    <w:rsid w:val="00DB4C92"/>
    <w:rsid w:val="00DB51BD"/>
    <w:rsid w:val="00DB55B0"/>
    <w:rsid w:val="00DB5B1B"/>
    <w:rsid w:val="00DB6A52"/>
    <w:rsid w:val="00DB6EDE"/>
    <w:rsid w:val="00DB6F5C"/>
    <w:rsid w:val="00DB7126"/>
    <w:rsid w:val="00DB79D8"/>
    <w:rsid w:val="00DC061E"/>
    <w:rsid w:val="00DC0A38"/>
    <w:rsid w:val="00DC2A1C"/>
    <w:rsid w:val="00DC30E7"/>
    <w:rsid w:val="00DC3340"/>
    <w:rsid w:val="00DC3F36"/>
    <w:rsid w:val="00DC4A2D"/>
    <w:rsid w:val="00DC4EE2"/>
    <w:rsid w:val="00DC52C7"/>
    <w:rsid w:val="00DC559F"/>
    <w:rsid w:val="00DC6601"/>
    <w:rsid w:val="00DC6672"/>
    <w:rsid w:val="00DC6C0F"/>
    <w:rsid w:val="00DC718D"/>
    <w:rsid w:val="00DC7198"/>
    <w:rsid w:val="00DD0CE0"/>
    <w:rsid w:val="00DD0EDE"/>
    <w:rsid w:val="00DD32C0"/>
    <w:rsid w:val="00DD38DB"/>
    <w:rsid w:val="00DD4002"/>
    <w:rsid w:val="00DD51D0"/>
    <w:rsid w:val="00DD5A6B"/>
    <w:rsid w:val="00DD5B7E"/>
    <w:rsid w:val="00DD5F7C"/>
    <w:rsid w:val="00DD6334"/>
    <w:rsid w:val="00DD6A97"/>
    <w:rsid w:val="00DD6B39"/>
    <w:rsid w:val="00DD6C9D"/>
    <w:rsid w:val="00DE212B"/>
    <w:rsid w:val="00DE3296"/>
    <w:rsid w:val="00DE3319"/>
    <w:rsid w:val="00DE3690"/>
    <w:rsid w:val="00DE3E3B"/>
    <w:rsid w:val="00DE415A"/>
    <w:rsid w:val="00DE4671"/>
    <w:rsid w:val="00DE4E68"/>
    <w:rsid w:val="00DE4EDD"/>
    <w:rsid w:val="00DE4EF5"/>
    <w:rsid w:val="00DE4F14"/>
    <w:rsid w:val="00DE517A"/>
    <w:rsid w:val="00DE5CD0"/>
    <w:rsid w:val="00DE60BF"/>
    <w:rsid w:val="00DE6271"/>
    <w:rsid w:val="00DE6806"/>
    <w:rsid w:val="00DF0941"/>
    <w:rsid w:val="00DF0983"/>
    <w:rsid w:val="00DF0DEA"/>
    <w:rsid w:val="00DF110D"/>
    <w:rsid w:val="00DF25FF"/>
    <w:rsid w:val="00DF3131"/>
    <w:rsid w:val="00DF3AF1"/>
    <w:rsid w:val="00DF43CC"/>
    <w:rsid w:val="00DF5933"/>
    <w:rsid w:val="00DF7455"/>
    <w:rsid w:val="00DF7C9B"/>
    <w:rsid w:val="00E0006D"/>
    <w:rsid w:val="00E00A2B"/>
    <w:rsid w:val="00E00B63"/>
    <w:rsid w:val="00E018B3"/>
    <w:rsid w:val="00E02E1D"/>
    <w:rsid w:val="00E0326E"/>
    <w:rsid w:val="00E03AAD"/>
    <w:rsid w:val="00E03B92"/>
    <w:rsid w:val="00E03F1F"/>
    <w:rsid w:val="00E04C51"/>
    <w:rsid w:val="00E04F8F"/>
    <w:rsid w:val="00E05B9A"/>
    <w:rsid w:val="00E05BE7"/>
    <w:rsid w:val="00E05C26"/>
    <w:rsid w:val="00E0625B"/>
    <w:rsid w:val="00E06CC5"/>
    <w:rsid w:val="00E07544"/>
    <w:rsid w:val="00E108E4"/>
    <w:rsid w:val="00E11744"/>
    <w:rsid w:val="00E11B7E"/>
    <w:rsid w:val="00E11DE5"/>
    <w:rsid w:val="00E11E5F"/>
    <w:rsid w:val="00E1250D"/>
    <w:rsid w:val="00E13208"/>
    <w:rsid w:val="00E1381F"/>
    <w:rsid w:val="00E13883"/>
    <w:rsid w:val="00E13C53"/>
    <w:rsid w:val="00E15C2C"/>
    <w:rsid w:val="00E17279"/>
    <w:rsid w:val="00E219AB"/>
    <w:rsid w:val="00E21B2E"/>
    <w:rsid w:val="00E21CB1"/>
    <w:rsid w:val="00E21D9F"/>
    <w:rsid w:val="00E23EAF"/>
    <w:rsid w:val="00E23F75"/>
    <w:rsid w:val="00E24092"/>
    <w:rsid w:val="00E248DA"/>
    <w:rsid w:val="00E2564C"/>
    <w:rsid w:val="00E25B29"/>
    <w:rsid w:val="00E25C58"/>
    <w:rsid w:val="00E26652"/>
    <w:rsid w:val="00E26944"/>
    <w:rsid w:val="00E30ABB"/>
    <w:rsid w:val="00E30C5D"/>
    <w:rsid w:val="00E3200F"/>
    <w:rsid w:val="00E324A7"/>
    <w:rsid w:val="00E32A90"/>
    <w:rsid w:val="00E33168"/>
    <w:rsid w:val="00E33B04"/>
    <w:rsid w:val="00E33D9B"/>
    <w:rsid w:val="00E33DAF"/>
    <w:rsid w:val="00E33F40"/>
    <w:rsid w:val="00E33FB6"/>
    <w:rsid w:val="00E349D1"/>
    <w:rsid w:val="00E35062"/>
    <w:rsid w:val="00E3553C"/>
    <w:rsid w:val="00E35A28"/>
    <w:rsid w:val="00E35EA4"/>
    <w:rsid w:val="00E3781A"/>
    <w:rsid w:val="00E41D95"/>
    <w:rsid w:val="00E42540"/>
    <w:rsid w:val="00E43289"/>
    <w:rsid w:val="00E43573"/>
    <w:rsid w:val="00E439D8"/>
    <w:rsid w:val="00E43BDD"/>
    <w:rsid w:val="00E45219"/>
    <w:rsid w:val="00E4547F"/>
    <w:rsid w:val="00E45B45"/>
    <w:rsid w:val="00E45FC5"/>
    <w:rsid w:val="00E4620E"/>
    <w:rsid w:val="00E468B0"/>
    <w:rsid w:val="00E46ABD"/>
    <w:rsid w:val="00E46FAB"/>
    <w:rsid w:val="00E46FB0"/>
    <w:rsid w:val="00E47313"/>
    <w:rsid w:val="00E4799D"/>
    <w:rsid w:val="00E47AF1"/>
    <w:rsid w:val="00E47B8D"/>
    <w:rsid w:val="00E47F22"/>
    <w:rsid w:val="00E50AC6"/>
    <w:rsid w:val="00E50B6B"/>
    <w:rsid w:val="00E50C0B"/>
    <w:rsid w:val="00E51A04"/>
    <w:rsid w:val="00E51E41"/>
    <w:rsid w:val="00E52BCE"/>
    <w:rsid w:val="00E53022"/>
    <w:rsid w:val="00E53149"/>
    <w:rsid w:val="00E536AE"/>
    <w:rsid w:val="00E5543C"/>
    <w:rsid w:val="00E55FE9"/>
    <w:rsid w:val="00E56695"/>
    <w:rsid w:val="00E566E8"/>
    <w:rsid w:val="00E56808"/>
    <w:rsid w:val="00E572B8"/>
    <w:rsid w:val="00E5749B"/>
    <w:rsid w:val="00E601AE"/>
    <w:rsid w:val="00E608B3"/>
    <w:rsid w:val="00E613FE"/>
    <w:rsid w:val="00E61550"/>
    <w:rsid w:val="00E61AFE"/>
    <w:rsid w:val="00E61BB7"/>
    <w:rsid w:val="00E6227E"/>
    <w:rsid w:val="00E62406"/>
    <w:rsid w:val="00E62909"/>
    <w:rsid w:val="00E62A3E"/>
    <w:rsid w:val="00E62BE5"/>
    <w:rsid w:val="00E62F95"/>
    <w:rsid w:val="00E63476"/>
    <w:rsid w:val="00E63764"/>
    <w:rsid w:val="00E64F55"/>
    <w:rsid w:val="00E6794B"/>
    <w:rsid w:val="00E67ADF"/>
    <w:rsid w:val="00E712DA"/>
    <w:rsid w:val="00E715FB"/>
    <w:rsid w:val="00E72DC1"/>
    <w:rsid w:val="00E72ECB"/>
    <w:rsid w:val="00E73316"/>
    <w:rsid w:val="00E73C01"/>
    <w:rsid w:val="00E7483F"/>
    <w:rsid w:val="00E756ED"/>
    <w:rsid w:val="00E75971"/>
    <w:rsid w:val="00E75D2B"/>
    <w:rsid w:val="00E7619A"/>
    <w:rsid w:val="00E768F9"/>
    <w:rsid w:val="00E770E0"/>
    <w:rsid w:val="00E7715F"/>
    <w:rsid w:val="00E77F23"/>
    <w:rsid w:val="00E8128E"/>
    <w:rsid w:val="00E81430"/>
    <w:rsid w:val="00E83250"/>
    <w:rsid w:val="00E84794"/>
    <w:rsid w:val="00E84C4C"/>
    <w:rsid w:val="00E85574"/>
    <w:rsid w:val="00E85D9F"/>
    <w:rsid w:val="00E85EF7"/>
    <w:rsid w:val="00E86029"/>
    <w:rsid w:val="00E87D0D"/>
    <w:rsid w:val="00E9045D"/>
    <w:rsid w:val="00E90A86"/>
    <w:rsid w:val="00E91626"/>
    <w:rsid w:val="00E91E92"/>
    <w:rsid w:val="00E9274D"/>
    <w:rsid w:val="00E9313E"/>
    <w:rsid w:val="00E93446"/>
    <w:rsid w:val="00E93657"/>
    <w:rsid w:val="00E93C52"/>
    <w:rsid w:val="00E94346"/>
    <w:rsid w:val="00E94425"/>
    <w:rsid w:val="00E95542"/>
    <w:rsid w:val="00E957F4"/>
    <w:rsid w:val="00E95D99"/>
    <w:rsid w:val="00E96A53"/>
    <w:rsid w:val="00E97662"/>
    <w:rsid w:val="00E97F21"/>
    <w:rsid w:val="00EA071F"/>
    <w:rsid w:val="00EA11D5"/>
    <w:rsid w:val="00EA1920"/>
    <w:rsid w:val="00EA1AFF"/>
    <w:rsid w:val="00EA2CAA"/>
    <w:rsid w:val="00EA3C15"/>
    <w:rsid w:val="00EA3ECA"/>
    <w:rsid w:val="00EA3FE0"/>
    <w:rsid w:val="00EA4335"/>
    <w:rsid w:val="00EA4A0B"/>
    <w:rsid w:val="00EA4A2C"/>
    <w:rsid w:val="00EA501B"/>
    <w:rsid w:val="00EA5149"/>
    <w:rsid w:val="00EA534F"/>
    <w:rsid w:val="00EA6004"/>
    <w:rsid w:val="00EA6464"/>
    <w:rsid w:val="00EA6C1B"/>
    <w:rsid w:val="00EA6D7A"/>
    <w:rsid w:val="00EA6FC8"/>
    <w:rsid w:val="00EA720F"/>
    <w:rsid w:val="00EA7544"/>
    <w:rsid w:val="00EA776C"/>
    <w:rsid w:val="00EA7CC7"/>
    <w:rsid w:val="00EB0126"/>
    <w:rsid w:val="00EB0B81"/>
    <w:rsid w:val="00EB1588"/>
    <w:rsid w:val="00EB1770"/>
    <w:rsid w:val="00EB2608"/>
    <w:rsid w:val="00EB2F69"/>
    <w:rsid w:val="00EB31B7"/>
    <w:rsid w:val="00EB3721"/>
    <w:rsid w:val="00EB40B9"/>
    <w:rsid w:val="00EB4DC4"/>
    <w:rsid w:val="00EB57D8"/>
    <w:rsid w:val="00EB6060"/>
    <w:rsid w:val="00EB68D9"/>
    <w:rsid w:val="00EB6A4A"/>
    <w:rsid w:val="00EB6EA9"/>
    <w:rsid w:val="00EB724C"/>
    <w:rsid w:val="00EB7571"/>
    <w:rsid w:val="00EB7C38"/>
    <w:rsid w:val="00EC029C"/>
    <w:rsid w:val="00EC04B7"/>
    <w:rsid w:val="00EC0532"/>
    <w:rsid w:val="00EC057F"/>
    <w:rsid w:val="00EC0E1F"/>
    <w:rsid w:val="00EC0F96"/>
    <w:rsid w:val="00EC11D1"/>
    <w:rsid w:val="00EC12A9"/>
    <w:rsid w:val="00EC360D"/>
    <w:rsid w:val="00EC3A54"/>
    <w:rsid w:val="00EC4336"/>
    <w:rsid w:val="00EC5B3B"/>
    <w:rsid w:val="00EC5BEF"/>
    <w:rsid w:val="00EC63BE"/>
    <w:rsid w:val="00EC6EF1"/>
    <w:rsid w:val="00EC70B3"/>
    <w:rsid w:val="00EC741F"/>
    <w:rsid w:val="00EC7584"/>
    <w:rsid w:val="00EC7DAE"/>
    <w:rsid w:val="00ED0FB6"/>
    <w:rsid w:val="00ED1079"/>
    <w:rsid w:val="00ED1D33"/>
    <w:rsid w:val="00ED33FD"/>
    <w:rsid w:val="00ED34EF"/>
    <w:rsid w:val="00ED4005"/>
    <w:rsid w:val="00ED4A94"/>
    <w:rsid w:val="00ED4B17"/>
    <w:rsid w:val="00ED4FF2"/>
    <w:rsid w:val="00ED5029"/>
    <w:rsid w:val="00ED5362"/>
    <w:rsid w:val="00ED6000"/>
    <w:rsid w:val="00ED69A3"/>
    <w:rsid w:val="00ED742E"/>
    <w:rsid w:val="00ED7A0E"/>
    <w:rsid w:val="00EE0308"/>
    <w:rsid w:val="00EE043A"/>
    <w:rsid w:val="00EE0620"/>
    <w:rsid w:val="00EE065C"/>
    <w:rsid w:val="00EE0F79"/>
    <w:rsid w:val="00EE1A0E"/>
    <w:rsid w:val="00EE225D"/>
    <w:rsid w:val="00EE2447"/>
    <w:rsid w:val="00EE2875"/>
    <w:rsid w:val="00EE3058"/>
    <w:rsid w:val="00EE3159"/>
    <w:rsid w:val="00EE3822"/>
    <w:rsid w:val="00EE3FBC"/>
    <w:rsid w:val="00EE3FFD"/>
    <w:rsid w:val="00EE4D32"/>
    <w:rsid w:val="00EE5160"/>
    <w:rsid w:val="00EE5A5A"/>
    <w:rsid w:val="00EE5CDB"/>
    <w:rsid w:val="00EE61C0"/>
    <w:rsid w:val="00EE626A"/>
    <w:rsid w:val="00EE64CC"/>
    <w:rsid w:val="00EE727C"/>
    <w:rsid w:val="00EF0332"/>
    <w:rsid w:val="00EF079D"/>
    <w:rsid w:val="00EF10F7"/>
    <w:rsid w:val="00EF17FC"/>
    <w:rsid w:val="00EF19A7"/>
    <w:rsid w:val="00EF25B0"/>
    <w:rsid w:val="00EF2C04"/>
    <w:rsid w:val="00EF2C4E"/>
    <w:rsid w:val="00EF2D1D"/>
    <w:rsid w:val="00EF2ED0"/>
    <w:rsid w:val="00EF3F01"/>
    <w:rsid w:val="00EF4D88"/>
    <w:rsid w:val="00EF5357"/>
    <w:rsid w:val="00EF5668"/>
    <w:rsid w:val="00EF5FBC"/>
    <w:rsid w:val="00EF6108"/>
    <w:rsid w:val="00EF72A1"/>
    <w:rsid w:val="00EF73F4"/>
    <w:rsid w:val="00F00097"/>
    <w:rsid w:val="00F000FC"/>
    <w:rsid w:val="00F00B2B"/>
    <w:rsid w:val="00F00B48"/>
    <w:rsid w:val="00F0107E"/>
    <w:rsid w:val="00F01089"/>
    <w:rsid w:val="00F01948"/>
    <w:rsid w:val="00F01993"/>
    <w:rsid w:val="00F01AA1"/>
    <w:rsid w:val="00F01B5A"/>
    <w:rsid w:val="00F01E4E"/>
    <w:rsid w:val="00F022B5"/>
    <w:rsid w:val="00F0265A"/>
    <w:rsid w:val="00F02B53"/>
    <w:rsid w:val="00F039BE"/>
    <w:rsid w:val="00F03A23"/>
    <w:rsid w:val="00F04B70"/>
    <w:rsid w:val="00F04FF8"/>
    <w:rsid w:val="00F053E9"/>
    <w:rsid w:val="00F06577"/>
    <w:rsid w:val="00F076A3"/>
    <w:rsid w:val="00F076AE"/>
    <w:rsid w:val="00F07C5F"/>
    <w:rsid w:val="00F10315"/>
    <w:rsid w:val="00F117C2"/>
    <w:rsid w:val="00F11A54"/>
    <w:rsid w:val="00F11A5C"/>
    <w:rsid w:val="00F11B23"/>
    <w:rsid w:val="00F11C71"/>
    <w:rsid w:val="00F13B80"/>
    <w:rsid w:val="00F13E98"/>
    <w:rsid w:val="00F1446A"/>
    <w:rsid w:val="00F1477E"/>
    <w:rsid w:val="00F14BFD"/>
    <w:rsid w:val="00F17521"/>
    <w:rsid w:val="00F20B7A"/>
    <w:rsid w:val="00F20F85"/>
    <w:rsid w:val="00F21493"/>
    <w:rsid w:val="00F2165D"/>
    <w:rsid w:val="00F22ACB"/>
    <w:rsid w:val="00F22EFB"/>
    <w:rsid w:val="00F23C29"/>
    <w:rsid w:val="00F248E2"/>
    <w:rsid w:val="00F263B6"/>
    <w:rsid w:val="00F26BE2"/>
    <w:rsid w:val="00F27CB9"/>
    <w:rsid w:val="00F30EE3"/>
    <w:rsid w:val="00F317D0"/>
    <w:rsid w:val="00F31AA8"/>
    <w:rsid w:val="00F31DD0"/>
    <w:rsid w:val="00F32705"/>
    <w:rsid w:val="00F33BB6"/>
    <w:rsid w:val="00F3447E"/>
    <w:rsid w:val="00F348F8"/>
    <w:rsid w:val="00F34909"/>
    <w:rsid w:val="00F357B8"/>
    <w:rsid w:val="00F357F3"/>
    <w:rsid w:val="00F35B14"/>
    <w:rsid w:val="00F35BB1"/>
    <w:rsid w:val="00F35D99"/>
    <w:rsid w:val="00F37312"/>
    <w:rsid w:val="00F40128"/>
    <w:rsid w:val="00F4051E"/>
    <w:rsid w:val="00F40E1A"/>
    <w:rsid w:val="00F413FD"/>
    <w:rsid w:val="00F4337D"/>
    <w:rsid w:val="00F4347C"/>
    <w:rsid w:val="00F45352"/>
    <w:rsid w:val="00F45FC6"/>
    <w:rsid w:val="00F46757"/>
    <w:rsid w:val="00F46B20"/>
    <w:rsid w:val="00F46CA6"/>
    <w:rsid w:val="00F46EC4"/>
    <w:rsid w:val="00F47289"/>
    <w:rsid w:val="00F473A0"/>
    <w:rsid w:val="00F50002"/>
    <w:rsid w:val="00F50755"/>
    <w:rsid w:val="00F509A8"/>
    <w:rsid w:val="00F50D55"/>
    <w:rsid w:val="00F51BA4"/>
    <w:rsid w:val="00F51BC9"/>
    <w:rsid w:val="00F524F1"/>
    <w:rsid w:val="00F529E6"/>
    <w:rsid w:val="00F52C77"/>
    <w:rsid w:val="00F5380B"/>
    <w:rsid w:val="00F53C8B"/>
    <w:rsid w:val="00F54EFE"/>
    <w:rsid w:val="00F55241"/>
    <w:rsid w:val="00F55A7B"/>
    <w:rsid w:val="00F571AB"/>
    <w:rsid w:val="00F574E8"/>
    <w:rsid w:val="00F575EF"/>
    <w:rsid w:val="00F57FEE"/>
    <w:rsid w:val="00F60990"/>
    <w:rsid w:val="00F62028"/>
    <w:rsid w:val="00F62687"/>
    <w:rsid w:val="00F62F6F"/>
    <w:rsid w:val="00F639A0"/>
    <w:rsid w:val="00F64A0C"/>
    <w:rsid w:val="00F6516D"/>
    <w:rsid w:val="00F66C31"/>
    <w:rsid w:val="00F6749C"/>
    <w:rsid w:val="00F676CF"/>
    <w:rsid w:val="00F67A72"/>
    <w:rsid w:val="00F67C98"/>
    <w:rsid w:val="00F70824"/>
    <w:rsid w:val="00F7133E"/>
    <w:rsid w:val="00F718D5"/>
    <w:rsid w:val="00F71F7A"/>
    <w:rsid w:val="00F72441"/>
    <w:rsid w:val="00F734EB"/>
    <w:rsid w:val="00F73707"/>
    <w:rsid w:val="00F73C05"/>
    <w:rsid w:val="00F741CC"/>
    <w:rsid w:val="00F742EC"/>
    <w:rsid w:val="00F7432F"/>
    <w:rsid w:val="00F746B4"/>
    <w:rsid w:val="00F751E5"/>
    <w:rsid w:val="00F7589D"/>
    <w:rsid w:val="00F76428"/>
    <w:rsid w:val="00F768E0"/>
    <w:rsid w:val="00F77237"/>
    <w:rsid w:val="00F77A4B"/>
    <w:rsid w:val="00F80ED7"/>
    <w:rsid w:val="00F812EC"/>
    <w:rsid w:val="00F81C41"/>
    <w:rsid w:val="00F81F34"/>
    <w:rsid w:val="00F81F8F"/>
    <w:rsid w:val="00F81FE4"/>
    <w:rsid w:val="00F82CCF"/>
    <w:rsid w:val="00F83262"/>
    <w:rsid w:val="00F84CD8"/>
    <w:rsid w:val="00F8595C"/>
    <w:rsid w:val="00F85DB0"/>
    <w:rsid w:val="00F85F2B"/>
    <w:rsid w:val="00F86578"/>
    <w:rsid w:val="00F8680A"/>
    <w:rsid w:val="00F87C3C"/>
    <w:rsid w:val="00F90A8A"/>
    <w:rsid w:val="00F918E6"/>
    <w:rsid w:val="00F9215B"/>
    <w:rsid w:val="00F926BF"/>
    <w:rsid w:val="00F926FA"/>
    <w:rsid w:val="00F92B13"/>
    <w:rsid w:val="00F93B8F"/>
    <w:rsid w:val="00F945AD"/>
    <w:rsid w:val="00F94B91"/>
    <w:rsid w:val="00F95841"/>
    <w:rsid w:val="00F974BB"/>
    <w:rsid w:val="00F97A41"/>
    <w:rsid w:val="00F97C86"/>
    <w:rsid w:val="00FA0DD5"/>
    <w:rsid w:val="00FA0EAC"/>
    <w:rsid w:val="00FA22B0"/>
    <w:rsid w:val="00FA25C2"/>
    <w:rsid w:val="00FA277C"/>
    <w:rsid w:val="00FA2AAA"/>
    <w:rsid w:val="00FA31E8"/>
    <w:rsid w:val="00FA3B35"/>
    <w:rsid w:val="00FA3CEB"/>
    <w:rsid w:val="00FA3FD0"/>
    <w:rsid w:val="00FA48F1"/>
    <w:rsid w:val="00FA4D32"/>
    <w:rsid w:val="00FA6062"/>
    <w:rsid w:val="00FA61EB"/>
    <w:rsid w:val="00FA6257"/>
    <w:rsid w:val="00FA6A74"/>
    <w:rsid w:val="00FA6F08"/>
    <w:rsid w:val="00FA70AB"/>
    <w:rsid w:val="00FA768F"/>
    <w:rsid w:val="00FA7FE2"/>
    <w:rsid w:val="00FB04CB"/>
    <w:rsid w:val="00FB0912"/>
    <w:rsid w:val="00FB1051"/>
    <w:rsid w:val="00FB1186"/>
    <w:rsid w:val="00FB3018"/>
    <w:rsid w:val="00FB636A"/>
    <w:rsid w:val="00FB637C"/>
    <w:rsid w:val="00FB6E06"/>
    <w:rsid w:val="00FB6F2F"/>
    <w:rsid w:val="00FB70CF"/>
    <w:rsid w:val="00FB74C6"/>
    <w:rsid w:val="00FC03D6"/>
    <w:rsid w:val="00FC11F8"/>
    <w:rsid w:val="00FC2E53"/>
    <w:rsid w:val="00FC4EBC"/>
    <w:rsid w:val="00FC5C8C"/>
    <w:rsid w:val="00FC6239"/>
    <w:rsid w:val="00FC7A71"/>
    <w:rsid w:val="00FD117A"/>
    <w:rsid w:val="00FD159A"/>
    <w:rsid w:val="00FD1862"/>
    <w:rsid w:val="00FD2328"/>
    <w:rsid w:val="00FD3411"/>
    <w:rsid w:val="00FD5732"/>
    <w:rsid w:val="00FD5A5E"/>
    <w:rsid w:val="00FD5E70"/>
    <w:rsid w:val="00FD5E95"/>
    <w:rsid w:val="00FD5FCA"/>
    <w:rsid w:val="00FD62EF"/>
    <w:rsid w:val="00FD65DD"/>
    <w:rsid w:val="00FD68ED"/>
    <w:rsid w:val="00FD690B"/>
    <w:rsid w:val="00FD6AD2"/>
    <w:rsid w:val="00FD6B91"/>
    <w:rsid w:val="00FD6D3C"/>
    <w:rsid w:val="00FD7352"/>
    <w:rsid w:val="00FD777E"/>
    <w:rsid w:val="00FD7B9A"/>
    <w:rsid w:val="00FD7F7A"/>
    <w:rsid w:val="00FE0069"/>
    <w:rsid w:val="00FE126D"/>
    <w:rsid w:val="00FE1370"/>
    <w:rsid w:val="00FE1B28"/>
    <w:rsid w:val="00FE2931"/>
    <w:rsid w:val="00FE2AFC"/>
    <w:rsid w:val="00FE36B3"/>
    <w:rsid w:val="00FE45A4"/>
    <w:rsid w:val="00FE4938"/>
    <w:rsid w:val="00FE4AF1"/>
    <w:rsid w:val="00FE54EA"/>
    <w:rsid w:val="00FE5A5F"/>
    <w:rsid w:val="00FE5C76"/>
    <w:rsid w:val="00FE624A"/>
    <w:rsid w:val="00FE63FF"/>
    <w:rsid w:val="00FE6A1D"/>
    <w:rsid w:val="00FE6F4D"/>
    <w:rsid w:val="00FE78CC"/>
    <w:rsid w:val="00FE79AA"/>
    <w:rsid w:val="00FE7B18"/>
    <w:rsid w:val="00FF0434"/>
    <w:rsid w:val="00FF0503"/>
    <w:rsid w:val="00FF168E"/>
    <w:rsid w:val="00FF1E5F"/>
    <w:rsid w:val="00FF26AD"/>
    <w:rsid w:val="00FF26DB"/>
    <w:rsid w:val="00FF2A9E"/>
    <w:rsid w:val="00FF2E1E"/>
    <w:rsid w:val="00FF35FD"/>
    <w:rsid w:val="00FF50EC"/>
    <w:rsid w:val="00FF562B"/>
    <w:rsid w:val="00FF5F28"/>
    <w:rsid w:val="00FF6185"/>
    <w:rsid w:val="00FF6D41"/>
    <w:rsid w:val="00FF7321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5E9E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Note Level 1" w:semiHidden="1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165A7"/>
    <w:pPr>
      <w:tabs>
        <w:tab w:val="left" w:pos="2940"/>
      </w:tabs>
      <w:spacing w:before="100" w:beforeAutospacing="1" w:after="200"/>
      <w:jc w:val="both"/>
    </w:pPr>
    <w:rPr>
      <w:rFonts w:ascii="Arial" w:hAnsi="Arial" w:cs="Arial"/>
      <w:bCs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49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color w:val="2375B8" w:themeColor="accent6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A2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color w:val="2375B8" w:themeColor="accent6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C8E"/>
    <w:pPr>
      <w:ind w:left="720"/>
      <w:contextualSpacing/>
    </w:pPr>
  </w:style>
  <w:style w:type="table" w:styleId="TableGrid">
    <w:name w:val="Table Grid"/>
    <w:basedOn w:val="TableNormal"/>
    <w:uiPriority w:val="59"/>
    <w:rsid w:val="006A7C8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7C8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A7C8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797496"/>
    <w:rPr>
      <w:rFonts w:ascii="Cambria" w:eastAsia="Times New Roman" w:hAnsi="Cambria"/>
      <w:b/>
      <w:bCs/>
      <w:color w:val="2375B8" w:themeColor="accent6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sid w:val="00D82A2C"/>
    <w:rPr>
      <w:rFonts w:ascii="Cambria" w:eastAsia="Times New Roman" w:hAnsi="Cambria"/>
      <w:b/>
      <w:bCs/>
      <w:color w:val="2375B8" w:themeColor="accent6" w:themeShade="BF"/>
      <w:sz w:val="26"/>
      <w:szCs w:val="26"/>
    </w:rPr>
  </w:style>
  <w:style w:type="paragraph" w:styleId="NoSpacing">
    <w:name w:val="No Spacing"/>
    <w:uiPriority w:val="1"/>
    <w:qFormat/>
    <w:rsid w:val="00DE415A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CC0382"/>
  </w:style>
  <w:style w:type="character" w:styleId="Hyperlink">
    <w:name w:val="Hyperlink"/>
    <w:uiPriority w:val="99"/>
    <w:semiHidden/>
    <w:unhideWhenUsed/>
    <w:rsid w:val="000B2B4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E3F67"/>
  </w:style>
  <w:style w:type="paragraph" w:styleId="Footer">
    <w:name w:val="footer"/>
    <w:basedOn w:val="Normal"/>
    <w:link w:val="FooterChar"/>
    <w:uiPriority w:val="99"/>
    <w:unhideWhenUsed/>
    <w:rsid w:val="004E3F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3F67"/>
  </w:style>
  <w:style w:type="paragraph" w:customStyle="1" w:styleId="Style1">
    <w:name w:val="Style1"/>
    <w:basedOn w:val="Normal"/>
    <w:link w:val="Style1Char"/>
    <w:qFormat/>
    <w:rsid w:val="002165A7"/>
    <w:rPr>
      <w:szCs w:val="20"/>
    </w:rPr>
  </w:style>
  <w:style w:type="character" w:customStyle="1" w:styleId="Style1Char">
    <w:name w:val="Style1 Char"/>
    <w:link w:val="Style1"/>
    <w:rsid w:val="002165A7"/>
    <w:rPr>
      <w:rFonts w:ascii="Arial" w:hAnsi="Arial" w:cs="Arial"/>
      <w:bCs/>
      <w:sz w:val="1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82A2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2C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table" w:styleId="ListTable4-Accent6">
    <w:name w:val="List Table 4 Accent 6"/>
    <w:basedOn w:val="TableNormal"/>
    <w:uiPriority w:val="49"/>
    <w:rsid w:val="00797496"/>
    <w:tblPr>
      <w:tblStyleRowBandSize w:val="1"/>
      <w:tblStyleColBandSize w:val="1"/>
      <w:tblInd w:w="0" w:type="dxa"/>
      <w:tblBorders>
        <w:top w:val="single" w:sz="4" w:space="0" w:color="92C2EA" w:themeColor="accent6" w:themeTint="99"/>
        <w:left w:val="single" w:sz="4" w:space="0" w:color="92C2EA" w:themeColor="accent6" w:themeTint="99"/>
        <w:bottom w:val="single" w:sz="4" w:space="0" w:color="92C2EA" w:themeColor="accent6" w:themeTint="99"/>
        <w:right w:val="single" w:sz="4" w:space="0" w:color="92C2EA" w:themeColor="accent6" w:themeTint="99"/>
        <w:insideH w:val="single" w:sz="4" w:space="0" w:color="92C2E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9BDC" w:themeColor="accent6"/>
          <w:left w:val="single" w:sz="4" w:space="0" w:color="4A9BDC" w:themeColor="accent6"/>
          <w:bottom w:val="single" w:sz="4" w:space="0" w:color="4A9BDC" w:themeColor="accent6"/>
          <w:right w:val="single" w:sz="4" w:space="0" w:color="4A9BDC" w:themeColor="accent6"/>
          <w:insideH w:val="nil"/>
        </w:tcBorders>
        <w:shd w:val="clear" w:color="auto" w:fill="4A9BDC" w:themeFill="accent6"/>
      </w:tcPr>
    </w:tblStylePr>
    <w:tblStylePr w:type="lastRow">
      <w:rPr>
        <w:b/>
        <w:bCs/>
      </w:rPr>
      <w:tblPr/>
      <w:tcPr>
        <w:tcBorders>
          <w:top w:val="double" w:sz="4" w:space="0" w:color="92C2E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AF8" w:themeFill="accent6" w:themeFillTint="33"/>
      </w:tcPr>
    </w:tblStylePr>
    <w:tblStylePr w:type="band1Horz">
      <w:tblPr/>
      <w:tcPr>
        <w:shd w:val="clear" w:color="auto" w:fill="DAEAF8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797496"/>
    <w:tblPr>
      <w:tblStyleRowBandSize w:val="1"/>
      <w:tblStyleColBandSize w:val="1"/>
      <w:tblInd w:w="0" w:type="dxa"/>
      <w:tblBorders>
        <w:top w:val="single" w:sz="4" w:space="0" w:color="92C2EA" w:themeColor="accent6" w:themeTint="99"/>
        <w:left w:val="single" w:sz="4" w:space="0" w:color="92C2EA" w:themeColor="accent6" w:themeTint="99"/>
        <w:bottom w:val="single" w:sz="4" w:space="0" w:color="92C2EA" w:themeColor="accent6" w:themeTint="99"/>
        <w:right w:val="single" w:sz="4" w:space="0" w:color="92C2EA" w:themeColor="accent6" w:themeTint="99"/>
        <w:insideH w:val="single" w:sz="4" w:space="0" w:color="92C2EA" w:themeColor="accent6" w:themeTint="99"/>
        <w:insideV w:val="single" w:sz="4" w:space="0" w:color="92C2E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9BDC" w:themeColor="accent6"/>
          <w:left w:val="single" w:sz="4" w:space="0" w:color="4A9BDC" w:themeColor="accent6"/>
          <w:bottom w:val="single" w:sz="4" w:space="0" w:color="4A9BDC" w:themeColor="accent6"/>
          <w:right w:val="single" w:sz="4" w:space="0" w:color="4A9BDC" w:themeColor="accent6"/>
          <w:insideH w:val="nil"/>
          <w:insideV w:val="nil"/>
        </w:tcBorders>
        <w:shd w:val="clear" w:color="auto" w:fill="4A9BDC" w:themeFill="accent6"/>
      </w:tcPr>
    </w:tblStylePr>
    <w:tblStylePr w:type="lastRow">
      <w:rPr>
        <w:b/>
        <w:bCs/>
      </w:rPr>
      <w:tblPr/>
      <w:tcPr>
        <w:tcBorders>
          <w:top w:val="double" w:sz="4" w:space="0" w:color="4A9BD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AF8" w:themeFill="accent6" w:themeFillTint="33"/>
      </w:tcPr>
    </w:tblStylePr>
    <w:tblStylePr w:type="band1Horz">
      <w:tblPr/>
      <w:tcPr>
        <w:shd w:val="clear" w:color="auto" w:fill="DAEAF8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BD1E30"/>
    <w:tblPr>
      <w:tblStyleRowBandSize w:val="1"/>
      <w:tblStyleColBandSize w:val="1"/>
      <w:tblInd w:w="0" w:type="dxa"/>
      <w:tblBorders>
        <w:top w:val="single" w:sz="4" w:space="0" w:color="4A9BDC" w:themeColor="accent6"/>
        <w:left w:val="single" w:sz="4" w:space="0" w:color="4A9BDC" w:themeColor="accent6"/>
        <w:bottom w:val="single" w:sz="4" w:space="0" w:color="4A9BDC" w:themeColor="accent6"/>
        <w:right w:val="single" w:sz="4" w:space="0" w:color="4A9BD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A9BDC" w:themeFill="accent6"/>
      </w:tcPr>
    </w:tblStylePr>
    <w:tblStylePr w:type="lastRow">
      <w:rPr>
        <w:b/>
        <w:bCs/>
      </w:rPr>
      <w:tblPr/>
      <w:tcPr>
        <w:tcBorders>
          <w:top w:val="double" w:sz="4" w:space="0" w:color="4A9BD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9BDC" w:themeColor="accent6"/>
          <w:right w:val="single" w:sz="4" w:space="0" w:color="4A9BDC" w:themeColor="accent6"/>
        </w:tcBorders>
      </w:tcPr>
    </w:tblStylePr>
    <w:tblStylePr w:type="band1Horz">
      <w:tblPr/>
      <w:tcPr>
        <w:tcBorders>
          <w:top w:val="single" w:sz="4" w:space="0" w:color="4A9BDC" w:themeColor="accent6"/>
          <w:bottom w:val="single" w:sz="4" w:space="0" w:color="4A9BD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9BDC" w:themeColor="accent6"/>
          <w:left w:val="nil"/>
        </w:tcBorders>
      </w:tcPr>
    </w:tblStylePr>
    <w:tblStylePr w:type="swCell">
      <w:tblPr/>
      <w:tcPr>
        <w:tcBorders>
          <w:top w:val="double" w:sz="4" w:space="0" w:color="4A9BDC" w:themeColor="accent6"/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3A0C3B"/>
    <w:rPr>
      <w:b/>
      <w:bCs/>
    </w:rPr>
  </w:style>
  <w:style w:type="table" w:styleId="TableGridLight">
    <w:name w:val="Grid Table Light"/>
    <w:basedOn w:val="TableNormal"/>
    <w:uiPriority w:val="40"/>
    <w:rsid w:val="00693839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6A630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A630E"/>
    <w:rPr>
      <w:rFonts w:asciiTheme="minorHAnsi" w:eastAsiaTheme="minorEastAsia" w:hAnsiTheme="minorHAnsi" w:cstheme="minorBidi"/>
      <w:bCs/>
      <w:color w:val="5A5A5A" w:themeColor="text1" w:themeTint="A5"/>
      <w:spacing w:val="15"/>
      <w:sz w:val="22"/>
      <w:szCs w:val="22"/>
    </w:rPr>
  </w:style>
  <w:style w:type="table" w:styleId="ListTable4-Accent5">
    <w:name w:val="List Table 4 Accent 5"/>
    <w:basedOn w:val="TableNormal"/>
    <w:uiPriority w:val="49"/>
    <w:rsid w:val="006F27CF"/>
    <w:tblPr>
      <w:tblStyleRowBandSize w:val="1"/>
      <w:tblStyleColBandSize w:val="1"/>
      <w:tblInd w:w="0" w:type="dxa"/>
      <w:tblBorders>
        <w:top w:val="single" w:sz="4" w:space="0" w:color="81DFCC" w:themeColor="accent5" w:themeTint="99"/>
        <w:left w:val="single" w:sz="4" w:space="0" w:color="81DFCC" w:themeColor="accent5" w:themeTint="99"/>
        <w:bottom w:val="single" w:sz="4" w:space="0" w:color="81DFCC" w:themeColor="accent5" w:themeTint="99"/>
        <w:right w:val="single" w:sz="4" w:space="0" w:color="81DFCC" w:themeColor="accent5" w:themeTint="99"/>
        <w:insideH w:val="single" w:sz="4" w:space="0" w:color="81DFC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2C7A9" w:themeColor="accent5"/>
          <w:left w:val="single" w:sz="4" w:space="0" w:color="32C7A9" w:themeColor="accent5"/>
          <w:bottom w:val="single" w:sz="4" w:space="0" w:color="32C7A9" w:themeColor="accent5"/>
          <w:right w:val="single" w:sz="4" w:space="0" w:color="32C7A9" w:themeColor="accent5"/>
          <w:insideH w:val="nil"/>
        </w:tcBorders>
        <w:shd w:val="clear" w:color="auto" w:fill="32C7A9" w:themeFill="accent5"/>
      </w:tcPr>
    </w:tblStylePr>
    <w:tblStylePr w:type="lastRow">
      <w:rPr>
        <w:b/>
        <w:bCs/>
      </w:rPr>
      <w:tblPr/>
      <w:tcPr>
        <w:tcBorders>
          <w:top w:val="double" w:sz="4" w:space="0" w:color="81DF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4EE" w:themeFill="accent5" w:themeFillTint="33"/>
      </w:tcPr>
    </w:tblStylePr>
    <w:tblStylePr w:type="band1Horz">
      <w:tblPr/>
      <w:tcPr>
        <w:shd w:val="clear" w:color="auto" w:fill="D5F4EE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s-room\Documents\Lewa%20borana%20sitrep.dotx" TargetMode="External"/></Relationships>
</file>

<file path=word/theme/theme1.xml><?xml version="1.0" encoding="utf-8"?>
<a:theme xmlns:a="http://schemas.openxmlformats.org/drawingml/2006/main" name="Vapor Trail">
  <a:themeElements>
    <a:clrScheme name="Vapor Trail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CCD4B7892504C89A6E38F4B314456" ma:contentTypeVersion="6" ma:contentTypeDescription="Create a new document." ma:contentTypeScope="" ma:versionID="89af725d52d02b694d8677ebf28c09a1">
  <xsd:schema xmlns:xsd="http://www.w3.org/2001/XMLSchema" xmlns:xs="http://www.w3.org/2001/XMLSchema" xmlns:p="http://schemas.microsoft.com/office/2006/metadata/properties" xmlns:ns1="http://schemas.microsoft.com/sharepoint/v3" xmlns:ns2="af2ffc1a-8a72-49fd-8696-8f2bb51a004c" targetNamespace="http://schemas.microsoft.com/office/2006/metadata/properties" ma:root="true" ma:fieldsID="7357ca35f665b83e2a365df59e8315fd" ns1:_="" ns2:_="">
    <xsd:import namespace="http://schemas.microsoft.com/sharepoint/v3"/>
    <xsd:import namespace="af2ffc1a-8a72-49fd-8696-8f2bb51a004c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3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ffc1a-8a72-49fd-8696-8f2bb51a00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B7D80-2DFE-4BA7-B5BD-416D224EF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f2ffc1a-8a72-49fd-8696-8f2bb51a00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114600-4DAC-4247-A033-FF6ABD5BC6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9F97AA-EF7F-C043-A9A6-3FE5B92AC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C:\Users\ops-room\Documents\Lewa borana sitrep.dotx</Template>
  <TotalTime>30</TotalTime>
  <Pages>3</Pages>
  <Words>359</Words>
  <Characters>2048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Lewa Wildlife Conservancy</Company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ops-room</dc:creator>
  <cp:keywords/>
  <cp:lastModifiedBy>Chris Doehring</cp:lastModifiedBy>
  <cp:revision>15</cp:revision>
  <dcterms:created xsi:type="dcterms:W3CDTF">2016-10-28T19:35:00Z</dcterms:created>
  <dcterms:modified xsi:type="dcterms:W3CDTF">2017-01-30T22:18:00Z</dcterms:modified>
</cp:coreProperties>
</file>