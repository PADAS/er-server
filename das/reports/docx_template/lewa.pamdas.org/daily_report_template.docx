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7599D" w14:textId="562FC935" w:rsidR="00280C4A" w:rsidRDefault="00B258F2" w:rsidP="007A2C8A">
      <w:pPr>
        <w:pStyle w:val="Title"/>
        <w:tabs>
          <w:tab w:val="clear" w:pos="2940"/>
          <w:tab w:val="right" w:pos="9270"/>
        </w:tabs>
        <w:jc w:val="left"/>
      </w:pPr>
      <w:r w:rsidRPr="00D53201">
        <w:t>Daily</w:t>
      </w:r>
      <w:r w:rsidR="00EB724C" w:rsidRPr="00D53201">
        <w:t xml:space="preserve"> </w:t>
      </w:r>
      <w:r w:rsidR="00B9081D" w:rsidRPr="00D53201">
        <w:t>Sit</w:t>
      </w:r>
      <w:r w:rsidR="003874B2">
        <w:t>R</w:t>
      </w:r>
      <w:r w:rsidR="00B9081D" w:rsidRPr="00D53201">
        <w:t>ep</w:t>
      </w:r>
      <w:r w:rsidR="007A2C8A">
        <w:tab/>
      </w:r>
      <w:r w:rsidR="00153EBA">
        <w:t>{{report_time</w:t>
      </w:r>
      <w:r w:rsidR="00F64A0C" w:rsidRPr="00D53201">
        <w:t>}}</w:t>
      </w:r>
    </w:p>
    <w:p w14:paraId="101E4D38" w14:textId="526492D2" w:rsidR="00652BFE" w:rsidRPr="00550D74" w:rsidRDefault="00652BFE" w:rsidP="007D55A7">
      <w:pPr>
        <w:jc w:val="left"/>
        <w:rPr>
          <w:rFonts w:ascii="Cambria" w:hAnsi="Cambria"/>
          <w:color w:val="000000"/>
          <w:sz w:val="22"/>
          <w:szCs w:val="22"/>
        </w:rPr>
      </w:pPr>
      <w:r w:rsidRPr="00550D74">
        <w:rPr>
          <w:rFonts w:ascii="Cambria" w:hAnsi="Cambria"/>
          <w:color w:val="000000"/>
          <w:sz w:val="22"/>
          <w:szCs w:val="22"/>
        </w:rPr>
        <w:t>{{ report_daterange_text }}</w:t>
      </w:r>
    </w:p>
    <w:p w14:paraId="02958A68" w14:textId="3C880B8D" w:rsidR="00D82A2C" w:rsidRPr="00797496" w:rsidRDefault="00D82A2C" w:rsidP="00797496">
      <w:pPr>
        <w:pStyle w:val="Heading1"/>
      </w:pPr>
      <w:r w:rsidRPr="00797496">
        <w:t>Wildlife</w:t>
      </w:r>
    </w:p>
    <w:p w14:paraId="48C27EA2" w14:textId="51615D0E" w:rsidR="00FA0DD5" w:rsidRDefault="004F616C" w:rsidP="00FA0DD5">
      <w:pPr>
        <w:keepNext/>
        <w:rPr>
          <w:rFonts w:ascii="Cambria" w:hAnsi="Cambria"/>
          <w:b/>
          <w:sz w:val="22"/>
          <w:szCs w:val="22"/>
        </w:rPr>
      </w:pPr>
      <w:r w:rsidRPr="006E5D81">
        <w:t>{% if wildlife_sightings %}</w:t>
      </w:r>
      <w:r w:rsidR="006D24B6" w:rsidRPr="006E5D81">
        <w:t>{% for ws in wildlife_sighting</w:t>
      </w:r>
      <w:r w:rsidR="006C378D" w:rsidRPr="006E5D81">
        <w:t>s</w:t>
      </w:r>
      <w:r w:rsidR="006D24B6" w:rsidRPr="006E5D81">
        <w:t xml:space="preserve"> %}</w:t>
      </w:r>
      <w:r w:rsidR="00E87D0D" w:rsidRPr="00921292">
        <w:rPr>
          <w:rFonts w:ascii="Cambria" w:hAnsi="Cambria"/>
          <w:b/>
          <w:color w:val="000000"/>
          <w:sz w:val="22"/>
          <w:szCs w:val="22"/>
        </w:rPr>
        <w:t>Total</w:t>
      </w:r>
      <w:r w:rsidR="00E87D0D" w:rsidRPr="00921292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921292">
        <w:rPr>
          <w:rFonts w:ascii="Cambria" w:hAnsi="Cambria"/>
          <w:b/>
          <w:sz w:val="22"/>
          <w:szCs w:val="22"/>
        </w:rPr>
        <w:t>no o</w:t>
      </w:r>
      <w:r w:rsidR="00EA1AFF" w:rsidRPr="00921292">
        <w:rPr>
          <w:rFonts w:ascii="Cambria" w:hAnsi="Cambria"/>
          <w:b/>
          <w:sz w:val="22"/>
          <w:szCs w:val="22"/>
        </w:rPr>
        <w:t xml:space="preserve">n </w:t>
      </w:r>
      <w:r w:rsidR="006D24B6" w:rsidRPr="00921292">
        <w:rPr>
          <w:rFonts w:ascii="Cambria" w:hAnsi="Cambria"/>
          <w:b/>
          <w:sz w:val="22"/>
          <w:szCs w:val="22"/>
        </w:rPr>
        <w:t>{{ws.</w:t>
      </w:r>
      <w:r w:rsidR="00423ECE" w:rsidRPr="00921292">
        <w:rPr>
          <w:rFonts w:ascii="Cambria" w:hAnsi="Cambria"/>
          <w:b/>
          <w:sz w:val="22"/>
          <w:szCs w:val="22"/>
        </w:rPr>
        <w:t>conservancy</w:t>
      </w:r>
      <w:r w:rsidR="006D24B6" w:rsidRPr="00921292">
        <w:rPr>
          <w:rFonts w:ascii="Cambria" w:hAnsi="Cambria"/>
          <w:b/>
          <w:sz w:val="22"/>
          <w:szCs w:val="22"/>
        </w:rPr>
        <w:t>}}</w:t>
      </w:r>
      <w:r w:rsidR="00EA1AFF" w:rsidRPr="00921292">
        <w:rPr>
          <w:rFonts w:ascii="Cambria" w:hAnsi="Cambria"/>
          <w:b/>
          <w:sz w:val="22"/>
          <w:szCs w:val="22"/>
        </w:rPr>
        <w:t>: Black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total_rhino_black}}</w:t>
      </w:r>
      <w:r w:rsidR="00362C8A" w:rsidRPr="00921292">
        <w:rPr>
          <w:rFonts w:ascii="Cambria" w:hAnsi="Cambria"/>
          <w:b/>
          <w:sz w:val="22"/>
          <w:szCs w:val="22"/>
        </w:rPr>
        <w:t>;</w:t>
      </w:r>
      <w:r w:rsidR="00DD5B7E" w:rsidRPr="00921292">
        <w:rPr>
          <w:rFonts w:ascii="Cambria" w:hAnsi="Cambria"/>
          <w:b/>
          <w:sz w:val="22"/>
          <w:szCs w:val="22"/>
        </w:rPr>
        <w:t xml:space="preserve"> White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total_rhino_white</w:t>
      </w:r>
      <w:r w:rsidR="00BF115E" w:rsidRPr="00921292">
        <w:rPr>
          <w:rFonts w:ascii="Cambria" w:hAnsi="Cambria"/>
          <w:b/>
          <w:sz w:val="22"/>
          <w:szCs w:val="22"/>
        </w:rPr>
        <w:t>}}</w:t>
      </w:r>
    </w:p>
    <w:tbl>
      <w:tblPr>
        <w:tblStyle w:val="ListTable4-Accent6"/>
        <w:tblW w:w="0" w:type="auto"/>
        <w:tblLook w:val="04E0" w:firstRow="1" w:lastRow="1" w:firstColumn="1" w:lastColumn="0" w:noHBand="0" w:noVBand="1"/>
      </w:tblPr>
      <w:tblGrid>
        <w:gridCol w:w="4675"/>
        <w:gridCol w:w="3029"/>
      </w:tblGrid>
      <w:tr w:rsidR="00921292" w:rsidRPr="007E695C" w14:paraId="2737AC93" w14:textId="77777777" w:rsidTr="00BC0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1" w:type="dxa"/>
            <w:gridSpan w:val="2"/>
          </w:tcPr>
          <w:p w14:paraId="6E78B153" w14:textId="7BBFA632" w:rsidR="00921292" w:rsidRPr="00921292" w:rsidRDefault="00921292" w:rsidP="00921292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921292">
              <w:rPr>
                <w:rFonts w:ascii="Calibri" w:hAnsi="Calibri"/>
                <w:sz w:val="22"/>
                <w:szCs w:val="22"/>
              </w:rPr>
              <w:t>Rhino Sightings today</w:t>
            </w:r>
          </w:p>
        </w:tc>
      </w:tr>
      <w:tr w:rsidR="00921292" w14:paraId="07B442DA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E43AC7" w14:textId="0257D8F5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ws.rhino_sightings %}</w:t>
            </w:r>
          </w:p>
        </w:tc>
        <w:tc>
          <w:tcPr>
            <w:tcW w:w="2356" w:type="dxa"/>
          </w:tcPr>
          <w:p w14:paraId="57AFA0AF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14:paraId="7F115600" w14:textId="77777777" w:rsidTr="00BC0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62CC78" w14:textId="571D38BB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{{item.type}}</w:t>
            </w:r>
          </w:p>
        </w:tc>
        <w:tc>
          <w:tcPr>
            <w:tcW w:w="2356" w:type="dxa"/>
          </w:tcPr>
          <w:p w14:paraId="484AF7CD" w14:textId="6A468CAA" w:rsidR="00921292" w:rsidRPr="00921292" w:rsidRDefault="00921292" w:rsidP="0095332F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{{item.count}}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 xml:space="preserve"> {%if item.percentage</w:t>
            </w:r>
            <w:r w:rsidR="00EA071F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%}</w:t>
            </w:r>
            <w:r w:rsidR="00F62687">
              <w:rPr>
                <w:rFonts w:ascii="Cambria" w:hAnsi="Cambria"/>
                <w:color w:val="000000"/>
                <w:sz w:val="22"/>
                <w:szCs w:val="22"/>
              </w:rPr>
              <w:t xml:space="preserve"> ({{ item.percentage}})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{%endif%}</w:t>
            </w:r>
            <w:r w:rsidR="00BC0B5E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921292" w14:paraId="3211922B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E2CDE" w14:textId="13604DB0" w:rsidR="00921292" w:rsidRPr="00921292" w:rsidRDefault="000A46A7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</w:t>
            </w:r>
            <w:r w:rsidR="00921292"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for %}</w:t>
            </w:r>
          </w:p>
        </w:tc>
        <w:tc>
          <w:tcPr>
            <w:tcW w:w="2356" w:type="dxa"/>
          </w:tcPr>
          <w:p w14:paraId="05ABFCE5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:rsidRPr="00921292" w14:paraId="6144582E" w14:textId="77777777" w:rsidTr="00BC0B5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510AB0" w14:textId="15F7D11D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2356" w:type="dxa"/>
          </w:tcPr>
          <w:p w14:paraId="0513BCF3" w14:textId="054DECEC" w:rsidR="00921292" w:rsidRPr="00921292" w:rsidRDefault="00921292" w:rsidP="008E1A55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{{ws.total_sightings}}</w:t>
            </w:r>
            <w:r w:rsidR="00FD5A5E">
              <w:rPr>
                <w:rFonts w:ascii="Cambria" w:hAnsi="Cambria"/>
                <w:color w:val="000000"/>
                <w:sz w:val="22"/>
                <w:szCs w:val="22"/>
              </w:rPr>
              <w:t xml:space="preserve"> ({{ ws.percentage }})</w:t>
            </w:r>
          </w:p>
        </w:tc>
      </w:tr>
    </w:tbl>
    <w:p w14:paraId="6CC92C3E" w14:textId="51499B8B" w:rsidR="004F616C" w:rsidRDefault="006D24B6" w:rsidP="00921292">
      <w:pPr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 endfor %}</w:t>
      </w:r>
      <w:r w:rsidR="004F616C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1322D75" w14:textId="105A80AE" w:rsidR="004F616C" w:rsidRPr="002A14B4" w:rsidRDefault="004F616C" w:rsidP="009F7FA5">
      <w:pPr>
        <w:pStyle w:val="ListParagraph"/>
        <w:numPr>
          <w:ilvl w:val="0"/>
          <w:numId w:val="2"/>
        </w:numPr>
        <w:rPr>
          <w:rFonts w:ascii="Cambria" w:hAnsi="Cambria"/>
          <w:bCs w:val="0"/>
          <w:color w:val="000000"/>
          <w:sz w:val="22"/>
          <w:szCs w:val="22"/>
        </w:rPr>
      </w:pPr>
      <w:r w:rsidRPr="002A14B4">
        <w:rPr>
          <w:rFonts w:ascii="Cambria" w:hAnsi="Cambria"/>
          <w:bCs w:val="0"/>
          <w:color w:val="000000"/>
          <w:sz w:val="22"/>
          <w:szCs w:val="22"/>
        </w:rPr>
        <w:t>No rhino sighting re</w:t>
      </w:r>
      <w:r w:rsidR="002A14B4">
        <w:rPr>
          <w:rFonts w:ascii="Cambria" w:hAnsi="Cambria"/>
          <w:bCs w:val="0"/>
          <w:color w:val="000000"/>
          <w:sz w:val="22"/>
          <w:szCs w:val="22"/>
        </w:rPr>
        <w:t>ported.</w:t>
      </w:r>
    </w:p>
    <w:p w14:paraId="15151A65" w14:textId="5E43A028" w:rsidR="008679B2" w:rsidRPr="00921292" w:rsidRDefault="004F616C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  <w:r w:rsidR="00D82A2C" w:rsidRPr="00921292">
        <w:rPr>
          <w:rFonts w:ascii="Cambria" w:hAnsi="Cambria"/>
          <w:b/>
          <w:bCs w:val="0"/>
          <w:color w:val="000000"/>
          <w:sz w:val="22"/>
          <w:szCs w:val="22"/>
        </w:rPr>
        <w:t>Rhino Birth:</w:t>
      </w:r>
      <w:r w:rsidR="00C77C86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8679B2">
        <w:rPr>
          <w:rFonts w:ascii="Cambria" w:hAnsi="Cambria"/>
          <w:b/>
          <w:bCs w:val="0"/>
          <w:color w:val="000000"/>
          <w:sz w:val="22"/>
          <w:szCs w:val="22"/>
        </w:rPr>
        <w:t>{% if rhino_births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3780"/>
        <w:gridCol w:w="1975"/>
      </w:tblGrid>
      <w:tr w:rsidR="006F27CF" w:rsidRPr="007E695C" w14:paraId="54B71286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869CC93" w14:textId="77777777" w:rsidR="00E56808" w:rsidRPr="007E695C" w:rsidRDefault="00E56808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530" w:type="dxa"/>
          </w:tcPr>
          <w:p w14:paraId="4DD9E497" w14:textId="77777777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3780" w:type="dxa"/>
          </w:tcPr>
          <w:p w14:paraId="356EE846" w14:textId="151EF49C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Mother</w:t>
            </w:r>
          </w:p>
        </w:tc>
        <w:tc>
          <w:tcPr>
            <w:tcW w:w="1975" w:type="dxa"/>
          </w:tcPr>
          <w:p w14:paraId="3B234FBE" w14:textId="4DBCB9CB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E56808" w14:paraId="763B37EA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3121731" w14:textId="77777777" w:rsidR="00E56808" w:rsidRDefault="00E56808" w:rsidP="00C77C86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</w:p>
        </w:tc>
        <w:tc>
          <w:tcPr>
            <w:tcW w:w="7285" w:type="dxa"/>
            <w:gridSpan w:val="3"/>
          </w:tcPr>
          <w:p w14:paraId="0E4E8B1B" w14:textId="7AD18617" w:rsidR="00E56808" w:rsidRDefault="00E56808" w:rsidP="00C77C8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{%tr for item in rhino_births %}</w:t>
            </w:r>
          </w:p>
        </w:tc>
      </w:tr>
      <w:tr w:rsidR="001A2AD7" w:rsidRPr="00550D74" w14:paraId="7D406ED1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8DCF32F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530" w:type="dxa"/>
          </w:tcPr>
          <w:p w14:paraId="2F6A308F" w14:textId="77777777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item.color }}</w:t>
            </w:r>
          </w:p>
        </w:tc>
        <w:tc>
          <w:tcPr>
            <w:tcW w:w="3780" w:type="dxa"/>
          </w:tcPr>
          <w:p w14:paraId="2E6EBB90" w14:textId="7A9DBFB9" w:rsidR="00E56808" w:rsidRPr="00550D74" w:rsidRDefault="00AB263F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item.mother }}</w:t>
            </w:r>
          </w:p>
        </w:tc>
        <w:tc>
          <w:tcPr>
            <w:tcW w:w="1975" w:type="dxa"/>
          </w:tcPr>
          <w:p w14:paraId="17D5B9AA" w14:textId="4E4296FA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item.health }}</w:t>
            </w:r>
          </w:p>
        </w:tc>
      </w:tr>
      <w:tr w:rsidR="006F27CF" w:rsidRPr="00550D74" w14:paraId="0504CF75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BE853BE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530" w:type="dxa"/>
          </w:tcPr>
          <w:p w14:paraId="0AE177C5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8AFA377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</w:tcPr>
          <w:p w14:paraId="06BC6895" w14:textId="691E40FA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762522AD" w14:textId="416D8F26" w:rsidR="00D82A2C" w:rsidRDefault="008679B2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F95A5E3" w14:textId="23421978" w:rsidR="008679B2" w:rsidRPr="00C77C86" w:rsidRDefault="008679B2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>No rhino births reported.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{% endif</w:t>
      </w:r>
      <w:r w:rsidR="00CF1520" w:rsidRPr="00C77C86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19D7B449" w14:textId="77777777" w:rsidR="008336B4" w:rsidRPr="00921292" w:rsidRDefault="008336B4" w:rsidP="00460E7C">
      <w:pPr>
        <w:keepNext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Rhinos Missing for three days or more within Lewa.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80"/>
        <w:gridCol w:w="2335"/>
      </w:tblGrid>
      <w:tr w:rsidR="00AE662A" w:rsidRPr="00AE662A" w14:paraId="34EB4088" w14:textId="77777777" w:rsidTr="00184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A1E22F" w14:textId="00BD2C2A" w:rsidR="008336B4" w:rsidRPr="00AE662A" w:rsidRDefault="008336B4" w:rsidP="008336B4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Rhino Name</w:t>
            </w:r>
          </w:p>
        </w:tc>
        <w:tc>
          <w:tcPr>
            <w:tcW w:w="2335" w:type="dxa"/>
          </w:tcPr>
          <w:p w14:paraId="636F03A2" w14:textId="7453EE5E" w:rsidR="008336B4" w:rsidRPr="00AE662A" w:rsidRDefault="008336B4" w:rsidP="008336B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 of days</w:t>
            </w:r>
          </w:p>
        </w:tc>
      </w:tr>
      <w:tr w:rsidR="00EA5149" w14:paraId="5A5791FB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783B6" w14:textId="28C7390C" w:rsidR="008336B4" w:rsidRDefault="008336B4" w:rsidP="00AD32DC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r w:rsidR="00AD32DC">
              <w:rPr>
                <w:rFonts w:ascii="Cambria" w:hAnsi="Cambria"/>
                <w:b w:val="0"/>
                <w:color w:val="000000"/>
                <w:sz w:val="22"/>
                <w:szCs w:val="22"/>
              </w:rPr>
              <w:t>missing_rhinos</w:t>
            </w: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5" w:type="dxa"/>
          </w:tcPr>
          <w:p w14:paraId="6124C2F1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921292" w14:paraId="2A90DAC2" w14:textId="77777777" w:rsidTr="008E1A5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8842BE" w14:textId="3E960273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item.name</w:t>
            </w:r>
            <w:r w:rsidR="004F5C7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5" w:type="dxa"/>
          </w:tcPr>
          <w:p w14:paraId="427556D4" w14:textId="4C2720F1" w:rsidR="008336B4" w:rsidRPr="00921292" w:rsidRDefault="008336B4" w:rsidP="009F369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</w:t>
            </w:r>
            <w:r w:rsidR="009F369B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days_ago</w:t>
            </w:r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 days</w:t>
            </w:r>
          </w:p>
        </w:tc>
      </w:tr>
      <w:tr w:rsidR="00EA5149" w14:paraId="47B4DE33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2512DB" w14:textId="066DD151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335" w:type="dxa"/>
          </w:tcPr>
          <w:p w14:paraId="33510EE3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542B74B" w14:textId="77777777" w:rsidR="008336B4" w:rsidRPr="003A0C3B" w:rsidRDefault="008336B4" w:rsidP="008336B4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C1BEAA5" w14:textId="77777777" w:rsidR="00E1381F" w:rsidRPr="003A0C3B" w:rsidRDefault="00E1381F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BB1EA32" w14:textId="62088AF7" w:rsidR="005D0BA3" w:rsidRPr="00C77C86" w:rsidRDefault="00423ECE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territorial movement/unusual sighting:</w:t>
      </w:r>
      <w:r w:rsidR="00C77C86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>{% if rhino_territorial_movement %}</w:t>
      </w:r>
    </w:p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260"/>
        <w:gridCol w:w="1890"/>
        <w:gridCol w:w="1710"/>
        <w:gridCol w:w="1715"/>
        <w:gridCol w:w="1340"/>
      </w:tblGrid>
      <w:tr w:rsidR="00C431AC" w:rsidRPr="007E695C" w14:paraId="343523C2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81914EE" w14:textId="77777777" w:rsidR="00BC4A36" w:rsidRPr="007E695C" w:rsidRDefault="00BC4A36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260" w:type="dxa"/>
          </w:tcPr>
          <w:p w14:paraId="3544BEEF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1890" w:type="dxa"/>
          </w:tcPr>
          <w:p w14:paraId="27728454" w14:textId="45BCB694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1710" w:type="dxa"/>
          </w:tcPr>
          <w:p w14:paraId="7BD0532B" w14:textId="7FA4DD35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Rhinos</w:t>
            </w:r>
          </w:p>
        </w:tc>
        <w:tc>
          <w:tcPr>
            <w:tcW w:w="1715" w:type="dxa"/>
          </w:tcPr>
          <w:p w14:paraId="295DB3D0" w14:textId="0D406E33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Behavior</w:t>
            </w:r>
          </w:p>
        </w:tc>
        <w:tc>
          <w:tcPr>
            <w:tcW w:w="1340" w:type="dxa"/>
          </w:tcPr>
          <w:p w14:paraId="0AC7F600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BC4A36" w:rsidRPr="00550D74" w14:paraId="1528548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</w:tcPr>
          <w:p w14:paraId="088944FD" w14:textId="0213A51E" w:rsidR="00BC4A36" w:rsidRPr="00550D74" w:rsidRDefault="00BC4A36" w:rsidP="0003323B">
            <w:pPr>
              <w:jc w:val="left"/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for item in rhino_territorial_movement %}</w:t>
            </w:r>
          </w:p>
        </w:tc>
      </w:tr>
      <w:tr w:rsidR="00C431AC" w:rsidRPr="00550D74" w14:paraId="648ABB78" w14:textId="77777777" w:rsidTr="00A03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73FCF34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260" w:type="dxa"/>
          </w:tcPr>
          <w:p w14:paraId="75FCEA02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item.color }}</w:t>
            </w:r>
          </w:p>
        </w:tc>
        <w:tc>
          <w:tcPr>
            <w:tcW w:w="1890" w:type="dxa"/>
          </w:tcPr>
          <w:p w14:paraId="457858EF" w14:textId="77916BE6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1710" w:type="dxa"/>
          </w:tcPr>
          <w:p w14:paraId="1506F1DF" w14:textId="610341B3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item.rhinos }}</w:t>
            </w:r>
          </w:p>
        </w:tc>
        <w:tc>
          <w:tcPr>
            <w:tcW w:w="1715" w:type="dxa"/>
          </w:tcPr>
          <w:p w14:paraId="02AA530E" w14:textId="3897077C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item.behavior }}</w:t>
            </w:r>
          </w:p>
        </w:tc>
        <w:tc>
          <w:tcPr>
            <w:tcW w:w="1340" w:type="dxa"/>
          </w:tcPr>
          <w:p w14:paraId="5B40EB2B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item.health }}</w:t>
            </w:r>
          </w:p>
        </w:tc>
      </w:tr>
      <w:tr w:rsidR="00C431AC" w:rsidRPr="00550D74" w14:paraId="3EB3C608" w14:textId="77777777" w:rsidTr="00A03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946DC30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260" w:type="dxa"/>
          </w:tcPr>
          <w:p w14:paraId="6E79DEFF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2489CA3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6BA14CE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546CDA5E" w14:textId="4679B8F9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40" w:type="dxa"/>
          </w:tcPr>
          <w:p w14:paraId="6F021A31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11C1010B" w14:textId="77777777" w:rsidR="0003323B" w:rsidRDefault="0003323B" w:rsidP="0003323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3451B832" w14:textId="579FBCE9" w:rsidR="0003323B" w:rsidRDefault="0003323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rhino </w:t>
      </w:r>
      <w:r w:rsidR="005D0BA3">
        <w:rPr>
          <w:rFonts w:ascii="Cambria" w:hAnsi="Cambria"/>
          <w:bCs w:val="0"/>
          <w:color w:val="000000"/>
          <w:sz w:val="22"/>
          <w:szCs w:val="22"/>
        </w:rPr>
        <w:t>territorial movements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2FDEA634" w14:textId="7CC8039D" w:rsidR="00423ECE" w:rsidRPr="00921292" w:rsidRDefault="0003323B" w:rsidP="00C77C86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B9AF25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70D61F3E" w14:textId="352E3467" w:rsidR="00423ECE" w:rsidRPr="00921292" w:rsidRDefault="004F4F00" w:rsidP="00C77C86">
      <w:pPr>
        <w:tabs>
          <w:tab w:val="clear" w:pos="2940"/>
        </w:tabs>
        <w:spacing w:before="0" w:beforeAutospacing="0" w:after="0"/>
        <w:jc w:val="left"/>
        <w:rPr>
          <w:rFonts w:ascii="Cambria" w:hAnsi="Cambria"/>
          <w:b/>
          <w:bCs w:val="0"/>
          <w:color w:val="000000"/>
          <w:sz w:val="22"/>
          <w:szCs w:val="22"/>
        </w:rPr>
      </w:pPr>
      <w:r w:rsidRPr="00C77C86">
        <w:rPr>
          <w:rFonts w:ascii="Cambria" w:hAnsi="Cambria"/>
          <w:color w:val="000000"/>
          <w:sz w:val="22"/>
          <w:szCs w:val="22"/>
        </w:rPr>
        <w:t>{</w:t>
      </w:r>
      <w:r w:rsidR="00F4347C" w:rsidRPr="00C77C86">
        <w:rPr>
          <w:rFonts w:ascii="Cambria" w:hAnsi="Cambria"/>
          <w:color w:val="000000"/>
          <w:sz w:val="22"/>
          <w:szCs w:val="22"/>
        </w:rPr>
        <w:t>% for os in other_sightings %}</w:t>
      </w:r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>Other wildlife s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ightings on {{ os.conservancy }</w:t>
      </w:r>
      <w:r w:rsidR="00F4347C" w:rsidRPr="00921292">
        <w:rPr>
          <w:rFonts w:ascii="Cambria" w:hAnsi="Cambria"/>
          <w:b/>
          <w:bCs w:val="0"/>
          <w:color w:val="000000"/>
          <w:sz w:val="22"/>
          <w:szCs w:val="22"/>
        </w:rPr>
        <w:t>}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15"/>
        <w:gridCol w:w="1561"/>
      </w:tblGrid>
      <w:tr w:rsidR="00C4005F" w:rsidRPr="00AE662A" w14:paraId="40D8C56E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71AC73C" w14:textId="2297FE57" w:rsidR="00423ECE" w:rsidRPr="00AE662A" w:rsidRDefault="00423ECE" w:rsidP="00423ECE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561" w:type="dxa"/>
          </w:tcPr>
          <w:p w14:paraId="695A1B5E" w14:textId="2D37620E" w:rsidR="00423ECE" w:rsidRPr="00AE662A" w:rsidRDefault="00423ECE" w:rsidP="00423ECE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4005F" w:rsidRPr="00477E70" w14:paraId="51C88FFB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571AF675" w14:textId="57C94249" w:rsidR="00423ECE" w:rsidRDefault="005178E1" w:rsidP="00F357F3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for item in os.sightings </w:t>
            </w:r>
            <w:r w:rsidR="0074361B">
              <w:rPr>
                <w:rFonts w:ascii="Cambria" w:hAnsi="Cambria"/>
                <w:b w:val="0"/>
                <w:color w:val="000000"/>
                <w:sz w:val="22"/>
                <w:szCs w:val="22"/>
              </w:rPr>
              <w:t>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61" w:type="dxa"/>
          </w:tcPr>
          <w:p w14:paraId="406DDD1E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477E70" w14:paraId="4A94CC3C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16485FFC" w14:textId="27B9A4F2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item.species}}</w:t>
            </w:r>
          </w:p>
        </w:tc>
        <w:tc>
          <w:tcPr>
            <w:tcW w:w="1561" w:type="dxa"/>
          </w:tcPr>
          <w:p w14:paraId="71970B2E" w14:textId="745382D8" w:rsidR="00423ECE" w:rsidRPr="00477E70" w:rsidRDefault="00423ECE" w:rsidP="008D2381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{{item.count}}</w:t>
            </w:r>
          </w:p>
        </w:tc>
      </w:tr>
      <w:tr w:rsidR="00C4005F" w:rsidRPr="00477E70" w14:paraId="4B15E8FD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96C029F" w14:textId="5DF67B0A" w:rsidR="00423ECE" w:rsidRDefault="005178E1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tr endfor %}</w:t>
            </w:r>
          </w:p>
        </w:tc>
        <w:tc>
          <w:tcPr>
            <w:tcW w:w="1561" w:type="dxa"/>
          </w:tcPr>
          <w:p w14:paraId="4FAD6C05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69375695" w14:textId="77777777" w:rsidR="00202D95" w:rsidRPr="003A0C3B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B01896B" w14:textId="2FEE12D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 wildlife sig</w:t>
      </w:r>
      <w:r w:rsidR="00EA4A0B" w:rsidRPr="00921292">
        <w:rPr>
          <w:rFonts w:ascii="Cambria" w:hAnsi="Cambria"/>
          <w:b/>
          <w:color w:val="000000"/>
          <w:sz w:val="22"/>
          <w:szCs w:val="22"/>
        </w:rPr>
        <w:t>h</w:t>
      </w:r>
      <w:r w:rsidRPr="00921292">
        <w:rPr>
          <w:rFonts w:ascii="Cambria" w:hAnsi="Cambria"/>
          <w:b/>
          <w:color w:val="000000"/>
          <w:sz w:val="22"/>
          <w:szCs w:val="22"/>
        </w:rPr>
        <w:t>ted = {{os.total_sightings}} reported.</w:t>
      </w:r>
    </w:p>
    <w:p w14:paraId="550187F1" w14:textId="7777777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FEC2520" w14:textId="20A5F194" w:rsidR="00F4347C" w:rsidRPr="00921292" w:rsidRDefault="00F4347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{% endfor %}</w:t>
      </w:r>
    </w:p>
    <w:p w14:paraId="06B42F2A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1057B37" w14:textId="4E84AC3B" w:rsidR="009821EB" w:rsidRPr="00C77C86" w:rsidRDefault="0071337A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mortality:</w:t>
      </w:r>
      <w:r w:rsidR="00C77C86" w:rsidRPr="00C77C86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="009821EB" w:rsidRPr="00C77C86">
        <w:rPr>
          <w:rFonts w:ascii="Cambria" w:hAnsi="Cambria"/>
          <w:bCs w:val="0"/>
          <w:color w:val="000000"/>
          <w:sz w:val="22"/>
          <w:szCs w:val="22"/>
        </w:rPr>
        <w:t>{% if carcass %}</w:t>
      </w:r>
    </w:p>
    <w:tbl>
      <w:tblPr>
        <w:tblStyle w:val="GridTable4-Accent6"/>
        <w:tblW w:w="9175" w:type="dxa"/>
        <w:tblLayout w:type="fixed"/>
        <w:tblLook w:val="04A0" w:firstRow="1" w:lastRow="0" w:firstColumn="1" w:lastColumn="0" w:noHBand="0" w:noVBand="1"/>
      </w:tblPr>
      <w:tblGrid>
        <w:gridCol w:w="1524"/>
        <w:gridCol w:w="1891"/>
        <w:gridCol w:w="2251"/>
        <w:gridCol w:w="2609"/>
        <w:gridCol w:w="900"/>
      </w:tblGrid>
      <w:tr w:rsidR="006F27CF" w:rsidRPr="007E695C" w14:paraId="539B32E1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A54D668" w14:textId="77777777" w:rsidR="00074F9B" w:rsidRPr="007E695C" w:rsidRDefault="00074F9B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891" w:type="dxa"/>
          </w:tcPr>
          <w:p w14:paraId="13B21D10" w14:textId="623FB3A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251" w:type="dxa"/>
          </w:tcPr>
          <w:p w14:paraId="3311BB04" w14:textId="7ED8EF21" w:rsidR="00074F9B" w:rsidRDefault="0011504D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Section Area</w:t>
            </w:r>
          </w:p>
        </w:tc>
        <w:tc>
          <w:tcPr>
            <w:tcW w:w="2609" w:type="dxa"/>
          </w:tcPr>
          <w:p w14:paraId="4A4057E0" w14:textId="36F53ED0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</w:t>
            </w:r>
          </w:p>
        </w:tc>
        <w:tc>
          <w:tcPr>
            <w:tcW w:w="900" w:type="dxa"/>
          </w:tcPr>
          <w:p w14:paraId="21781AE5" w14:textId="7BACEEC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C2200" w14:paraId="35807D6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  <w:gridSpan w:val="5"/>
          </w:tcPr>
          <w:p w14:paraId="4824593E" w14:textId="4315DCC3" w:rsidR="00BB265E" w:rsidRPr="0010312D" w:rsidRDefault="0010312D" w:rsidP="00074F9B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</w:t>
            </w:r>
            <w:r w:rsidR="00BB265E"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tr for item in carcass %}</w:t>
            </w:r>
          </w:p>
        </w:tc>
      </w:tr>
      <w:tr w:rsidR="00C431AC" w14:paraId="1817F993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CAC3C1A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891" w:type="dxa"/>
          </w:tcPr>
          <w:p w14:paraId="368A7E66" w14:textId="37400CEA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item.species }}</w:t>
            </w:r>
          </w:p>
        </w:tc>
        <w:tc>
          <w:tcPr>
            <w:tcW w:w="2251" w:type="dxa"/>
          </w:tcPr>
          <w:p w14:paraId="7A1FD76F" w14:textId="2AD04B9F" w:rsidR="00074F9B" w:rsidRPr="0010312D" w:rsidRDefault="00074F9B" w:rsidP="00115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="0011504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section_area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609" w:type="dxa"/>
          </w:tcPr>
          <w:p w14:paraId="3298A8FF" w14:textId="62EC2C84" w:rsidR="00074F9B" w:rsidRPr="0010312D" w:rsidRDefault="00074F9B" w:rsidP="001C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="001C5E29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900" w:type="dxa"/>
          </w:tcPr>
          <w:p w14:paraId="2598193A" w14:textId="0E4267DC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item.number_animals }}</w:t>
            </w:r>
          </w:p>
        </w:tc>
      </w:tr>
      <w:tr w:rsidR="00C431AC" w14:paraId="165088CF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ACE2802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891" w:type="dxa"/>
          </w:tcPr>
          <w:p w14:paraId="01E1C9FE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</w:tcPr>
          <w:p w14:paraId="4E0ED317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609" w:type="dxa"/>
          </w:tcPr>
          <w:p w14:paraId="29C4ED94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14:paraId="02DB178B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2A9D2519" w14:textId="77777777" w:rsidR="009821EB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69A4F6E3" w14:textId="321155D4" w:rsidR="009821EB" w:rsidRDefault="009821E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</w:t>
      </w:r>
      <w:r w:rsidR="00074F9B">
        <w:rPr>
          <w:rFonts w:ascii="Cambria" w:hAnsi="Cambria"/>
          <w:bCs w:val="0"/>
          <w:color w:val="000000"/>
          <w:sz w:val="22"/>
          <w:szCs w:val="22"/>
        </w:rPr>
        <w:t>wildlife 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78A05540" w14:textId="77777777" w:rsidR="009821EB" w:rsidRPr="008679B2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69681643" w14:textId="7767B7DC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92AEA92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A1B0D90" w14:textId="52D0287A" w:rsidR="00E45219" w:rsidRPr="00C77C86" w:rsidRDefault="0071337A" w:rsidP="00C77C86">
      <w:pPr>
        <w:keepNext/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movement through the gaps:</w:t>
      </w:r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>{% if gap_movement %}</w:t>
      </w:r>
    </w:p>
    <w:p w14:paraId="1A04AD36" w14:textId="77777777" w:rsidR="0071337A" w:rsidRPr="003A0C3B" w:rsidRDefault="0071337A" w:rsidP="009849D1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37A" w:rsidRPr="00AE662A" w14:paraId="57570C99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FEFA97" w14:textId="3BA67201" w:rsidR="0071337A" w:rsidRPr="00AE662A" w:rsidRDefault="0071337A" w:rsidP="009849D1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 Gap</w:t>
            </w:r>
          </w:p>
        </w:tc>
        <w:tc>
          <w:tcPr>
            <w:tcW w:w="2337" w:type="dxa"/>
          </w:tcPr>
          <w:p w14:paraId="22E078E7" w14:textId="7B70770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338" w:type="dxa"/>
          </w:tcPr>
          <w:p w14:paraId="188B0E1C" w14:textId="2492A87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in</w:t>
            </w:r>
          </w:p>
        </w:tc>
        <w:tc>
          <w:tcPr>
            <w:tcW w:w="2338" w:type="dxa"/>
          </w:tcPr>
          <w:p w14:paraId="29A919FF" w14:textId="29550F15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out</w:t>
            </w:r>
          </w:p>
        </w:tc>
      </w:tr>
      <w:tr w:rsidR="0071337A" w14:paraId="46DC7A16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18B35EE" w14:textId="6C7567A1" w:rsidR="0071337A" w:rsidRDefault="00575E0F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gap_movement</w:t>
            </w:r>
            <w:r w:rsidR="0071337A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14A0B7F7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74BE43A9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4236AECB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71337A" w:rsidRPr="00921292" w14:paraId="50334CBE" w14:textId="77777777" w:rsidTr="00A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447DC1" w14:textId="38DD9B6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{{item.gap_name}}</w:t>
            </w:r>
          </w:p>
        </w:tc>
        <w:tc>
          <w:tcPr>
            <w:tcW w:w="2337" w:type="dxa"/>
          </w:tcPr>
          <w:p w14:paraId="45990DD6" w14:textId="289F88C0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{{item.species}}</w:t>
            </w:r>
          </w:p>
        </w:tc>
        <w:tc>
          <w:tcPr>
            <w:tcW w:w="2338" w:type="dxa"/>
          </w:tcPr>
          <w:p w14:paraId="1BB4917A" w14:textId="0B4DE86C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{{item.total_in}}</w:t>
            </w:r>
          </w:p>
        </w:tc>
        <w:tc>
          <w:tcPr>
            <w:tcW w:w="2338" w:type="dxa"/>
          </w:tcPr>
          <w:p w14:paraId="793DBAC7" w14:textId="46DA3354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{{item.total_out}}</w:t>
            </w:r>
          </w:p>
        </w:tc>
      </w:tr>
      <w:tr w:rsidR="0071337A" w14:paraId="4EB017F9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B13F6F4" w14:textId="3BEFEAEB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337" w:type="dxa"/>
          </w:tcPr>
          <w:p w14:paraId="27F5D7FE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1D6BED96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508663D1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7E2A671C" w14:textId="06339594" w:rsidR="0071337A" w:rsidRPr="00E45219" w:rsidRDefault="00E45219" w:rsidP="009849D1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4A0A3F84" w14:textId="5C5F38C1" w:rsidR="00E45219" w:rsidRPr="00E45219" w:rsidRDefault="00E45219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No gap movement reported.</w:t>
      </w:r>
    </w:p>
    <w:p w14:paraId="1147547A" w14:textId="76A4D068" w:rsidR="00E45219" w:rsidRPr="00E45219" w:rsidRDefault="00E45219" w:rsidP="00E4521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E140532" w14:textId="77777777" w:rsidR="0071337A" w:rsidRPr="00B969F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B22A7F3" w14:textId="1C3279BF" w:rsidR="00563A13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B969F2">
        <w:rPr>
          <w:rFonts w:ascii="Cambria" w:hAnsi="Cambria"/>
          <w:b/>
          <w:color w:val="000000"/>
          <w:sz w:val="22"/>
          <w:szCs w:val="22"/>
        </w:rPr>
        <w:t>Human/Wildlife Conflict</w:t>
      </w:r>
    </w:p>
    <w:p w14:paraId="0E6CFB6E" w14:textId="08F9EDE1" w:rsidR="005707F3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hwc in human_wildlife_conflict %}</w:t>
      </w:r>
    </w:p>
    <w:p w14:paraId="05F67285" w14:textId="6B5279FC" w:rsidR="005707F3" w:rsidRDefault="005707F3" w:rsidP="005707F3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{{ hwc</w:t>
      </w:r>
      <w:r w:rsidR="00CB2C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E33B04">
        <w:rPr>
          <w:rFonts w:ascii="Cambria" w:hAnsi="Cambria"/>
          <w:bCs w:val="0"/>
          <w:color w:val="000000"/>
          <w:sz w:val="22"/>
          <w:szCs w:val="22"/>
        </w:rPr>
        <w:tab/>
        <w:t>{{ hwc</w:t>
      </w:r>
      <w:r>
        <w:rPr>
          <w:rFonts w:ascii="Cambria" w:hAnsi="Cambria"/>
          <w:bCs w:val="0"/>
          <w:color w:val="000000"/>
          <w:sz w:val="22"/>
          <w:szCs w:val="22"/>
        </w:rPr>
        <w:t>.event_time}}</w:t>
      </w:r>
    </w:p>
    <w:p w14:paraId="5A941DB3" w14:textId="354552CD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att in hwc.attributes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{{att.value}}</w:t>
      </w:r>
    </w:p>
    <w:p w14:paraId="7F443D81" w14:textId="77777777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endfor %}</w:t>
      </w:r>
    </w:p>
    <w:p w14:paraId="40614736" w14:textId="6EE53013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{% for note in </w:t>
      </w:r>
      <w:r w:rsidR="00CB0D63">
        <w:rPr>
          <w:rFonts w:ascii="Cambria" w:hAnsi="Cambria"/>
          <w:bCs w:val="0"/>
          <w:color w:val="000000"/>
          <w:sz w:val="22"/>
          <w:szCs w:val="22"/>
        </w:rPr>
        <w:t>hwc</w:t>
      </w:r>
      <w:bookmarkStart w:id="0" w:name="_GoBack"/>
      <w:bookmarkEnd w:id="0"/>
      <w:r>
        <w:rPr>
          <w:rFonts w:ascii="Cambria" w:hAnsi="Cambria"/>
          <w:bCs w:val="0"/>
          <w:color w:val="000000"/>
          <w:sz w:val="22"/>
          <w:szCs w:val="22"/>
        </w:rPr>
        <w:t>.notes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{{note.created_at}}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{{note.username}}</w:t>
      </w:r>
    </w:p>
    <w:p w14:paraId="6EF5C0F3" w14:textId="77777777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{{note.text}}</w:t>
      </w:r>
    </w:p>
    <w:p w14:paraId="64F81E6A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77F88A20" w14:textId="77777777" w:rsidR="005707F3" w:rsidRPr="00921292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5798727D" w14:textId="77777777" w:rsidR="005707F3" w:rsidRPr="00B969F2" w:rsidRDefault="005707F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B920765" w14:textId="77777777" w:rsidR="00563A13" w:rsidRPr="003A0C3B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0A3D535" w14:textId="4CE4A9DE" w:rsidR="00563A13" w:rsidRPr="00460E7C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460E7C">
        <w:rPr>
          <w:rFonts w:ascii="Cambria" w:hAnsi="Cambria"/>
          <w:b/>
          <w:bCs w:val="0"/>
          <w:color w:val="000000"/>
          <w:sz w:val="22"/>
          <w:szCs w:val="22"/>
        </w:rPr>
        <w:t>Rainfall</w:t>
      </w:r>
    </w:p>
    <w:p w14:paraId="08374F2A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7B55788B" w14:textId="0F740F72" w:rsidR="00563A13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%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for </w:t>
      </w:r>
      <w:r w:rsidR="00D76442">
        <w:rPr>
          <w:rFonts w:ascii="Cambria" w:hAnsi="Cambria"/>
          <w:bCs w:val="0"/>
          <w:color w:val="000000"/>
          <w:sz w:val="22"/>
          <w:szCs w:val="22"/>
        </w:rPr>
        <w:t>conservancy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in rainfall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2B5B278" w14:textId="77777777" w:rsidR="00D76442" w:rsidRPr="00921292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329E0DB" w14:textId="16ADB062" w:rsidR="00F02B53" w:rsidRPr="00C77C86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Rainfall for: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conservancy.</w:t>
      </w:r>
      <w:r w:rsidR="00874D3B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>{% if conservancy.rainfa</w:t>
      </w:r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>ll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6F27CF" w:rsidRPr="00D76442" w14:paraId="5F1DBA54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678C126A" w14:textId="798F5F60" w:rsidR="00D76442" w:rsidRPr="00D76442" w:rsidRDefault="00D76442" w:rsidP="00D76442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155" w:type="dxa"/>
          </w:tcPr>
          <w:p w14:paraId="03AB5663" w14:textId="0C4AD7FF" w:rsidR="00D76442" w:rsidRPr="00D76442" w:rsidRDefault="00D76442" w:rsidP="00D76442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Total millimeters</w:t>
            </w:r>
          </w:p>
        </w:tc>
      </w:tr>
      <w:tr w:rsidR="006F27CF" w:rsidRPr="00D76442" w14:paraId="628A9552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82025C" w14:textId="1DBA57D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conservancy.rainfall %}</w:t>
            </w:r>
          </w:p>
        </w:tc>
        <w:tc>
          <w:tcPr>
            <w:tcW w:w="2155" w:type="dxa"/>
          </w:tcPr>
          <w:p w14:paraId="20A12EB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D76442" w:rsidRPr="00D76442" w14:paraId="501B48DD" w14:textId="77777777" w:rsidTr="006F27CF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A6FBA9" w14:textId="41C7145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2155" w:type="dxa"/>
          </w:tcPr>
          <w:p w14:paraId="2B1141EF" w14:textId="24BCAC65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{{ item.total_mm }}</w:t>
            </w:r>
          </w:p>
        </w:tc>
      </w:tr>
      <w:tr w:rsidR="006F27CF" w:rsidRPr="00D76442" w14:paraId="4CB5B571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058BBD2A" w14:textId="71FE80F8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155" w:type="dxa"/>
          </w:tcPr>
          <w:p w14:paraId="5CE4B30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3360B733" w14:textId="2174F328" w:rsidR="00523AF8" w:rsidRDefault="00F02B53" w:rsidP="009D5EC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A44837C" w14:textId="6F8D4A18" w:rsidR="00F02B53" w:rsidRDefault="00F02B53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new rainfall report.</w:t>
      </w:r>
    </w:p>
    <w:p w14:paraId="77400F06" w14:textId="62B20298" w:rsidR="00F02B53" w:rsidRPr="00F02B53" w:rsidRDefault="00F02B53" w:rsidP="00F02B5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8E24C0A" w14:textId="71EA8268" w:rsidR="00A218F6" w:rsidRPr="00921292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</w:t>
      </w:r>
      <w:r w:rsidR="0063356F"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>endfor%}</w:t>
      </w:r>
    </w:p>
    <w:p w14:paraId="6F2DD938" w14:textId="77777777" w:rsidR="009D5EC9" w:rsidRPr="00921292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67869B3" w14:textId="631521E2" w:rsidR="009D5EC9" w:rsidRDefault="009D5EC9" w:rsidP="00460E7C">
      <w:pPr>
        <w:pStyle w:val="Heading1"/>
      </w:pPr>
      <w:r>
        <w:t>Security</w:t>
      </w:r>
    </w:p>
    <w:p w14:paraId="699900BD" w14:textId="77777777" w:rsidR="009D5EC9" w:rsidRDefault="009D5EC9" w:rsidP="00460E7C">
      <w:pPr>
        <w:tabs>
          <w:tab w:val="clear" w:pos="2940"/>
          <w:tab w:val="center" w:pos="995"/>
        </w:tabs>
        <w:spacing w:before="0" w:beforeAutospacing="0" w:after="0"/>
      </w:pPr>
    </w:p>
    <w:p w14:paraId="040BC417" w14:textId="64620E06" w:rsidR="009D5EC9" w:rsidRPr="005707F3" w:rsidRDefault="009D5EC9" w:rsidP="005707F3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Internal issues/deployments:</w:t>
      </w:r>
      <w:r w:rsidR="005707F3">
        <w:rPr>
          <w:rFonts w:ascii="Cambria" w:hAnsi="Cambria"/>
          <w:b/>
          <w:color w:val="000000"/>
          <w:sz w:val="22"/>
          <w:szCs w:val="22"/>
        </w:rPr>
        <w:br/>
      </w:r>
      <w:r w:rsidR="005707F3">
        <w:rPr>
          <w:rFonts w:ascii="Cambria" w:hAnsi="Cambria"/>
          <w:i/>
          <w:color w:val="000000"/>
          <w:sz w:val="22"/>
          <w:szCs w:val="22"/>
        </w:rPr>
        <w:t>These exclude some human/wildlife conflicts. See Human/Wildlife Conflict section in this report.</w:t>
      </w:r>
    </w:p>
    <w:p w14:paraId="6DAA1B5C" w14:textId="42A6040A" w:rsidR="009D5EC9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se in security_events %}</w:t>
      </w:r>
    </w:p>
    <w:p w14:paraId="73B59728" w14:textId="08183199" w:rsidR="000C1540" w:rsidRDefault="00A12212" w:rsidP="0061410E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{{ se.event_name}}</w:t>
      </w:r>
      <w:r w:rsidR="00C706D7">
        <w:rPr>
          <w:rFonts w:ascii="Cambria" w:hAnsi="Cambria"/>
          <w:bCs w:val="0"/>
          <w:color w:val="000000"/>
          <w:sz w:val="22"/>
          <w:szCs w:val="22"/>
        </w:rPr>
        <w:tab/>
        <w:t>{{ se.event_time}}</w:t>
      </w:r>
    </w:p>
    <w:p w14:paraId="0338753B" w14:textId="2C6E2081" w:rsidR="004C5380" w:rsidRDefault="009C281A" w:rsidP="004731F6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r w:rsidR="004C5380">
        <w:rPr>
          <w:rFonts w:ascii="Cambria" w:hAnsi="Cambria"/>
          <w:bCs w:val="0"/>
          <w:color w:val="000000"/>
          <w:sz w:val="22"/>
          <w:szCs w:val="22"/>
        </w:rPr>
        <w:t>for att in se.attributes %}</w:t>
      </w:r>
      <w:r w:rsidR="004C5380"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{{att.value}}</w:t>
      </w:r>
    </w:p>
    <w:p w14:paraId="2633740A" w14:textId="1EF77CBA" w:rsidR="009C281A" w:rsidRDefault="009C281A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endfor %}</w:t>
      </w:r>
    </w:p>
    <w:p w14:paraId="1DB3B754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note in se.notes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{{note.created_at}}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{{note.username}}</w:t>
      </w:r>
    </w:p>
    <w:p w14:paraId="128CDDCC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{{note.text}}</w:t>
      </w:r>
    </w:p>
    <w:p w14:paraId="41258B23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04E43A87" w14:textId="75F5D9E8" w:rsidR="000C1540" w:rsidRPr="00921292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4CF32251" w14:textId="77777777" w:rsidR="009D5EC9" w:rsidRPr="008D2381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4979AF9" w14:textId="20544DD6" w:rsidR="00E17279" w:rsidRPr="00C77C86" w:rsidRDefault="009D5EC9" w:rsidP="00C77C86">
      <w:pPr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8D2381">
        <w:rPr>
          <w:rFonts w:ascii="Cambria" w:hAnsi="Cambria"/>
          <w:b/>
          <w:color w:val="000000"/>
          <w:sz w:val="22"/>
          <w:szCs w:val="22"/>
        </w:rPr>
        <w:t>Fence Break</w:t>
      </w:r>
      <w:r w:rsidR="00E17279">
        <w:rPr>
          <w:rFonts w:ascii="Cambria" w:hAnsi="Cambria"/>
          <w:b/>
          <w:color w:val="000000"/>
          <w:sz w:val="22"/>
          <w:szCs w:val="22"/>
        </w:rPr>
        <w:t>age</w:t>
      </w:r>
      <w:r w:rsidRPr="008D2381">
        <w:rPr>
          <w:rFonts w:ascii="Cambria" w:hAnsi="Cambria"/>
          <w:b/>
          <w:color w:val="000000"/>
          <w:sz w:val="22"/>
          <w:szCs w:val="22"/>
        </w:rPr>
        <w:t>s</w:t>
      </w:r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{% if fence_breakage %}</w:t>
      </w:r>
    </w:p>
    <w:p w14:paraId="349FBE14" w14:textId="77777777" w:rsidR="009D5EC9" w:rsidRPr="003A0C3B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8"/>
        <w:gridCol w:w="1274"/>
        <w:gridCol w:w="1145"/>
        <w:gridCol w:w="1732"/>
        <w:gridCol w:w="1653"/>
        <w:gridCol w:w="1198"/>
        <w:gridCol w:w="1410"/>
      </w:tblGrid>
      <w:tr w:rsidR="0017558C" w:rsidRPr="00AE662A" w14:paraId="4B3E1B2A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29F49AB3" w14:textId="1864982C" w:rsidR="009D5EC9" w:rsidRPr="00AE662A" w:rsidRDefault="009D5EC9" w:rsidP="00460E7C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Time</w:t>
            </w:r>
          </w:p>
        </w:tc>
        <w:tc>
          <w:tcPr>
            <w:tcW w:w="1391" w:type="dxa"/>
          </w:tcPr>
          <w:p w14:paraId="27DF96B3" w14:textId="28E59A5F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Section/area</w:t>
            </w:r>
          </w:p>
        </w:tc>
        <w:tc>
          <w:tcPr>
            <w:tcW w:w="1249" w:type="dxa"/>
          </w:tcPr>
          <w:p w14:paraId="47A52A6B" w14:textId="0B5FE49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271" w:type="dxa"/>
          </w:tcPr>
          <w:p w14:paraId="26591919" w14:textId="5BA60B29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Animal’s Name</w:t>
            </w:r>
          </w:p>
        </w:tc>
        <w:tc>
          <w:tcPr>
            <w:tcW w:w="1276" w:type="dxa"/>
          </w:tcPr>
          <w:p w14:paraId="43249FD6" w14:textId="0C071DF5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Reporter</w:t>
            </w:r>
          </w:p>
        </w:tc>
        <w:tc>
          <w:tcPr>
            <w:tcW w:w="1232" w:type="dxa"/>
          </w:tcPr>
          <w:p w14:paraId="6F14A0B8" w14:textId="0814EF5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Action</w:t>
            </w:r>
          </w:p>
        </w:tc>
        <w:tc>
          <w:tcPr>
            <w:tcW w:w="1267" w:type="dxa"/>
          </w:tcPr>
          <w:p w14:paraId="056693BB" w14:textId="262F6E78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Logistics Feeback</w:t>
            </w:r>
          </w:p>
        </w:tc>
      </w:tr>
      <w:tr w:rsidR="00E17279" w14:paraId="7D8FE89C" w14:textId="77777777" w:rsidTr="00932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7"/>
          </w:tcPr>
          <w:p w14:paraId="313FF467" w14:textId="42B4DCEE" w:rsidR="00E17279" w:rsidRDefault="00E1727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fence_breakage %}</w:t>
            </w:r>
          </w:p>
        </w:tc>
      </w:tr>
      <w:tr w:rsidR="00E17279" w:rsidRPr="0017558C" w14:paraId="6931039D" w14:textId="77777777" w:rsidTr="00E17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4DB96AB" w14:textId="2F8C6523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lastRenderedPageBreak/>
              <w:t>{{ item.time }}</w:t>
            </w:r>
          </w:p>
        </w:tc>
        <w:tc>
          <w:tcPr>
            <w:tcW w:w="1391" w:type="dxa"/>
          </w:tcPr>
          <w:p w14:paraId="472FEA79" w14:textId="3810BEEA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{{item.section }}</w:t>
            </w:r>
          </w:p>
        </w:tc>
        <w:tc>
          <w:tcPr>
            <w:tcW w:w="1249" w:type="dxa"/>
          </w:tcPr>
          <w:p w14:paraId="14430152" w14:textId="7578F09E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item.species }}</w:t>
            </w:r>
          </w:p>
        </w:tc>
        <w:tc>
          <w:tcPr>
            <w:tcW w:w="1271" w:type="dxa"/>
          </w:tcPr>
          <w:p w14:paraId="699666B3" w14:textId="7FAD9EA7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item.animal_name}}</w:t>
            </w:r>
          </w:p>
        </w:tc>
        <w:tc>
          <w:tcPr>
            <w:tcW w:w="1276" w:type="dxa"/>
          </w:tcPr>
          <w:p w14:paraId="49EEDEE8" w14:textId="65CF911F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item.reported_by}}</w:t>
            </w:r>
          </w:p>
        </w:tc>
        <w:tc>
          <w:tcPr>
            <w:tcW w:w="1232" w:type="dxa"/>
          </w:tcPr>
          <w:p w14:paraId="6BEA4A1D" w14:textId="66FF4846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item.action}}</w:t>
            </w:r>
          </w:p>
        </w:tc>
        <w:tc>
          <w:tcPr>
            <w:tcW w:w="1267" w:type="dxa"/>
          </w:tcPr>
          <w:p w14:paraId="162A2097" w14:textId="1A6BAE07" w:rsidR="009D5EC9" w:rsidRPr="0017558C" w:rsidRDefault="002D52BB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{{item.feed</w:t>
            </w:r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>back }}</w:t>
            </w:r>
          </w:p>
        </w:tc>
      </w:tr>
      <w:tr w:rsidR="00E17279" w14:paraId="3AD5CB59" w14:textId="77777777" w:rsidTr="00E17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858A020" w14:textId="36E6F025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391" w:type="dxa"/>
          </w:tcPr>
          <w:p w14:paraId="2B03D547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49" w:type="dxa"/>
          </w:tcPr>
          <w:p w14:paraId="4D19BC9D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1" w:type="dxa"/>
          </w:tcPr>
          <w:p w14:paraId="6F65B93C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8029B6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32" w:type="dxa"/>
          </w:tcPr>
          <w:p w14:paraId="4BCCE8C8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67" w:type="dxa"/>
          </w:tcPr>
          <w:p w14:paraId="0F0B2D4E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94B480E" w14:textId="107C2805" w:rsidR="009D5EC9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>{% else %}</w:t>
      </w:r>
    </w:p>
    <w:p w14:paraId="26FC46D4" w14:textId="5049B7F8" w:rsidR="00E17279" w:rsidRPr="00E17279" w:rsidRDefault="00E17279" w:rsidP="009F7FA5">
      <w:pPr>
        <w:pStyle w:val="ListParagraph"/>
        <w:numPr>
          <w:ilvl w:val="0"/>
          <w:numId w:val="3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 xml:space="preserve"> No fence breakages reported.</w:t>
      </w:r>
    </w:p>
    <w:p w14:paraId="3735F6D4" w14:textId="7925302E" w:rsidR="00E17279" w:rsidRPr="00E17279" w:rsidRDefault="00E17279" w:rsidP="00E1727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{% endif %}</w:t>
      </w:r>
    </w:p>
    <w:p w14:paraId="3C9DE58D" w14:textId="77777777" w:rsidR="00E17279" w:rsidRPr="003A0C3B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34A31E5" w14:textId="77777777" w:rsidR="00A7096E" w:rsidRDefault="00A7096E" w:rsidP="00A7096E">
      <w:pPr>
        <w:pStyle w:val="Heading1"/>
      </w:pPr>
      <w:r>
        <w:t>N.R.T. Report</w:t>
      </w:r>
    </w:p>
    <w:p w14:paraId="5068D424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Information received in Lewa:</w:t>
      </w:r>
    </w:p>
    <w:p w14:paraId="609F3A87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&lt;report details&gt;</w:t>
      </w:r>
    </w:p>
    <w:p w14:paraId="57952888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---</w:t>
      </w:r>
    </w:p>
    <w:p w14:paraId="1040BAEE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Lewa Operations room:</w:t>
      </w:r>
    </w:p>
    <w:p w14:paraId="1E5007EB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Report compiled by: </w:t>
      </w:r>
    </w:p>
    <w:p w14:paraId="2DE458E7" w14:textId="77777777" w:rsidR="00A7096E" w:rsidRPr="00921292" w:rsidRDefault="00A7096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sectPr w:rsidR="00A7096E" w:rsidRPr="00921292" w:rsidSect="003F0AD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D08875" w14:textId="77777777" w:rsidR="00EF2E65" w:rsidRDefault="00EF2E65" w:rsidP="002165A7">
      <w:r>
        <w:separator/>
      </w:r>
    </w:p>
  </w:endnote>
  <w:endnote w:type="continuationSeparator" w:id="0">
    <w:p w14:paraId="7BC3D8C6" w14:textId="77777777" w:rsidR="00EF2E65" w:rsidRDefault="00EF2E65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41AAE" w14:textId="25D9F02B" w:rsidR="00D72D41" w:rsidRDefault="00D72D41">
    <w:pPr>
      <w:pStyle w:val="Footer"/>
    </w:pPr>
    <w:r>
      <w:t>{{footer_text}}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5BAE4B" w14:textId="77777777" w:rsidR="00EF2E65" w:rsidRDefault="00EF2E65" w:rsidP="002165A7">
      <w:r>
        <w:separator/>
      </w:r>
    </w:p>
  </w:footnote>
  <w:footnote w:type="continuationSeparator" w:id="0">
    <w:p w14:paraId="451A56CF" w14:textId="77777777" w:rsidR="00EF2E65" w:rsidRDefault="00EF2E65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single" w:sz="12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2"/>
      <w:gridCol w:w="2942"/>
      <w:gridCol w:w="2876"/>
    </w:tblGrid>
    <w:tr w:rsidR="00693839" w14:paraId="40A6B934" w14:textId="77777777" w:rsidTr="007B6467">
      <w:trPr>
        <w:trHeight w:val="2943"/>
      </w:trPr>
      <w:tc>
        <w:tcPr>
          <w:tcW w:w="3116" w:type="dxa"/>
          <w:vAlign w:val="center"/>
        </w:tcPr>
        <w:p w14:paraId="64A04857" w14:textId="1E29CB75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48"/>
              <w:szCs w:val="48"/>
            </w:rPr>
            <w:drawing>
              <wp:anchor distT="0" distB="0" distL="114300" distR="114300" simplePos="0" relativeHeight="251659264" behindDoc="0" locked="0" layoutInCell="1" allowOverlap="1" wp14:anchorId="446F0672" wp14:editId="72570D11">
                <wp:simplePos x="0" y="0"/>
                <wp:positionH relativeFrom="margin">
                  <wp:posOffset>-6350</wp:posOffset>
                </wp:positionH>
                <wp:positionV relativeFrom="margin">
                  <wp:posOffset>138430</wp:posOffset>
                </wp:positionV>
                <wp:extent cx="2112403" cy="1005840"/>
                <wp:effectExtent l="0" t="0" r="0" b="10160"/>
                <wp:wrapSquare wrapText="bothSides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2403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17" w:type="dxa"/>
          <w:vAlign w:val="center"/>
        </w:tcPr>
        <w:p w14:paraId="7404218C" w14:textId="4CEE32B2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691BAF27" wp14:editId="661B58DC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Align w:val="center"/>
        </w:tcPr>
        <w:p w14:paraId="5D87DFEF" w14:textId="5D7C0533" w:rsidR="00693839" w:rsidRDefault="00693839" w:rsidP="007B6467">
          <w:pPr>
            <w:pStyle w:val="Header"/>
            <w:jc w:val="center"/>
            <w:rPr>
              <w:b/>
            </w:rPr>
          </w:pPr>
          <w:r w:rsidRPr="00A7096E">
            <w:rPr>
              <w:noProof/>
              <w:sz w:val="48"/>
              <w:szCs w:val="48"/>
            </w:rPr>
            <w:drawing>
              <wp:inline distT="0" distB="0" distL="0" distR="0" wp14:anchorId="79E0506A" wp14:editId="2D79D903">
                <wp:extent cx="1009489" cy="1608527"/>
                <wp:effectExtent l="0" t="0" r="698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643" cy="1615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485C799D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DE2E11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0E00BB0"/>
    <w:multiLevelType w:val="hybridMultilevel"/>
    <w:tmpl w:val="8E5A7C5C"/>
    <w:lvl w:ilvl="0" w:tplc="53AEC75C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6E722D"/>
    <w:multiLevelType w:val="hybridMultilevel"/>
    <w:tmpl w:val="0B369846"/>
    <w:lvl w:ilvl="0" w:tplc="890C27B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2366C8"/>
    <w:multiLevelType w:val="hybridMultilevel"/>
    <w:tmpl w:val="02C0F422"/>
    <w:lvl w:ilvl="0" w:tplc="B7AA88A8">
      <w:numFmt w:val="bullet"/>
      <w:lvlText w:val="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23B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406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4F9B"/>
    <w:rsid w:val="00075D4C"/>
    <w:rsid w:val="00075FB4"/>
    <w:rsid w:val="00076181"/>
    <w:rsid w:val="000761F4"/>
    <w:rsid w:val="0007673C"/>
    <w:rsid w:val="00077013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6A7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A9C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540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790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12D"/>
    <w:rsid w:val="001032A8"/>
    <w:rsid w:val="00103C60"/>
    <w:rsid w:val="001042AB"/>
    <w:rsid w:val="00104620"/>
    <w:rsid w:val="001047FA"/>
    <w:rsid w:val="0010611E"/>
    <w:rsid w:val="001069FA"/>
    <w:rsid w:val="0010750D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04D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3EBA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0E05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0EE"/>
    <w:rsid w:val="00173A87"/>
    <w:rsid w:val="00174066"/>
    <w:rsid w:val="0017442E"/>
    <w:rsid w:val="00174850"/>
    <w:rsid w:val="00174F12"/>
    <w:rsid w:val="0017558C"/>
    <w:rsid w:val="00175D20"/>
    <w:rsid w:val="00176164"/>
    <w:rsid w:val="00176496"/>
    <w:rsid w:val="00176704"/>
    <w:rsid w:val="0017778D"/>
    <w:rsid w:val="00177BF5"/>
    <w:rsid w:val="001803DC"/>
    <w:rsid w:val="00180A86"/>
    <w:rsid w:val="0018235E"/>
    <w:rsid w:val="00182479"/>
    <w:rsid w:val="00182B5C"/>
    <w:rsid w:val="0018323B"/>
    <w:rsid w:val="00184037"/>
    <w:rsid w:val="001841D8"/>
    <w:rsid w:val="00186313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2AD7"/>
    <w:rsid w:val="001A3042"/>
    <w:rsid w:val="001A3A8D"/>
    <w:rsid w:val="001A4BFF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E29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2D95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2811"/>
    <w:rsid w:val="0023351C"/>
    <w:rsid w:val="002342C5"/>
    <w:rsid w:val="0023492E"/>
    <w:rsid w:val="00234982"/>
    <w:rsid w:val="0023677D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1B2"/>
    <w:rsid w:val="0026738C"/>
    <w:rsid w:val="002700B5"/>
    <w:rsid w:val="00270C70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6D13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5EA"/>
    <w:rsid w:val="002976C0"/>
    <w:rsid w:val="002A09D8"/>
    <w:rsid w:val="002A0F7B"/>
    <w:rsid w:val="002A14B4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2BB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76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4B8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3F43"/>
    <w:rsid w:val="0038416C"/>
    <w:rsid w:val="00384F6B"/>
    <w:rsid w:val="003874B2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3B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386"/>
    <w:rsid w:val="003B372F"/>
    <w:rsid w:val="003B37DB"/>
    <w:rsid w:val="003B5070"/>
    <w:rsid w:val="003B5AFA"/>
    <w:rsid w:val="003B5EFE"/>
    <w:rsid w:val="003B63D4"/>
    <w:rsid w:val="003B65A8"/>
    <w:rsid w:val="003B6769"/>
    <w:rsid w:val="003B6B20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140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1FF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3ECE"/>
    <w:rsid w:val="00424353"/>
    <w:rsid w:val="004247D9"/>
    <w:rsid w:val="004251B0"/>
    <w:rsid w:val="00425AE0"/>
    <w:rsid w:val="00425C0A"/>
    <w:rsid w:val="00425CF5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0E7C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1F6"/>
    <w:rsid w:val="0047388F"/>
    <w:rsid w:val="00473FE2"/>
    <w:rsid w:val="0047498B"/>
    <w:rsid w:val="00474DD8"/>
    <w:rsid w:val="00475E9B"/>
    <w:rsid w:val="004776EF"/>
    <w:rsid w:val="00477CD7"/>
    <w:rsid w:val="00477E70"/>
    <w:rsid w:val="004802F5"/>
    <w:rsid w:val="004809B6"/>
    <w:rsid w:val="004819DF"/>
    <w:rsid w:val="004829AC"/>
    <w:rsid w:val="00484098"/>
    <w:rsid w:val="00484383"/>
    <w:rsid w:val="00484AE1"/>
    <w:rsid w:val="00484F16"/>
    <w:rsid w:val="00485107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380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4F00"/>
    <w:rsid w:val="004F51AC"/>
    <w:rsid w:val="004F5C72"/>
    <w:rsid w:val="004F616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8E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3AF8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6385"/>
    <w:rsid w:val="0054799C"/>
    <w:rsid w:val="00547D59"/>
    <w:rsid w:val="005500B7"/>
    <w:rsid w:val="00550D74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3A13"/>
    <w:rsid w:val="00564720"/>
    <w:rsid w:val="005656E0"/>
    <w:rsid w:val="00565CB0"/>
    <w:rsid w:val="005661D6"/>
    <w:rsid w:val="00567E9E"/>
    <w:rsid w:val="00570743"/>
    <w:rsid w:val="005707F3"/>
    <w:rsid w:val="0057167D"/>
    <w:rsid w:val="0057177B"/>
    <w:rsid w:val="00571DE2"/>
    <w:rsid w:val="0057269E"/>
    <w:rsid w:val="00572F59"/>
    <w:rsid w:val="005740BB"/>
    <w:rsid w:val="0057575B"/>
    <w:rsid w:val="00575BF7"/>
    <w:rsid w:val="00575E0F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0BA3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1202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12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0E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56F"/>
    <w:rsid w:val="006337CA"/>
    <w:rsid w:val="00634A87"/>
    <w:rsid w:val="00634F35"/>
    <w:rsid w:val="00635656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BFE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9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30E"/>
    <w:rsid w:val="006A65B9"/>
    <w:rsid w:val="006A6ABE"/>
    <w:rsid w:val="006A7C8E"/>
    <w:rsid w:val="006B02CD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78D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4B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5D81"/>
    <w:rsid w:val="006E61E6"/>
    <w:rsid w:val="006E69D4"/>
    <w:rsid w:val="006E7B52"/>
    <w:rsid w:val="006F0685"/>
    <w:rsid w:val="006F0FFF"/>
    <w:rsid w:val="006F165E"/>
    <w:rsid w:val="006F2644"/>
    <w:rsid w:val="006F266F"/>
    <w:rsid w:val="006F27C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37A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6AB0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61B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65C4"/>
    <w:rsid w:val="0076706E"/>
    <w:rsid w:val="007679A1"/>
    <w:rsid w:val="007717CE"/>
    <w:rsid w:val="00772B5C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3849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97496"/>
    <w:rsid w:val="007A03C0"/>
    <w:rsid w:val="007A05BD"/>
    <w:rsid w:val="007A0973"/>
    <w:rsid w:val="007A1853"/>
    <w:rsid w:val="007A18E2"/>
    <w:rsid w:val="007A1D50"/>
    <w:rsid w:val="007A2C8A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46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5A7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4E82"/>
    <w:rsid w:val="007E556C"/>
    <w:rsid w:val="007E589E"/>
    <w:rsid w:val="007E67CB"/>
    <w:rsid w:val="007E695C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29B4"/>
    <w:rsid w:val="007F3B80"/>
    <w:rsid w:val="007F461E"/>
    <w:rsid w:val="007F4F80"/>
    <w:rsid w:val="007F57A6"/>
    <w:rsid w:val="007F5D07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7F7DA6"/>
    <w:rsid w:val="00800323"/>
    <w:rsid w:val="008008BE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43D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985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36B4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9B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4D3B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5F3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381"/>
    <w:rsid w:val="008D269C"/>
    <w:rsid w:val="008D354F"/>
    <w:rsid w:val="008D3A62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1A55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292"/>
    <w:rsid w:val="0092164C"/>
    <w:rsid w:val="009216E9"/>
    <w:rsid w:val="009218E9"/>
    <w:rsid w:val="00921BE1"/>
    <w:rsid w:val="00922843"/>
    <w:rsid w:val="009228BB"/>
    <w:rsid w:val="0092297E"/>
    <w:rsid w:val="00923A19"/>
    <w:rsid w:val="0092475D"/>
    <w:rsid w:val="009252B4"/>
    <w:rsid w:val="00925591"/>
    <w:rsid w:val="0092618B"/>
    <w:rsid w:val="009274D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2F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1EB"/>
    <w:rsid w:val="00982FB6"/>
    <w:rsid w:val="00982FD9"/>
    <w:rsid w:val="0098304D"/>
    <w:rsid w:val="0098319F"/>
    <w:rsid w:val="009849D1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31DC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81A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5EC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369B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9F7FA5"/>
    <w:rsid w:val="00A00085"/>
    <w:rsid w:val="00A0080D"/>
    <w:rsid w:val="00A00E27"/>
    <w:rsid w:val="00A01140"/>
    <w:rsid w:val="00A01637"/>
    <w:rsid w:val="00A01764"/>
    <w:rsid w:val="00A023E7"/>
    <w:rsid w:val="00A0294E"/>
    <w:rsid w:val="00A037C7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212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18F6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3B3"/>
    <w:rsid w:val="00A67568"/>
    <w:rsid w:val="00A67B24"/>
    <w:rsid w:val="00A7032E"/>
    <w:rsid w:val="00A70720"/>
    <w:rsid w:val="00A7096E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63F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2DC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62A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39DF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0FF8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6A65"/>
    <w:rsid w:val="00B4713C"/>
    <w:rsid w:val="00B47715"/>
    <w:rsid w:val="00B47D9F"/>
    <w:rsid w:val="00B51A79"/>
    <w:rsid w:val="00B51EF6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0D7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1D70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4E41"/>
    <w:rsid w:val="00B75C00"/>
    <w:rsid w:val="00B810DA"/>
    <w:rsid w:val="00B8128A"/>
    <w:rsid w:val="00B81A9F"/>
    <w:rsid w:val="00B82395"/>
    <w:rsid w:val="00B823FE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9F2"/>
    <w:rsid w:val="00B96EE0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5E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0B5E"/>
    <w:rsid w:val="00BC1281"/>
    <w:rsid w:val="00BC2B0B"/>
    <w:rsid w:val="00BC40CB"/>
    <w:rsid w:val="00BC4140"/>
    <w:rsid w:val="00BC42DE"/>
    <w:rsid w:val="00BC4A36"/>
    <w:rsid w:val="00BC4F93"/>
    <w:rsid w:val="00BC5217"/>
    <w:rsid w:val="00BC5840"/>
    <w:rsid w:val="00BC5ADF"/>
    <w:rsid w:val="00BC66DD"/>
    <w:rsid w:val="00BD0253"/>
    <w:rsid w:val="00BD0741"/>
    <w:rsid w:val="00BD0EDD"/>
    <w:rsid w:val="00BD1E30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5CE8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1B83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05F"/>
    <w:rsid w:val="00C404B8"/>
    <w:rsid w:val="00C40CAA"/>
    <w:rsid w:val="00C40D42"/>
    <w:rsid w:val="00C4170B"/>
    <w:rsid w:val="00C41AA6"/>
    <w:rsid w:val="00C426C1"/>
    <w:rsid w:val="00C4296B"/>
    <w:rsid w:val="00C42A82"/>
    <w:rsid w:val="00C431AC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030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6D7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77C86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4E0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0D63"/>
    <w:rsid w:val="00CB12A2"/>
    <w:rsid w:val="00CB2C34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200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520"/>
    <w:rsid w:val="00CF1BC9"/>
    <w:rsid w:val="00CF1DC5"/>
    <w:rsid w:val="00CF2648"/>
    <w:rsid w:val="00CF30CA"/>
    <w:rsid w:val="00CF32E0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0FDF"/>
    <w:rsid w:val="00D1134D"/>
    <w:rsid w:val="00D12C39"/>
    <w:rsid w:val="00D1309C"/>
    <w:rsid w:val="00D1376D"/>
    <w:rsid w:val="00D14234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817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201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41"/>
    <w:rsid w:val="00D72DC0"/>
    <w:rsid w:val="00D7338C"/>
    <w:rsid w:val="00D73BE2"/>
    <w:rsid w:val="00D74B38"/>
    <w:rsid w:val="00D74D04"/>
    <w:rsid w:val="00D75118"/>
    <w:rsid w:val="00D75952"/>
    <w:rsid w:val="00D75A7E"/>
    <w:rsid w:val="00D75E16"/>
    <w:rsid w:val="00D75F79"/>
    <w:rsid w:val="00D76442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A2C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6C0F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4F8F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1F"/>
    <w:rsid w:val="00E13883"/>
    <w:rsid w:val="00E13C53"/>
    <w:rsid w:val="00E15C2C"/>
    <w:rsid w:val="00E17279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B04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219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680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346"/>
    <w:rsid w:val="00E94425"/>
    <w:rsid w:val="00E95542"/>
    <w:rsid w:val="00E957F4"/>
    <w:rsid w:val="00E95D99"/>
    <w:rsid w:val="00E96A53"/>
    <w:rsid w:val="00E97662"/>
    <w:rsid w:val="00E97F21"/>
    <w:rsid w:val="00EA071F"/>
    <w:rsid w:val="00EA11D5"/>
    <w:rsid w:val="00EA1920"/>
    <w:rsid w:val="00EA1AFF"/>
    <w:rsid w:val="00EA2CAA"/>
    <w:rsid w:val="00EA3C15"/>
    <w:rsid w:val="00EA3ECA"/>
    <w:rsid w:val="00EA3FE0"/>
    <w:rsid w:val="00EA4335"/>
    <w:rsid w:val="00EA4A0B"/>
    <w:rsid w:val="00EA4A2C"/>
    <w:rsid w:val="00EA501B"/>
    <w:rsid w:val="00EA5149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160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65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2B53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48E2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7F3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347C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0990"/>
    <w:rsid w:val="00F62028"/>
    <w:rsid w:val="00F62687"/>
    <w:rsid w:val="00F62F6F"/>
    <w:rsid w:val="00F639A0"/>
    <w:rsid w:val="00F64A0C"/>
    <w:rsid w:val="00F6516D"/>
    <w:rsid w:val="00F66C31"/>
    <w:rsid w:val="00F6749C"/>
    <w:rsid w:val="00F676CF"/>
    <w:rsid w:val="00F67A72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5841"/>
    <w:rsid w:val="00F974BB"/>
    <w:rsid w:val="00F97A41"/>
    <w:rsid w:val="00F97C86"/>
    <w:rsid w:val="00FA0DD5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6F08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A5E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77E"/>
    <w:rsid w:val="00FD7B9A"/>
    <w:rsid w:val="00FD7F7A"/>
    <w:rsid w:val="00FE0069"/>
    <w:rsid w:val="00FE126D"/>
    <w:rsid w:val="00FE1370"/>
    <w:rsid w:val="00FE1B28"/>
    <w:rsid w:val="00FE2931"/>
    <w:rsid w:val="00FE2AFC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6D41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9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538135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2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538135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97496"/>
    <w:rPr>
      <w:rFonts w:ascii="Cambria" w:eastAsia="Times New Roman" w:hAnsi="Cambria"/>
      <w:b/>
      <w:bCs/>
      <w:color w:val="538135" w:themeColor="accent6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82A2C"/>
    <w:rPr>
      <w:rFonts w:ascii="Cambria" w:eastAsia="Times New Roman" w:hAnsi="Cambria"/>
      <w:b/>
      <w:bCs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2A2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2C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table" w:styleId="ListTable4-Accent6">
    <w:name w:val="List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BD1E30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A0C3B"/>
    <w:rPr>
      <w:b/>
      <w:bCs/>
    </w:rPr>
  </w:style>
  <w:style w:type="table" w:styleId="TableGridLight">
    <w:name w:val="Grid Table Light"/>
    <w:basedOn w:val="TableNormal"/>
    <w:uiPriority w:val="40"/>
    <w:rsid w:val="0069383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6A63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30E"/>
    <w:rPr>
      <w:rFonts w:asciiTheme="minorHAnsi" w:eastAsiaTheme="minorEastAsia" w:hAnsiTheme="minorHAnsi" w:cstheme="minorBidi"/>
      <w:bCs/>
      <w:color w:val="5A5A5A" w:themeColor="text1" w:themeTint="A5"/>
      <w:spacing w:val="15"/>
      <w:sz w:val="22"/>
      <w:szCs w:val="22"/>
    </w:rPr>
  </w:style>
  <w:style w:type="table" w:styleId="ListTable4-Accent5">
    <w:name w:val="List Table 4 Accent 5"/>
    <w:basedOn w:val="TableNormal"/>
    <w:uiPriority w:val="49"/>
    <w:rsid w:val="006F27CF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551A47-4BDD-544D-B46A-5C5E52828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221</TotalTime>
  <Pages>5</Pages>
  <Words>538</Words>
  <Characters>3068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Chris Doehring</cp:lastModifiedBy>
  <cp:revision>127</cp:revision>
  <dcterms:created xsi:type="dcterms:W3CDTF">2016-09-28T21:53:00Z</dcterms:created>
  <dcterms:modified xsi:type="dcterms:W3CDTF">2017-07-13T00:30:00Z</dcterms:modified>
</cp:coreProperties>
</file>