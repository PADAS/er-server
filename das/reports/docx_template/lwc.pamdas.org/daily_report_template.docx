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7599D" w14:textId="562FC935" w:rsidR="00280C4A" w:rsidRDefault="00B258F2" w:rsidP="007A2C8A">
      <w:pPr>
        <w:pStyle w:val="Title"/>
        <w:tabs>
          <w:tab w:val="clear" w:pos="2940"/>
          <w:tab w:val="right" w:pos="9270"/>
        </w:tabs>
        <w:jc w:val="left"/>
      </w:pPr>
      <w:r w:rsidRPr="00D53201">
        <w:t>Daily</w:t>
      </w:r>
      <w:r w:rsidR="00EB724C" w:rsidRPr="00D53201">
        <w:t xml:space="preserve"> </w:t>
      </w:r>
      <w:proofErr w:type="spellStart"/>
      <w:r w:rsidR="00B9081D" w:rsidRPr="00D53201">
        <w:t>Sit</w:t>
      </w:r>
      <w:r w:rsidR="003874B2">
        <w:t>R</w:t>
      </w:r>
      <w:r w:rsidR="00B9081D" w:rsidRPr="00D53201">
        <w:t>ep</w:t>
      </w:r>
      <w:proofErr w:type="spellEnd"/>
      <w:r w:rsidR="007A2C8A">
        <w:tab/>
      </w:r>
      <w:r w:rsidR="00153EBA">
        <w:t>{{</w:t>
      </w:r>
      <w:proofErr w:type="spellStart"/>
      <w:r w:rsidR="00153EBA">
        <w:t>report_time</w:t>
      </w:r>
      <w:proofErr w:type="spellEnd"/>
      <w:r w:rsidR="00F64A0C" w:rsidRPr="00D53201">
        <w:t>}}</w:t>
      </w:r>
    </w:p>
    <w:p w14:paraId="101E4D38" w14:textId="526492D2" w:rsidR="00652BFE" w:rsidRPr="00550D74" w:rsidRDefault="00652BFE" w:rsidP="007D55A7">
      <w:pPr>
        <w:jc w:val="left"/>
        <w:rPr>
          <w:rFonts w:ascii="Cambria" w:hAnsi="Cambria"/>
          <w:color w:val="000000"/>
          <w:sz w:val="22"/>
          <w:szCs w:val="22"/>
        </w:rPr>
      </w:pPr>
      <w:proofErr w:type="gramStart"/>
      <w:r w:rsidRPr="00550D74">
        <w:rPr>
          <w:rFonts w:ascii="Cambria" w:hAnsi="Cambria"/>
          <w:color w:val="000000"/>
          <w:sz w:val="22"/>
          <w:szCs w:val="22"/>
        </w:rPr>
        <w:t xml:space="preserve">{{ </w:t>
      </w:r>
      <w:proofErr w:type="spellStart"/>
      <w:r w:rsidRPr="00550D74">
        <w:rPr>
          <w:rFonts w:ascii="Cambria" w:hAnsi="Cambria"/>
          <w:color w:val="000000"/>
          <w:sz w:val="22"/>
          <w:szCs w:val="22"/>
        </w:rPr>
        <w:t>report</w:t>
      </w:r>
      <w:proofErr w:type="gramEnd"/>
      <w:r w:rsidRPr="00550D74">
        <w:rPr>
          <w:rFonts w:ascii="Cambria" w:hAnsi="Cambria"/>
          <w:color w:val="000000"/>
          <w:sz w:val="22"/>
          <w:szCs w:val="22"/>
        </w:rPr>
        <w:t>_daterange_text</w:t>
      </w:r>
      <w:proofErr w:type="spellEnd"/>
      <w:r w:rsidRPr="00550D74">
        <w:rPr>
          <w:rFonts w:ascii="Cambria" w:hAnsi="Cambria"/>
          <w:color w:val="000000"/>
          <w:sz w:val="22"/>
          <w:szCs w:val="22"/>
        </w:rPr>
        <w:t xml:space="preserve"> }}</w:t>
      </w:r>
    </w:p>
    <w:p w14:paraId="02958A68" w14:textId="3C880B8D" w:rsidR="00D82A2C" w:rsidRPr="00797496" w:rsidRDefault="00D82A2C" w:rsidP="00797496">
      <w:pPr>
        <w:pStyle w:val="Heading1"/>
      </w:pPr>
      <w:r w:rsidRPr="00797496">
        <w:t>Wildlife</w:t>
      </w:r>
    </w:p>
    <w:p w14:paraId="48C27EA2" w14:textId="1BE8084C" w:rsidR="00FA0DD5" w:rsidRDefault="00375EC9" w:rsidP="00FA0DD5">
      <w:pPr>
        <w:keepNext/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Rhino </w:t>
      </w:r>
      <w:r>
        <w:rPr>
          <w:rFonts w:ascii="Cambria" w:hAnsi="Cambria"/>
          <w:b/>
          <w:bCs w:val="0"/>
          <w:color w:val="000000"/>
          <w:sz w:val="22"/>
          <w:szCs w:val="22"/>
        </w:rPr>
        <w:t>Sighting</w:t>
      </w:r>
      <w:r w:rsidR="007641A8">
        <w:rPr>
          <w:rFonts w:ascii="Cambria" w:hAnsi="Cambria"/>
          <w:b/>
          <w:bCs w:val="0"/>
          <w:color w:val="000000"/>
          <w:sz w:val="22"/>
          <w:szCs w:val="22"/>
        </w:rPr>
        <w:t>s</w:t>
      </w: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:</w:t>
      </w:r>
      <w:r w:rsidR="007641A8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4F616C" w:rsidRPr="006E5D81">
        <w:t xml:space="preserve">{% if </w:t>
      </w:r>
      <w:proofErr w:type="spellStart"/>
      <w:r>
        <w:t>rhino</w:t>
      </w:r>
      <w:r w:rsidR="004F616C" w:rsidRPr="006E5D81">
        <w:t>_sightings</w:t>
      </w:r>
      <w:proofErr w:type="spellEnd"/>
      <w:r w:rsidR="004F616C" w:rsidRPr="006E5D81">
        <w:t xml:space="preserve">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15"/>
        <w:gridCol w:w="1950"/>
        <w:gridCol w:w="1398"/>
        <w:gridCol w:w="2742"/>
        <w:gridCol w:w="1345"/>
      </w:tblGrid>
      <w:tr w:rsidR="00375EC9" w:rsidRPr="007E695C" w14:paraId="78D55ED1" w14:textId="03D02999" w:rsidTr="00823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4205C1BB" w14:textId="3FEEDBA3" w:rsidR="00375EC9" w:rsidRPr="007E695C" w:rsidRDefault="00375EC9" w:rsidP="006965A6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950" w:type="dxa"/>
          </w:tcPr>
          <w:p w14:paraId="71E6035D" w14:textId="16AC2488" w:rsidR="00375EC9" w:rsidRPr="007E695C" w:rsidRDefault="00375EC9" w:rsidP="006965A6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Age</w:t>
            </w:r>
          </w:p>
        </w:tc>
        <w:tc>
          <w:tcPr>
            <w:tcW w:w="1398" w:type="dxa"/>
          </w:tcPr>
          <w:p w14:paraId="201BFE39" w14:textId="56F510CA" w:rsidR="00375EC9" w:rsidRDefault="00375EC9" w:rsidP="006965A6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Gender</w:t>
            </w:r>
          </w:p>
        </w:tc>
        <w:tc>
          <w:tcPr>
            <w:tcW w:w="2742" w:type="dxa"/>
          </w:tcPr>
          <w:p w14:paraId="7E936D4F" w14:textId="5C1A490E" w:rsidR="00375EC9" w:rsidRPr="007E695C" w:rsidRDefault="00375EC9" w:rsidP="006965A6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Injuries</w:t>
            </w:r>
          </w:p>
        </w:tc>
        <w:tc>
          <w:tcPr>
            <w:tcW w:w="1345" w:type="dxa"/>
          </w:tcPr>
          <w:p w14:paraId="63D87905" w14:textId="41EA4DC9" w:rsidR="00375EC9" w:rsidRDefault="00375EC9" w:rsidP="006965A6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Count</w:t>
            </w:r>
          </w:p>
        </w:tc>
      </w:tr>
      <w:tr w:rsidR="00375EC9" w14:paraId="12AC851F" w14:textId="02A795A1" w:rsidTr="00054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7223E8AC" w14:textId="174F0EBC" w:rsidR="00375EC9" w:rsidRDefault="00375EC9" w:rsidP="006965A6">
            <w:pPr>
              <w:jc w:val="lef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>
              <w:rPr>
                <w:rFonts w:ascii="Cambria" w:hAnsi="Cambria"/>
                <w:color w:val="000000"/>
                <w:sz w:val="22"/>
                <w:szCs w:val="22"/>
              </w:rPr>
              <w:t>rhino_</w:t>
            </w:r>
            <w:r w:rsidR="007641A8">
              <w:rPr>
                <w:rFonts w:ascii="Cambria" w:hAnsi="Cambria"/>
                <w:color w:val="000000"/>
                <w:sz w:val="22"/>
                <w:szCs w:val="22"/>
              </w:rPr>
              <w:t>sightings</w:t>
            </w:r>
            <w:proofErr w:type="spellEnd"/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%}</w:t>
            </w:r>
          </w:p>
        </w:tc>
      </w:tr>
      <w:tr w:rsidR="00375EC9" w:rsidRPr="00550D74" w14:paraId="79B42013" w14:textId="66A20E9D" w:rsidTr="00823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7F7BBEA4" w14:textId="4A3DCCCE" w:rsidR="00375EC9" w:rsidRPr="00550D74" w:rsidRDefault="00375EC9" w:rsidP="006965A6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.</w:t>
            </w:r>
            <w: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species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950" w:type="dxa"/>
          </w:tcPr>
          <w:p w14:paraId="494D8540" w14:textId="7D78D646" w:rsidR="00375EC9" w:rsidRPr="00550D74" w:rsidRDefault="00375EC9" w:rsidP="00696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age</w:t>
            </w:r>
            <w:proofErr w:type="spellEnd"/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98" w:type="dxa"/>
          </w:tcPr>
          <w:p w14:paraId="3DFDC2D7" w14:textId="689ACEAE" w:rsidR="00375EC9" w:rsidRPr="00550D74" w:rsidRDefault="00375EC9" w:rsidP="00696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gender</w:t>
            </w:r>
            <w:proofErr w:type="spellEnd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2742" w:type="dxa"/>
          </w:tcPr>
          <w:p w14:paraId="6B460ED6" w14:textId="2F93095A" w:rsidR="00375EC9" w:rsidRPr="00550D74" w:rsidRDefault="00375EC9" w:rsidP="00375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 w:rsidR="007641A8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injuries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45" w:type="dxa"/>
          </w:tcPr>
          <w:p w14:paraId="72177EAA" w14:textId="3203F68A" w:rsidR="00375EC9" w:rsidRPr="00550D74" w:rsidRDefault="007641A8" w:rsidP="00375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.count</w:t>
            </w:r>
            <w:proofErr w:type="spellEnd"/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375EC9" w:rsidRPr="00550D74" w14:paraId="12B79608" w14:textId="0A63339A" w:rsidTr="00823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0E3F6E2B" w14:textId="77777777" w:rsidR="00375EC9" w:rsidRPr="00550D74" w:rsidRDefault="00375EC9" w:rsidP="006965A6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{%tr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endfor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950" w:type="dxa"/>
          </w:tcPr>
          <w:p w14:paraId="32722570" w14:textId="77777777" w:rsidR="00375EC9" w:rsidRPr="00550D74" w:rsidRDefault="00375EC9" w:rsidP="00696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398" w:type="dxa"/>
          </w:tcPr>
          <w:p w14:paraId="60130DE8" w14:textId="77777777" w:rsidR="00375EC9" w:rsidRPr="00550D74" w:rsidRDefault="00375EC9" w:rsidP="00696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742" w:type="dxa"/>
          </w:tcPr>
          <w:p w14:paraId="40518712" w14:textId="77777777" w:rsidR="00375EC9" w:rsidRPr="00550D74" w:rsidRDefault="00375EC9" w:rsidP="00696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</w:tcPr>
          <w:p w14:paraId="1ABF4761" w14:textId="77777777" w:rsidR="00375EC9" w:rsidRPr="00550D74" w:rsidRDefault="00375EC9" w:rsidP="00696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45657928" w14:textId="77777777" w:rsidR="00375EC9" w:rsidRDefault="00375EC9" w:rsidP="00FA0DD5">
      <w:pPr>
        <w:keepNext/>
        <w:rPr>
          <w:rFonts w:ascii="Cambria" w:hAnsi="Cambria"/>
          <w:b/>
          <w:sz w:val="22"/>
          <w:szCs w:val="22"/>
        </w:rPr>
      </w:pPr>
    </w:p>
    <w:p w14:paraId="6CC92C3E" w14:textId="1BF69536" w:rsidR="004F616C" w:rsidRDefault="004F616C" w:rsidP="00921292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51322D75" w14:textId="5350C4C2" w:rsidR="004F616C" w:rsidRPr="002A14B4" w:rsidRDefault="004F616C" w:rsidP="009F7FA5">
      <w:pPr>
        <w:pStyle w:val="ListParagraph"/>
        <w:numPr>
          <w:ilvl w:val="0"/>
          <w:numId w:val="2"/>
        </w:numPr>
        <w:rPr>
          <w:rFonts w:ascii="Cambria" w:hAnsi="Cambria"/>
          <w:bCs w:val="0"/>
          <w:color w:val="000000"/>
          <w:sz w:val="22"/>
          <w:szCs w:val="22"/>
        </w:rPr>
      </w:pPr>
      <w:r w:rsidRPr="002A14B4">
        <w:rPr>
          <w:rFonts w:ascii="Cambria" w:hAnsi="Cambria"/>
          <w:bCs w:val="0"/>
          <w:color w:val="000000"/>
          <w:sz w:val="22"/>
          <w:szCs w:val="22"/>
        </w:rPr>
        <w:t>No rhino sighting re</w:t>
      </w:r>
      <w:r w:rsidR="002A14B4">
        <w:rPr>
          <w:rFonts w:ascii="Cambria" w:hAnsi="Cambria"/>
          <w:bCs w:val="0"/>
          <w:color w:val="000000"/>
          <w:sz w:val="22"/>
          <w:szCs w:val="22"/>
        </w:rPr>
        <w:t>ported.</w:t>
      </w:r>
      <w:r w:rsidR="00B5660C" w:rsidRPr="00B5660C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r w:rsidR="00B5660C"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15151A65" w14:textId="676FE9A9" w:rsidR="008679B2" w:rsidRPr="00921292" w:rsidRDefault="00D82A2C" w:rsidP="00921292">
      <w:pPr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Rhino Birth:</w:t>
      </w:r>
      <w:r w:rsidR="00C77C86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8679B2">
        <w:rPr>
          <w:rFonts w:ascii="Cambria" w:hAnsi="Cambria"/>
          <w:b/>
          <w:bCs w:val="0"/>
          <w:color w:val="000000"/>
          <w:sz w:val="22"/>
          <w:szCs w:val="22"/>
        </w:rPr>
        <w:t xml:space="preserve">{% if </w:t>
      </w:r>
      <w:proofErr w:type="spellStart"/>
      <w:r w:rsidR="008679B2">
        <w:rPr>
          <w:rFonts w:ascii="Cambria" w:hAnsi="Cambria"/>
          <w:b/>
          <w:bCs w:val="0"/>
          <w:color w:val="000000"/>
          <w:sz w:val="22"/>
          <w:szCs w:val="22"/>
        </w:rPr>
        <w:t>rhino_births</w:t>
      </w:r>
      <w:proofErr w:type="spellEnd"/>
      <w:r w:rsidR="008679B2"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61"/>
        <w:gridCol w:w="1341"/>
        <w:gridCol w:w="1373"/>
        <w:gridCol w:w="3065"/>
        <w:gridCol w:w="1610"/>
      </w:tblGrid>
      <w:tr w:rsidR="00F12A77" w:rsidRPr="007E695C" w14:paraId="54B71286" w14:textId="77777777" w:rsidTr="00F12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3869CC93" w14:textId="77777777" w:rsidR="00F12A77" w:rsidRPr="007E695C" w:rsidRDefault="00F12A77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341" w:type="dxa"/>
          </w:tcPr>
          <w:p w14:paraId="4DD9E497" w14:textId="77777777" w:rsidR="00F12A77" w:rsidRPr="007E695C" w:rsidRDefault="00F12A77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Color</w:t>
            </w:r>
          </w:p>
        </w:tc>
        <w:tc>
          <w:tcPr>
            <w:tcW w:w="1373" w:type="dxa"/>
          </w:tcPr>
          <w:p w14:paraId="5CECFD56" w14:textId="61003CFA" w:rsidR="00F12A77" w:rsidRDefault="00F12A77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3065" w:type="dxa"/>
          </w:tcPr>
          <w:p w14:paraId="356EE846" w14:textId="06E010B1" w:rsidR="00F12A77" w:rsidRPr="007E695C" w:rsidRDefault="00F12A77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Mother</w:t>
            </w:r>
          </w:p>
        </w:tc>
        <w:tc>
          <w:tcPr>
            <w:tcW w:w="1610" w:type="dxa"/>
          </w:tcPr>
          <w:p w14:paraId="3B234FBE" w14:textId="4DBCB9CB" w:rsidR="00F12A77" w:rsidRPr="007E695C" w:rsidRDefault="00F12A77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Health</w:t>
            </w:r>
          </w:p>
        </w:tc>
      </w:tr>
      <w:tr w:rsidR="00F12A77" w14:paraId="763B37EA" w14:textId="77777777" w:rsidTr="00CF0B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0E4E8B1B" w14:textId="0ABFBE70" w:rsidR="00F12A77" w:rsidRDefault="00F12A77" w:rsidP="00C77C86">
            <w:pPr>
              <w:jc w:val="left"/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>
              <w:rPr>
                <w:rFonts w:ascii="Cambria" w:hAnsi="Cambria"/>
                <w:color w:val="000000"/>
                <w:sz w:val="22"/>
                <w:szCs w:val="22"/>
              </w:rPr>
              <w:t>rhino_births</w:t>
            </w:r>
            <w:proofErr w:type="spellEnd"/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%}</w:t>
            </w:r>
          </w:p>
        </w:tc>
      </w:tr>
      <w:tr w:rsidR="00F12A77" w:rsidRPr="00550D74" w14:paraId="7D406ED1" w14:textId="77777777" w:rsidTr="00F12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58DCF32F" w14:textId="77777777" w:rsidR="00F12A77" w:rsidRPr="00550D74" w:rsidRDefault="00F12A77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.conservancy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41" w:type="dxa"/>
          </w:tcPr>
          <w:p w14:paraId="2F6A308F" w14:textId="77777777" w:rsidR="00F12A77" w:rsidRPr="00550D74" w:rsidRDefault="00F12A77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.color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73" w:type="dxa"/>
          </w:tcPr>
          <w:p w14:paraId="54DCB3E9" w14:textId="31C3DC95" w:rsidR="00F12A77" w:rsidRPr="00550D74" w:rsidRDefault="00F12A77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station</w:t>
            </w:r>
            <w:proofErr w:type="spellEnd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065" w:type="dxa"/>
          </w:tcPr>
          <w:p w14:paraId="2E6EBB90" w14:textId="15FAE2D5" w:rsidR="00F12A77" w:rsidRPr="00550D74" w:rsidRDefault="00F12A77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.mother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610" w:type="dxa"/>
          </w:tcPr>
          <w:p w14:paraId="17D5B9AA" w14:textId="4E4296FA" w:rsidR="00F12A77" w:rsidRPr="00550D74" w:rsidRDefault="00F12A77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.health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F12A77" w:rsidRPr="00550D74" w14:paraId="0504CF75" w14:textId="77777777" w:rsidTr="00F12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2BE853BE" w14:textId="77777777" w:rsidR="00F12A77" w:rsidRPr="00550D74" w:rsidRDefault="00F12A77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{%tr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endfor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341" w:type="dxa"/>
          </w:tcPr>
          <w:p w14:paraId="0AE177C5" w14:textId="77777777" w:rsidR="00F12A77" w:rsidRPr="00550D74" w:rsidRDefault="00F12A77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373" w:type="dxa"/>
          </w:tcPr>
          <w:p w14:paraId="2FD9130A" w14:textId="77777777" w:rsidR="00F12A77" w:rsidRPr="00550D74" w:rsidRDefault="00F12A77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3065" w:type="dxa"/>
          </w:tcPr>
          <w:p w14:paraId="48AFA377" w14:textId="31EEC3C4" w:rsidR="00F12A77" w:rsidRPr="00550D74" w:rsidRDefault="00F12A77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610" w:type="dxa"/>
          </w:tcPr>
          <w:p w14:paraId="06BC6895" w14:textId="691E40FA" w:rsidR="00F12A77" w:rsidRPr="00550D74" w:rsidRDefault="00F12A77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762522AD" w14:textId="416D8F26" w:rsidR="00D82A2C" w:rsidRDefault="008679B2" w:rsidP="00921292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5F95A5E3" w14:textId="23421978" w:rsidR="008679B2" w:rsidRPr="00C77C86" w:rsidRDefault="008679B2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lastRenderedPageBreak/>
        <w:t xml:space="preserve">No rhino births </w:t>
      </w:r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reported.</w:t>
      </w:r>
      <w:r w:rsidRPr="00C77C86">
        <w:rPr>
          <w:rFonts w:ascii="Cambria" w:hAnsi="Cambria"/>
          <w:bCs w:val="0"/>
          <w:color w:val="000000"/>
          <w:sz w:val="22"/>
          <w:szCs w:val="22"/>
        </w:rPr>
        <w:t>{</w:t>
      </w:r>
      <w:proofErr w:type="gramEnd"/>
      <w:r w:rsidRPr="00C77C86">
        <w:rPr>
          <w:rFonts w:ascii="Cambria" w:hAnsi="Cambria"/>
          <w:bCs w:val="0"/>
          <w:color w:val="000000"/>
          <w:sz w:val="22"/>
          <w:szCs w:val="22"/>
        </w:rPr>
        <w:t>% endif</w:t>
      </w:r>
      <w:r w:rsidR="00CF1520" w:rsidRPr="00C77C86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 w:rsidRPr="00C77C86"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703A8055" w14:textId="5C993153" w:rsidR="00852171" w:rsidRPr="00921292" w:rsidRDefault="00852171" w:rsidP="00852171">
      <w:pPr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Rhino </w:t>
      </w:r>
      <w:r>
        <w:rPr>
          <w:rFonts w:ascii="Cambria" w:hAnsi="Cambria"/>
          <w:b/>
          <w:bCs w:val="0"/>
          <w:color w:val="000000"/>
          <w:sz w:val="22"/>
          <w:szCs w:val="22"/>
        </w:rPr>
        <w:t>Mortality</w:t>
      </w: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:</w:t>
      </w: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{% if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rhino_</w:t>
      </w:r>
      <w:r>
        <w:rPr>
          <w:rFonts w:ascii="Cambria" w:hAnsi="Cambria"/>
          <w:b/>
          <w:bCs w:val="0"/>
          <w:color w:val="000000"/>
          <w:sz w:val="22"/>
          <w:szCs w:val="22"/>
        </w:rPr>
        <w:t>mortality</w:t>
      </w:r>
      <w:proofErr w:type="spellEnd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44"/>
        <w:gridCol w:w="1782"/>
        <w:gridCol w:w="1760"/>
        <w:gridCol w:w="2069"/>
        <w:gridCol w:w="1895"/>
      </w:tblGrid>
      <w:tr w:rsidR="00852171" w:rsidRPr="007E695C" w14:paraId="33E8B96C" w14:textId="77777777" w:rsidTr="00696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0F5A3631" w14:textId="77777777" w:rsidR="00852171" w:rsidRPr="007E695C" w:rsidRDefault="00852171" w:rsidP="006965A6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341" w:type="dxa"/>
          </w:tcPr>
          <w:p w14:paraId="12DDAC47" w14:textId="06FA9950" w:rsidR="00852171" w:rsidRPr="007E695C" w:rsidRDefault="00852171" w:rsidP="006965A6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Name</w:t>
            </w:r>
          </w:p>
        </w:tc>
        <w:tc>
          <w:tcPr>
            <w:tcW w:w="1373" w:type="dxa"/>
          </w:tcPr>
          <w:p w14:paraId="5D26D54A" w14:textId="2EA674F3" w:rsidR="00852171" w:rsidRDefault="00852171" w:rsidP="006965A6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Carcass Age</w:t>
            </w:r>
          </w:p>
        </w:tc>
        <w:tc>
          <w:tcPr>
            <w:tcW w:w="3065" w:type="dxa"/>
          </w:tcPr>
          <w:p w14:paraId="35D16C3F" w14:textId="0ECB06B2" w:rsidR="00852171" w:rsidRPr="007E695C" w:rsidRDefault="00852171" w:rsidP="006965A6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Cause of Death</w:t>
            </w:r>
          </w:p>
        </w:tc>
        <w:tc>
          <w:tcPr>
            <w:tcW w:w="1610" w:type="dxa"/>
          </w:tcPr>
          <w:p w14:paraId="3E328A19" w14:textId="5CC762D6" w:rsidR="00852171" w:rsidRPr="007E695C" w:rsidRDefault="00852171" w:rsidP="006965A6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Source</w:t>
            </w:r>
          </w:p>
        </w:tc>
      </w:tr>
      <w:tr w:rsidR="00852171" w14:paraId="5E23465B" w14:textId="77777777" w:rsidTr="00696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021E43FF" w14:textId="452CAE99" w:rsidR="00852171" w:rsidRDefault="00852171" w:rsidP="006965A6">
            <w:pPr>
              <w:jc w:val="left"/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>
              <w:rPr>
                <w:rFonts w:ascii="Cambria" w:hAnsi="Cambria"/>
                <w:color w:val="000000"/>
                <w:sz w:val="22"/>
                <w:szCs w:val="22"/>
              </w:rPr>
              <w:t>rhino_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t>mortality</w:t>
            </w:r>
            <w:proofErr w:type="spellEnd"/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%}</w:t>
            </w:r>
          </w:p>
        </w:tc>
      </w:tr>
      <w:tr w:rsidR="00852171" w:rsidRPr="00550D74" w14:paraId="0CCBC52D" w14:textId="77777777" w:rsidTr="0069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0A4EFE29" w14:textId="77777777" w:rsidR="00852171" w:rsidRPr="00550D74" w:rsidRDefault="00852171" w:rsidP="006965A6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.conservancy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41" w:type="dxa"/>
          </w:tcPr>
          <w:p w14:paraId="137920FF" w14:textId="1CBB0595" w:rsidR="00852171" w:rsidRPr="00550D74" w:rsidRDefault="00852171" w:rsidP="00696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rhino_name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73" w:type="dxa"/>
          </w:tcPr>
          <w:p w14:paraId="28F38FA9" w14:textId="310BE884" w:rsidR="00852171" w:rsidRPr="00550D74" w:rsidRDefault="00852171" w:rsidP="00696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carcass_age</w:t>
            </w:r>
            <w:proofErr w:type="spellEnd"/>
            <w:r w:rsidRPr="00F12A77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065" w:type="dxa"/>
          </w:tcPr>
          <w:p w14:paraId="22DB02A4" w14:textId="13380100" w:rsidR="00852171" w:rsidRPr="00550D74" w:rsidRDefault="00852171" w:rsidP="00696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cause_of_death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610" w:type="dxa"/>
          </w:tcPr>
          <w:p w14:paraId="4701028D" w14:textId="22C2289E" w:rsidR="00852171" w:rsidRPr="00550D74" w:rsidRDefault="00852171" w:rsidP="00696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reportsource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852171" w:rsidRPr="00550D74" w14:paraId="53618306" w14:textId="77777777" w:rsidTr="00696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0057FCAF" w14:textId="77777777" w:rsidR="00852171" w:rsidRPr="00550D74" w:rsidRDefault="00852171" w:rsidP="006965A6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{%tr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endfor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341" w:type="dxa"/>
          </w:tcPr>
          <w:p w14:paraId="4A8574EE" w14:textId="77777777" w:rsidR="00852171" w:rsidRPr="00550D74" w:rsidRDefault="00852171" w:rsidP="00696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373" w:type="dxa"/>
          </w:tcPr>
          <w:p w14:paraId="7CE3A081" w14:textId="77777777" w:rsidR="00852171" w:rsidRPr="00550D74" w:rsidRDefault="00852171" w:rsidP="00696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3065" w:type="dxa"/>
          </w:tcPr>
          <w:p w14:paraId="43917F7B" w14:textId="77777777" w:rsidR="00852171" w:rsidRPr="00550D74" w:rsidRDefault="00852171" w:rsidP="00696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610" w:type="dxa"/>
          </w:tcPr>
          <w:p w14:paraId="3FD46CDF" w14:textId="77777777" w:rsidR="00852171" w:rsidRPr="00550D74" w:rsidRDefault="00852171" w:rsidP="00696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5EEC591D" w14:textId="77777777" w:rsidR="00852171" w:rsidRDefault="00852171" w:rsidP="00852171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2C23A8DE" w14:textId="1D178722" w:rsidR="00852171" w:rsidRPr="00C77C86" w:rsidRDefault="00852171" w:rsidP="00852171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rhino </w:t>
      </w:r>
      <w:r>
        <w:rPr>
          <w:rFonts w:ascii="Cambria" w:hAnsi="Cambria"/>
          <w:bCs w:val="0"/>
          <w:color w:val="000000"/>
          <w:sz w:val="22"/>
          <w:szCs w:val="22"/>
        </w:rPr>
        <w:t>mortality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reported.</w:t>
      </w:r>
      <w:r w:rsidRPr="00C77C86">
        <w:rPr>
          <w:rFonts w:ascii="Cambria" w:hAnsi="Cambria"/>
          <w:bCs w:val="0"/>
          <w:color w:val="000000"/>
          <w:sz w:val="22"/>
          <w:szCs w:val="22"/>
        </w:rPr>
        <w:t>{</w:t>
      </w:r>
      <w:proofErr w:type="gramEnd"/>
      <w:r w:rsidRPr="00C77C86">
        <w:rPr>
          <w:rFonts w:ascii="Cambria" w:hAnsi="Cambria"/>
          <w:bCs w:val="0"/>
          <w:color w:val="000000"/>
          <w:sz w:val="22"/>
          <w:szCs w:val="22"/>
        </w:rPr>
        <w:t>% endif %}</w:t>
      </w:r>
    </w:p>
    <w:p w14:paraId="3EFEE243" w14:textId="77777777" w:rsidR="00852171" w:rsidRDefault="00852171" w:rsidP="00852171"/>
    <w:p w14:paraId="19D7B449" w14:textId="1B524A73" w:rsidR="008336B4" w:rsidRPr="00921292" w:rsidRDefault="008336B4" w:rsidP="00460E7C">
      <w:pPr>
        <w:keepNext/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Rhino Missing for three </w:t>
      </w:r>
      <w:r w:rsidR="00BA04DA">
        <w:rPr>
          <w:rFonts w:ascii="Cambria" w:hAnsi="Cambria"/>
          <w:b/>
          <w:bCs w:val="0"/>
          <w:color w:val="000000"/>
          <w:sz w:val="22"/>
          <w:szCs w:val="22"/>
        </w:rPr>
        <w:t xml:space="preserve">or more </w:t>
      </w: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days.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680"/>
        <w:gridCol w:w="2335"/>
      </w:tblGrid>
      <w:tr w:rsidR="00AE662A" w:rsidRPr="00AE662A" w14:paraId="34EB4088" w14:textId="77777777" w:rsidTr="00184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A1E22F" w14:textId="00BD2C2A" w:rsidR="008336B4" w:rsidRPr="00AE662A" w:rsidRDefault="008336B4" w:rsidP="008336B4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Rhino Name</w:t>
            </w:r>
          </w:p>
        </w:tc>
        <w:tc>
          <w:tcPr>
            <w:tcW w:w="2335" w:type="dxa"/>
          </w:tcPr>
          <w:p w14:paraId="636F03A2" w14:textId="7453EE5E" w:rsidR="008336B4" w:rsidRPr="00AE662A" w:rsidRDefault="008336B4" w:rsidP="008336B4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No. of days</w:t>
            </w:r>
          </w:p>
        </w:tc>
      </w:tr>
      <w:tr w:rsidR="00EA5149" w14:paraId="5A5791FB" w14:textId="77777777" w:rsidTr="008E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1783B6" w14:textId="28C7390C" w:rsidR="008336B4" w:rsidRDefault="008336B4" w:rsidP="00AD32DC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 w:rsidR="00AD32DC">
              <w:rPr>
                <w:rFonts w:ascii="Cambria" w:hAnsi="Cambria"/>
                <w:b w:val="0"/>
                <w:color w:val="000000"/>
                <w:sz w:val="22"/>
                <w:szCs w:val="22"/>
              </w:rPr>
              <w:t>missing_rhinos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5" w:type="dxa"/>
          </w:tcPr>
          <w:p w14:paraId="6124C2F1" w14:textId="77777777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EA5149" w:rsidRPr="00921292" w14:paraId="2A90DAC2" w14:textId="77777777" w:rsidTr="008E1A5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C8842BE" w14:textId="3E960273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item.name</w:t>
            </w:r>
            <w:proofErr w:type="gramEnd"/>
            <w:r w:rsidR="004F5C7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35" w:type="dxa"/>
          </w:tcPr>
          <w:p w14:paraId="427556D4" w14:textId="4C2720F1" w:rsidR="008336B4" w:rsidRPr="00921292" w:rsidRDefault="008336B4" w:rsidP="009F369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r w:rsidR="004F5C7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 w:rsidR="009F369B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days_ago</w:t>
            </w:r>
            <w:proofErr w:type="spellEnd"/>
            <w:r w:rsidR="004F5C7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</w:t>
            </w: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 days</w:t>
            </w:r>
          </w:p>
        </w:tc>
      </w:tr>
      <w:tr w:rsidR="00EA5149" w14:paraId="47B4DE33" w14:textId="77777777" w:rsidTr="008E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2512DB" w14:textId="066DD151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5" w:type="dxa"/>
          </w:tcPr>
          <w:p w14:paraId="33510EE3" w14:textId="77777777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4542B74B" w14:textId="77777777" w:rsidR="008336B4" w:rsidRPr="003A0C3B" w:rsidRDefault="008336B4" w:rsidP="008336B4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C1BEAA5" w14:textId="77777777" w:rsidR="00E1381F" w:rsidRPr="003A0C3B" w:rsidRDefault="00E1381F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6BB1EA32" w14:textId="62088AF7" w:rsidR="005D0BA3" w:rsidRPr="00C77C86" w:rsidRDefault="00423ECE" w:rsidP="00C77C8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Rhino territorial movement/unusual sighting:</w:t>
      </w:r>
      <w:r w:rsidR="00C77C86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03323B" w:rsidRPr="000B0A9C">
        <w:rPr>
          <w:rFonts w:ascii="Cambria" w:hAnsi="Cambria"/>
          <w:bCs w:val="0"/>
          <w:color w:val="000000"/>
          <w:sz w:val="22"/>
          <w:szCs w:val="22"/>
        </w:rPr>
        <w:t xml:space="preserve">{% if </w:t>
      </w:r>
      <w:proofErr w:type="spellStart"/>
      <w:r w:rsidR="0003323B" w:rsidRPr="000B0A9C">
        <w:rPr>
          <w:rFonts w:ascii="Cambria" w:hAnsi="Cambria"/>
          <w:bCs w:val="0"/>
          <w:color w:val="000000"/>
          <w:sz w:val="22"/>
          <w:szCs w:val="22"/>
        </w:rPr>
        <w:t>rhino_territorial_movement</w:t>
      </w:r>
      <w:proofErr w:type="spellEnd"/>
      <w:r w:rsidR="0003323B" w:rsidRPr="000B0A9C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tbl>
      <w:tblPr>
        <w:tblStyle w:val="GridTable4-Accent6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260"/>
        <w:gridCol w:w="1890"/>
        <w:gridCol w:w="1710"/>
        <w:gridCol w:w="1715"/>
        <w:gridCol w:w="1340"/>
      </w:tblGrid>
      <w:tr w:rsidR="00C431AC" w:rsidRPr="007E695C" w14:paraId="343523C2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81914EE" w14:textId="77777777" w:rsidR="00BC4A36" w:rsidRPr="007E695C" w:rsidRDefault="00BC4A36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260" w:type="dxa"/>
          </w:tcPr>
          <w:p w14:paraId="3544BEEF" w14:textId="77777777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Color</w:t>
            </w:r>
          </w:p>
        </w:tc>
        <w:tc>
          <w:tcPr>
            <w:tcW w:w="1890" w:type="dxa"/>
          </w:tcPr>
          <w:p w14:paraId="27728454" w14:textId="45BCB694" w:rsidR="00BC4A36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1710" w:type="dxa"/>
          </w:tcPr>
          <w:p w14:paraId="7BD0532B" w14:textId="7FA4DD35" w:rsidR="00BC4A36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Rhinos</w:t>
            </w:r>
          </w:p>
        </w:tc>
        <w:tc>
          <w:tcPr>
            <w:tcW w:w="1715" w:type="dxa"/>
          </w:tcPr>
          <w:p w14:paraId="295DB3D0" w14:textId="0D406E33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Behavior</w:t>
            </w:r>
          </w:p>
        </w:tc>
        <w:tc>
          <w:tcPr>
            <w:tcW w:w="1340" w:type="dxa"/>
          </w:tcPr>
          <w:p w14:paraId="0AC7F600" w14:textId="77777777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Health</w:t>
            </w:r>
          </w:p>
        </w:tc>
      </w:tr>
      <w:tr w:rsidR="00BC4A36" w:rsidRPr="00550D74" w14:paraId="15285489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</w:tcPr>
          <w:p w14:paraId="088944FD" w14:textId="0213A51E" w:rsidR="00BC4A36" w:rsidRPr="00550D74" w:rsidRDefault="00BC4A36" w:rsidP="0003323B">
            <w:pPr>
              <w:jc w:val="left"/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rhino_territorial_movement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</w:tr>
      <w:tr w:rsidR="00C431AC" w:rsidRPr="00550D74" w14:paraId="648ABB78" w14:textId="77777777" w:rsidTr="00A03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73FCF34" w14:textId="77777777" w:rsidR="00BC4A36" w:rsidRPr="00550D74" w:rsidRDefault="00BC4A36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.conservancy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260" w:type="dxa"/>
          </w:tcPr>
          <w:p w14:paraId="75FCEA02" w14:textId="77777777" w:rsidR="00BC4A36" w:rsidRPr="00550D74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.color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890" w:type="dxa"/>
          </w:tcPr>
          <w:p w14:paraId="457858EF" w14:textId="77916BE6" w:rsidR="00BC4A36" w:rsidRPr="00550D74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.station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710" w:type="dxa"/>
          </w:tcPr>
          <w:p w14:paraId="1506F1DF" w14:textId="610341B3" w:rsidR="00BC4A36" w:rsidRPr="00550D74" w:rsidRDefault="00BC4A36" w:rsidP="005D0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.rhinos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715" w:type="dxa"/>
          </w:tcPr>
          <w:p w14:paraId="02AA530E" w14:textId="3897077C" w:rsidR="00BC4A36" w:rsidRPr="00550D74" w:rsidRDefault="00BC4A36" w:rsidP="005D0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.behavior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40" w:type="dxa"/>
          </w:tcPr>
          <w:p w14:paraId="5B40EB2B" w14:textId="77777777" w:rsidR="00BC4A36" w:rsidRPr="00550D74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.health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C431AC" w:rsidRPr="00550D74" w14:paraId="3EB3C608" w14:textId="77777777" w:rsidTr="00A03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946DC30" w14:textId="77777777" w:rsidR="00BC4A36" w:rsidRPr="00550D74" w:rsidRDefault="00BC4A36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lastRenderedPageBreak/>
              <w:t xml:space="preserve">{%tr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endfor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260" w:type="dxa"/>
          </w:tcPr>
          <w:p w14:paraId="6E79DEFF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2489CA3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6BA14CE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715" w:type="dxa"/>
          </w:tcPr>
          <w:p w14:paraId="546CDA5E" w14:textId="4679B8F9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340" w:type="dxa"/>
          </w:tcPr>
          <w:p w14:paraId="6F021A31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11C1010B" w14:textId="77777777" w:rsidR="0003323B" w:rsidRDefault="0003323B" w:rsidP="0003323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3451B832" w14:textId="579FBCE9" w:rsidR="0003323B" w:rsidRDefault="0003323B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rhino </w:t>
      </w:r>
      <w:r w:rsidR="005D0BA3">
        <w:rPr>
          <w:rFonts w:ascii="Cambria" w:hAnsi="Cambria"/>
          <w:bCs w:val="0"/>
          <w:color w:val="000000"/>
          <w:sz w:val="22"/>
          <w:szCs w:val="22"/>
        </w:rPr>
        <w:t>territorial movements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reported.</w:t>
      </w:r>
    </w:p>
    <w:p w14:paraId="2FDEA634" w14:textId="7CC8039D" w:rsidR="00423ECE" w:rsidRPr="00921292" w:rsidRDefault="0003323B" w:rsidP="00C77C86">
      <w:pPr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0B9AF25C" w14:textId="77777777" w:rsidR="00423ECE" w:rsidRPr="00921292" w:rsidRDefault="00423EC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</w:p>
    <w:p w14:paraId="70D61F3E" w14:textId="352E3467" w:rsidR="00423ECE" w:rsidRPr="00921292" w:rsidRDefault="004F4F00" w:rsidP="00C77C86">
      <w:pPr>
        <w:tabs>
          <w:tab w:val="clear" w:pos="2940"/>
        </w:tabs>
        <w:spacing w:before="0" w:beforeAutospacing="0" w:after="0"/>
        <w:jc w:val="left"/>
        <w:rPr>
          <w:rFonts w:ascii="Cambria" w:hAnsi="Cambria"/>
          <w:b/>
          <w:bCs w:val="0"/>
          <w:color w:val="000000"/>
          <w:sz w:val="22"/>
          <w:szCs w:val="22"/>
        </w:rPr>
      </w:pPr>
      <w:r w:rsidRPr="00C77C86">
        <w:rPr>
          <w:rFonts w:ascii="Cambria" w:hAnsi="Cambria"/>
          <w:color w:val="000000"/>
          <w:sz w:val="22"/>
          <w:szCs w:val="22"/>
        </w:rPr>
        <w:t>{</w:t>
      </w:r>
      <w:r w:rsidR="00F4347C" w:rsidRPr="00C77C86">
        <w:rPr>
          <w:rFonts w:ascii="Cambria" w:hAnsi="Cambria"/>
          <w:color w:val="000000"/>
          <w:sz w:val="22"/>
          <w:szCs w:val="22"/>
        </w:rPr>
        <w:t xml:space="preserve">% for </w:t>
      </w:r>
      <w:proofErr w:type="spellStart"/>
      <w:r w:rsidR="00F4347C" w:rsidRPr="00C77C86">
        <w:rPr>
          <w:rFonts w:ascii="Cambria" w:hAnsi="Cambria"/>
          <w:color w:val="000000"/>
          <w:sz w:val="22"/>
          <w:szCs w:val="22"/>
        </w:rPr>
        <w:t>os</w:t>
      </w:r>
      <w:proofErr w:type="spellEnd"/>
      <w:r w:rsidR="00F4347C" w:rsidRPr="00C77C86">
        <w:rPr>
          <w:rFonts w:ascii="Cambria" w:hAnsi="Cambria"/>
          <w:color w:val="000000"/>
          <w:sz w:val="22"/>
          <w:szCs w:val="22"/>
        </w:rPr>
        <w:t xml:space="preserve"> in </w:t>
      </w:r>
      <w:proofErr w:type="spellStart"/>
      <w:r w:rsidR="00F4347C" w:rsidRPr="00C77C86">
        <w:rPr>
          <w:rFonts w:ascii="Cambria" w:hAnsi="Cambria"/>
          <w:color w:val="000000"/>
          <w:sz w:val="22"/>
          <w:szCs w:val="22"/>
        </w:rPr>
        <w:t>other_sightings</w:t>
      </w:r>
      <w:proofErr w:type="spellEnd"/>
      <w:r w:rsidR="00F4347C" w:rsidRPr="00C77C86">
        <w:rPr>
          <w:rFonts w:ascii="Cambria" w:hAnsi="Cambria"/>
          <w:color w:val="000000"/>
          <w:sz w:val="22"/>
          <w:szCs w:val="22"/>
        </w:rPr>
        <w:t xml:space="preserve"> </w:t>
      </w:r>
      <w:proofErr w:type="gramStart"/>
      <w:r w:rsidR="00F4347C" w:rsidRPr="00C77C86">
        <w:rPr>
          <w:rFonts w:ascii="Cambria" w:hAnsi="Cambria"/>
          <w:color w:val="000000"/>
          <w:sz w:val="22"/>
          <w:szCs w:val="22"/>
        </w:rPr>
        <w:t>%}</w:t>
      </w:r>
      <w:r w:rsidR="00C61030" w:rsidRPr="00921292">
        <w:rPr>
          <w:rFonts w:ascii="Cambria" w:hAnsi="Cambria"/>
          <w:b/>
          <w:bCs w:val="0"/>
          <w:color w:val="000000"/>
          <w:sz w:val="22"/>
          <w:szCs w:val="22"/>
        </w:rPr>
        <w:t>Other</w:t>
      </w:r>
      <w:proofErr w:type="gramEnd"/>
      <w:r w:rsidR="00C61030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 wildlife s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ightings on {{ </w:t>
      </w:r>
      <w:proofErr w:type="spellStart"/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>os.conservancy</w:t>
      </w:r>
      <w:proofErr w:type="spellEnd"/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 }</w:t>
      </w:r>
      <w:r w:rsidR="00F4347C" w:rsidRPr="00921292">
        <w:rPr>
          <w:rFonts w:ascii="Cambria" w:hAnsi="Cambria"/>
          <w:b/>
          <w:bCs w:val="0"/>
          <w:color w:val="000000"/>
          <w:sz w:val="22"/>
          <w:szCs w:val="22"/>
        </w:rPr>
        <w:t>}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>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115"/>
        <w:gridCol w:w="1561"/>
      </w:tblGrid>
      <w:tr w:rsidR="00C4005F" w:rsidRPr="00AE662A" w14:paraId="40D8C56E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71AC73C" w14:textId="2297FE57" w:rsidR="00423ECE" w:rsidRPr="00AE662A" w:rsidRDefault="00423ECE" w:rsidP="00423ECE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561" w:type="dxa"/>
          </w:tcPr>
          <w:p w14:paraId="695A1B5E" w14:textId="2D37620E" w:rsidR="00423ECE" w:rsidRPr="00AE662A" w:rsidRDefault="00423ECE" w:rsidP="00423ECE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4005F" w:rsidRPr="00477E70" w14:paraId="51C88FFB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571AF675" w14:textId="57C94249" w:rsidR="00423ECE" w:rsidRDefault="005178E1" w:rsidP="00F357F3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tr for item in </w:t>
            </w:r>
            <w:proofErr w:type="spellStart"/>
            <w:proofErr w:type="gramStart"/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os.sightings</w:t>
            </w:r>
            <w:proofErr w:type="spellEnd"/>
            <w:proofErr w:type="gramEnd"/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</w:t>
            </w:r>
            <w:r w:rsidR="0074361B">
              <w:rPr>
                <w:rFonts w:ascii="Cambria" w:hAnsi="Cambria"/>
                <w:b w:val="0"/>
                <w:color w:val="000000"/>
                <w:sz w:val="22"/>
                <w:szCs w:val="22"/>
              </w:rPr>
              <w:t>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}</w:t>
            </w:r>
          </w:p>
        </w:tc>
        <w:tc>
          <w:tcPr>
            <w:tcW w:w="1561" w:type="dxa"/>
          </w:tcPr>
          <w:p w14:paraId="406DDD1E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EA5149" w:rsidRPr="00477E70" w14:paraId="4A94CC3C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16485FFC" w14:textId="27B9A4F2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item</w:t>
            </w:r>
            <w:proofErr w:type="gram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.species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61" w:type="dxa"/>
          </w:tcPr>
          <w:p w14:paraId="71970B2E" w14:textId="745382D8" w:rsidR="00423ECE" w:rsidRPr="00477E70" w:rsidRDefault="00423ECE" w:rsidP="008D2381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477E70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477E70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item.count</w:t>
            </w:r>
            <w:proofErr w:type="spellEnd"/>
            <w:proofErr w:type="gramEnd"/>
            <w:r w:rsidRPr="00477E70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</w:t>
            </w:r>
          </w:p>
        </w:tc>
      </w:tr>
      <w:tr w:rsidR="00C4005F" w:rsidRPr="00477E70" w14:paraId="4B15E8FD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96C029F" w14:textId="5DF67B0A" w:rsidR="00423ECE" w:rsidRDefault="005178E1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tr </w:t>
            </w:r>
            <w:proofErr w:type="spellStart"/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561" w:type="dxa"/>
          </w:tcPr>
          <w:p w14:paraId="4FAD6C05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69375695" w14:textId="77777777" w:rsidR="00202D95" w:rsidRPr="003A0C3B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B01896B" w14:textId="2FEE12D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Total wildlife sig</w:t>
      </w:r>
      <w:r w:rsidR="00EA4A0B" w:rsidRPr="00921292">
        <w:rPr>
          <w:rFonts w:ascii="Cambria" w:hAnsi="Cambria"/>
          <w:b/>
          <w:color w:val="000000"/>
          <w:sz w:val="22"/>
          <w:szCs w:val="22"/>
        </w:rPr>
        <w:t>h</w:t>
      </w:r>
      <w:r w:rsidRPr="00921292">
        <w:rPr>
          <w:rFonts w:ascii="Cambria" w:hAnsi="Cambria"/>
          <w:b/>
          <w:color w:val="000000"/>
          <w:sz w:val="22"/>
          <w:szCs w:val="22"/>
        </w:rPr>
        <w:t>ted = {{</w:t>
      </w:r>
      <w:proofErr w:type="spellStart"/>
      <w:proofErr w:type="gramStart"/>
      <w:r w:rsidRPr="00921292">
        <w:rPr>
          <w:rFonts w:ascii="Cambria" w:hAnsi="Cambria"/>
          <w:b/>
          <w:color w:val="000000"/>
          <w:sz w:val="22"/>
          <w:szCs w:val="22"/>
        </w:rPr>
        <w:t>os.total</w:t>
      </w:r>
      <w:proofErr w:type="gramEnd"/>
      <w:r w:rsidRPr="00921292">
        <w:rPr>
          <w:rFonts w:ascii="Cambria" w:hAnsi="Cambria"/>
          <w:b/>
          <w:color w:val="000000"/>
          <w:sz w:val="22"/>
          <w:szCs w:val="22"/>
        </w:rPr>
        <w:t>_sightings</w:t>
      </w:r>
      <w:proofErr w:type="spellEnd"/>
      <w:r w:rsidRPr="00921292">
        <w:rPr>
          <w:rFonts w:ascii="Cambria" w:hAnsi="Cambria"/>
          <w:b/>
          <w:color w:val="000000"/>
          <w:sz w:val="22"/>
          <w:szCs w:val="22"/>
        </w:rPr>
        <w:t>}} reported.</w:t>
      </w:r>
    </w:p>
    <w:p w14:paraId="550187F1" w14:textId="7777777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FEC2520" w14:textId="20A5F194" w:rsidR="00F4347C" w:rsidRPr="00921292" w:rsidRDefault="00F4347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 xml:space="preserve">{% </w:t>
      </w:r>
      <w:proofErr w:type="spellStart"/>
      <w:r w:rsidRPr="00921292">
        <w:rPr>
          <w:rFonts w:ascii="Cambria" w:hAnsi="Cambria"/>
          <w:b/>
          <w:color w:val="000000"/>
          <w:sz w:val="22"/>
          <w:szCs w:val="22"/>
        </w:rPr>
        <w:t>endfor</w:t>
      </w:r>
      <w:proofErr w:type="spellEnd"/>
      <w:r w:rsidRPr="00921292">
        <w:rPr>
          <w:rFonts w:ascii="Cambria" w:hAnsi="Cambria"/>
          <w:b/>
          <w:color w:val="000000"/>
          <w:sz w:val="22"/>
          <w:szCs w:val="22"/>
        </w:rPr>
        <w:t xml:space="preserve"> %}</w:t>
      </w:r>
    </w:p>
    <w:p w14:paraId="06B42F2A" w14:textId="77777777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61057B37" w14:textId="4E84AC3B" w:rsidR="009821EB" w:rsidRPr="00C77C86" w:rsidRDefault="0071337A" w:rsidP="00C77C8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Wildlife mortality:</w:t>
      </w:r>
      <w:r w:rsidR="00C77C86" w:rsidRPr="00C77C86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r w:rsidR="009821EB" w:rsidRPr="00C77C86">
        <w:rPr>
          <w:rFonts w:ascii="Cambria" w:hAnsi="Cambria"/>
          <w:bCs w:val="0"/>
          <w:color w:val="000000"/>
          <w:sz w:val="22"/>
          <w:szCs w:val="22"/>
        </w:rPr>
        <w:t>{% if carcass %}</w:t>
      </w:r>
    </w:p>
    <w:tbl>
      <w:tblPr>
        <w:tblStyle w:val="GridTable4-Accent6"/>
        <w:tblW w:w="9175" w:type="dxa"/>
        <w:tblLayout w:type="fixed"/>
        <w:tblLook w:val="04A0" w:firstRow="1" w:lastRow="0" w:firstColumn="1" w:lastColumn="0" w:noHBand="0" w:noVBand="1"/>
      </w:tblPr>
      <w:tblGrid>
        <w:gridCol w:w="1524"/>
        <w:gridCol w:w="1891"/>
        <w:gridCol w:w="2251"/>
        <w:gridCol w:w="2609"/>
        <w:gridCol w:w="900"/>
      </w:tblGrid>
      <w:tr w:rsidR="006F27CF" w:rsidRPr="007E695C" w14:paraId="539B32E1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2A54D668" w14:textId="77777777" w:rsidR="00074F9B" w:rsidRPr="007E695C" w:rsidRDefault="00074F9B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891" w:type="dxa"/>
          </w:tcPr>
          <w:p w14:paraId="13B21D10" w14:textId="623FB3A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2251" w:type="dxa"/>
          </w:tcPr>
          <w:p w14:paraId="3311BB04" w14:textId="7ED8EF21" w:rsidR="00074F9B" w:rsidRDefault="0011504D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Section Area</w:t>
            </w:r>
          </w:p>
        </w:tc>
        <w:tc>
          <w:tcPr>
            <w:tcW w:w="2609" w:type="dxa"/>
          </w:tcPr>
          <w:p w14:paraId="4A4057E0" w14:textId="36F53ED0" w:rsidR="00074F9B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Cause</w:t>
            </w:r>
          </w:p>
        </w:tc>
        <w:tc>
          <w:tcPr>
            <w:tcW w:w="900" w:type="dxa"/>
          </w:tcPr>
          <w:p w14:paraId="21781AE5" w14:textId="7BACEEC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C2200" w14:paraId="35807D69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5" w:type="dxa"/>
            <w:gridSpan w:val="5"/>
          </w:tcPr>
          <w:p w14:paraId="4824593E" w14:textId="4315DCC3" w:rsidR="00BB265E" w:rsidRPr="0010312D" w:rsidRDefault="0010312D" w:rsidP="00074F9B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</w:t>
            </w:r>
            <w:r w:rsidR="00BB265E"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tr for item in carcass %}</w:t>
            </w:r>
          </w:p>
        </w:tc>
      </w:tr>
      <w:tr w:rsidR="00C431AC" w14:paraId="1817F993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3CAC3C1A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.conservancy</w:t>
            </w:r>
            <w:proofErr w:type="spellEnd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891" w:type="dxa"/>
          </w:tcPr>
          <w:p w14:paraId="368A7E66" w14:textId="37400CEA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.species</w:t>
            </w:r>
            <w:proofErr w:type="spell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2251" w:type="dxa"/>
          </w:tcPr>
          <w:p w14:paraId="7A1FD76F" w14:textId="2AD04B9F" w:rsidR="00074F9B" w:rsidRPr="0010312D" w:rsidRDefault="00074F9B" w:rsidP="00115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 w:rsidR="0011504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section_area</w:t>
            </w:r>
            <w:proofErr w:type="spell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2609" w:type="dxa"/>
          </w:tcPr>
          <w:p w14:paraId="3298A8FF" w14:textId="62EC2C84" w:rsidR="00074F9B" w:rsidRPr="0010312D" w:rsidRDefault="00074F9B" w:rsidP="001C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 w:rsidR="001C5E29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cause_of_death</w:t>
            </w:r>
            <w:proofErr w:type="spell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900" w:type="dxa"/>
          </w:tcPr>
          <w:p w14:paraId="2598193A" w14:textId="0E4267DC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.number_animals</w:t>
            </w:r>
            <w:proofErr w:type="spell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C431AC" w14:paraId="165088CF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6ACE2802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{%tr </w:t>
            </w:r>
            <w:proofErr w:type="spellStart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endfor</w:t>
            </w:r>
            <w:proofErr w:type="spellEnd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891" w:type="dxa"/>
          </w:tcPr>
          <w:p w14:paraId="01E1C9FE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</w:tcPr>
          <w:p w14:paraId="4E0ED317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609" w:type="dxa"/>
          </w:tcPr>
          <w:p w14:paraId="29C4ED94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</w:tcPr>
          <w:p w14:paraId="02DB178B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2A9D2519" w14:textId="77777777" w:rsidR="009821EB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69A4F6E3" w14:textId="321155D4" w:rsidR="009821EB" w:rsidRDefault="009821EB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lastRenderedPageBreak/>
        <w:t xml:space="preserve">No </w:t>
      </w:r>
      <w:r w:rsidR="00074F9B">
        <w:rPr>
          <w:rFonts w:ascii="Cambria" w:hAnsi="Cambria"/>
          <w:bCs w:val="0"/>
          <w:color w:val="000000"/>
          <w:sz w:val="22"/>
          <w:szCs w:val="22"/>
        </w:rPr>
        <w:t>wildlife mortality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reported.</w:t>
      </w:r>
    </w:p>
    <w:p w14:paraId="78A05540" w14:textId="77777777" w:rsidR="009821EB" w:rsidRPr="008679B2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69681643" w14:textId="7767B7DC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592AEA92" w14:textId="77777777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A1B0D90" w14:textId="52D0287A" w:rsidR="00E45219" w:rsidRPr="00C77C86" w:rsidRDefault="0071337A" w:rsidP="00C77C86">
      <w:pPr>
        <w:keepNext/>
        <w:keepLines/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 xml:space="preserve">Wildlife movement through the </w:t>
      </w:r>
      <w:proofErr w:type="gramStart"/>
      <w:r w:rsidRPr="00921292">
        <w:rPr>
          <w:rFonts w:ascii="Cambria" w:hAnsi="Cambria"/>
          <w:b/>
          <w:color w:val="000000"/>
          <w:sz w:val="22"/>
          <w:szCs w:val="22"/>
        </w:rPr>
        <w:t>gaps:</w:t>
      </w:r>
      <w:r w:rsidR="00E45219" w:rsidRPr="00E45219">
        <w:rPr>
          <w:rFonts w:ascii="Cambria" w:hAnsi="Cambria"/>
          <w:bCs w:val="0"/>
          <w:color w:val="000000"/>
          <w:sz w:val="22"/>
          <w:szCs w:val="22"/>
        </w:rPr>
        <w:t>{</w:t>
      </w:r>
      <w:proofErr w:type="gramEnd"/>
      <w:r w:rsidR="00E45219" w:rsidRPr="00E45219">
        <w:rPr>
          <w:rFonts w:ascii="Cambria" w:hAnsi="Cambria"/>
          <w:bCs w:val="0"/>
          <w:color w:val="000000"/>
          <w:sz w:val="22"/>
          <w:szCs w:val="22"/>
        </w:rPr>
        <w:t xml:space="preserve">% if </w:t>
      </w:r>
      <w:proofErr w:type="spellStart"/>
      <w:r w:rsidR="00E45219" w:rsidRPr="00E45219">
        <w:rPr>
          <w:rFonts w:ascii="Cambria" w:hAnsi="Cambria"/>
          <w:bCs w:val="0"/>
          <w:color w:val="000000"/>
          <w:sz w:val="22"/>
          <w:szCs w:val="22"/>
        </w:rPr>
        <w:t>gap_movement</w:t>
      </w:r>
      <w:proofErr w:type="spellEnd"/>
      <w:r w:rsidR="00E45219" w:rsidRPr="00E45219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1A04AD36" w14:textId="77777777" w:rsidR="0071337A" w:rsidRPr="003A0C3B" w:rsidRDefault="0071337A" w:rsidP="009849D1">
      <w:pPr>
        <w:keepLines/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37A" w:rsidRPr="00AE662A" w14:paraId="57570C99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AFEFA97" w14:textId="3BA67201" w:rsidR="0071337A" w:rsidRPr="00AE662A" w:rsidRDefault="0071337A" w:rsidP="009849D1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Animal Gap</w:t>
            </w:r>
          </w:p>
        </w:tc>
        <w:tc>
          <w:tcPr>
            <w:tcW w:w="2337" w:type="dxa"/>
          </w:tcPr>
          <w:p w14:paraId="22E078E7" w14:textId="7B707703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2338" w:type="dxa"/>
          </w:tcPr>
          <w:p w14:paraId="188B0E1C" w14:textId="2492A873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Total in</w:t>
            </w:r>
          </w:p>
        </w:tc>
        <w:tc>
          <w:tcPr>
            <w:tcW w:w="2338" w:type="dxa"/>
          </w:tcPr>
          <w:p w14:paraId="29A919FF" w14:textId="29550F15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Total out</w:t>
            </w:r>
          </w:p>
        </w:tc>
      </w:tr>
      <w:tr w:rsidR="0071337A" w14:paraId="46DC7A16" w14:textId="77777777" w:rsidTr="00A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18B35EE" w14:textId="6C7567A1" w:rsidR="0071337A" w:rsidRDefault="00575E0F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gap_movement</w:t>
            </w:r>
            <w:proofErr w:type="spellEnd"/>
            <w:r w:rsidR="0071337A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7" w:type="dxa"/>
          </w:tcPr>
          <w:p w14:paraId="14A0B7F7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74BE43A9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4236AECB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71337A" w:rsidRPr="00921292" w14:paraId="50334CBE" w14:textId="77777777" w:rsidTr="00A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3447DC1" w14:textId="38DD9B6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item.gap_name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37" w:type="dxa"/>
          </w:tcPr>
          <w:p w14:paraId="45990DD6" w14:textId="289F88C0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item.species</w:t>
            </w:r>
            <w:proofErr w:type="spellEnd"/>
            <w:proofErr w:type="gram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38" w:type="dxa"/>
          </w:tcPr>
          <w:p w14:paraId="1BB4917A" w14:textId="0B4DE86C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item.total</w:t>
            </w:r>
            <w:proofErr w:type="gram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_in</w:t>
            </w:r>
            <w:proofErr w:type="spell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38" w:type="dxa"/>
          </w:tcPr>
          <w:p w14:paraId="793DBAC7" w14:textId="46DA3354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item.total</w:t>
            </w:r>
            <w:proofErr w:type="gram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_out</w:t>
            </w:r>
            <w:proofErr w:type="spell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</w:t>
            </w:r>
          </w:p>
        </w:tc>
      </w:tr>
      <w:tr w:rsidR="0071337A" w14:paraId="4EB017F9" w14:textId="77777777" w:rsidTr="00A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B13F6F4" w14:textId="3BEFEAEB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7" w:type="dxa"/>
          </w:tcPr>
          <w:p w14:paraId="27F5D7FE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1D6BED96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508663D1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7E2A671C" w14:textId="06339594" w:rsidR="0071337A" w:rsidRPr="00E45219" w:rsidRDefault="00E45219" w:rsidP="009849D1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4A0A3F84" w14:textId="5C5F38C1" w:rsidR="00E45219" w:rsidRPr="00E45219" w:rsidRDefault="00E45219" w:rsidP="009F7FA5">
      <w:pPr>
        <w:pStyle w:val="ListParagraph"/>
        <w:numPr>
          <w:ilvl w:val="0"/>
          <w:numId w:val="1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No gap movement reported.</w:t>
      </w:r>
    </w:p>
    <w:p w14:paraId="1147547A" w14:textId="76A4D068" w:rsidR="00E45219" w:rsidRPr="00E45219" w:rsidRDefault="00E45219" w:rsidP="00E4521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7E140532" w14:textId="77777777" w:rsidR="0071337A" w:rsidRPr="00B969F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B22A7F3" w14:textId="1C3279BF" w:rsidR="00563A13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B969F2">
        <w:rPr>
          <w:rFonts w:ascii="Cambria" w:hAnsi="Cambria"/>
          <w:b/>
          <w:color w:val="000000"/>
          <w:sz w:val="22"/>
          <w:szCs w:val="22"/>
        </w:rPr>
        <w:t>Human/Wildlife Conflict</w:t>
      </w:r>
    </w:p>
    <w:p w14:paraId="0E6CFB6E" w14:textId="08F9EDE1" w:rsidR="005707F3" w:rsidRDefault="005707F3" w:rsidP="005707F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hwc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human_wildlife_conflict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05F67285" w14:textId="6B5279FC" w:rsidR="005707F3" w:rsidRDefault="005707F3" w:rsidP="005707F3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proofErr w:type="gramStart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{{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hwc</w:t>
      </w:r>
      <w:proofErr w:type="gramEnd"/>
      <w:r w:rsidR="00CB2C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proofErr w:type="spell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E33B04">
        <w:rPr>
          <w:rFonts w:ascii="Cambria" w:hAnsi="Cambria"/>
          <w:bCs w:val="0"/>
          <w:color w:val="000000"/>
          <w:sz w:val="22"/>
          <w:szCs w:val="22"/>
        </w:rPr>
        <w:tab/>
        <w:t xml:space="preserve">{{ </w:t>
      </w:r>
      <w:proofErr w:type="spellStart"/>
      <w:r w:rsidR="00E33B04">
        <w:rPr>
          <w:rFonts w:ascii="Cambria" w:hAnsi="Cambria"/>
          <w:bCs w:val="0"/>
          <w:color w:val="000000"/>
          <w:sz w:val="22"/>
          <w:szCs w:val="22"/>
        </w:rPr>
        <w:t>hwc</w:t>
      </w:r>
      <w:r>
        <w:rPr>
          <w:rFonts w:ascii="Cambria" w:hAnsi="Cambria"/>
          <w:bCs w:val="0"/>
          <w:color w:val="000000"/>
          <w:sz w:val="22"/>
          <w:szCs w:val="22"/>
        </w:rPr>
        <w:t>.event_time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5A941DB3" w14:textId="354552CD" w:rsidR="005707F3" w:rsidRDefault="005707F3" w:rsidP="00CB0D63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hwc.attributes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att.value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7F443D81" w14:textId="77777777" w:rsidR="005707F3" w:rsidRDefault="005707F3" w:rsidP="00CB0D63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p w14:paraId="40614736" w14:textId="6EE53013" w:rsidR="00D44817" w:rsidRDefault="00D44817" w:rsidP="00CB0D63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note in </w:t>
      </w:r>
      <w:proofErr w:type="spellStart"/>
      <w:proofErr w:type="gramStart"/>
      <w:r w:rsidR="00CB0D63">
        <w:rPr>
          <w:rFonts w:ascii="Cambria" w:hAnsi="Cambria"/>
          <w:bCs w:val="0"/>
          <w:color w:val="000000"/>
          <w:sz w:val="22"/>
          <w:szCs w:val="22"/>
        </w:rPr>
        <w:t>hwc</w:t>
      </w:r>
      <w:r>
        <w:rPr>
          <w:rFonts w:ascii="Cambria" w:hAnsi="Cambria"/>
          <w:bCs w:val="0"/>
          <w:color w:val="000000"/>
          <w:sz w:val="22"/>
          <w:szCs w:val="22"/>
        </w:rPr>
        <w:t>.notes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note.created_at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note.username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</w:p>
    <w:p w14:paraId="6EF5C0F3" w14:textId="77777777" w:rsidR="00D44817" w:rsidRDefault="00D44817" w:rsidP="00CB0D63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note.text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64F81E6A" w14:textId="77777777" w:rsidR="00D44817" w:rsidRDefault="00D44817" w:rsidP="00D44817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77F88A20" w14:textId="77777777" w:rsidR="005707F3" w:rsidRPr="00921292" w:rsidRDefault="005707F3" w:rsidP="005707F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5798727D" w14:textId="77777777" w:rsidR="005707F3" w:rsidRPr="00B969F2" w:rsidRDefault="005707F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B920765" w14:textId="77777777" w:rsidR="00563A13" w:rsidRPr="003A0C3B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60A3D535" w14:textId="4CE4A9DE" w:rsidR="00563A13" w:rsidRPr="00460E7C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460E7C">
        <w:rPr>
          <w:rFonts w:ascii="Cambria" w:hAnsi="Cambria"/>
          <w:b/>
          <w:bCs w:val="0"/>
          <w:color w:val="000000"/>
          <w:sz w:val="22"/>
          <w:szCs w:val="22"/>
        </w:rPr>
        <w:t>Rainfall</w:t>
      </w:r>
    </w:p>
    <w:p w14:paraId="08374F2A" w14:textId="77777777" w:rsidR="00563A13" w:rsidRPr="00921292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7B55788B" w14:textId="0F740F72" w:rsidR="00563A13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%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for </w:t>
      </w:r>
      <w:r w:rsidR="00D76442">
        <w:rPr>
          <w:rFonts w:ascii="Cambria" w:hAnsi="Cambria"/>
          <w:bCs w:val="0"/>
          <w:color w:val="000000"/>
          <w:sz w:val="22"/>
          <w:szCs w:val="22"/>
        </w:rPr>
        <w:t>conservancy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in rainfall</w:t>
      </w:r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72B5B278" w14:textId="77777777" w:rsidR="00D76442" w:rsidRPr="00921292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329E0DB" w14:textId="16ADB062" w:rsidR="00F02B53" w:rsidRPr="00C77C86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Rainfall for: </w:t>
      </w:r>
      <w:proofErr w:type="gramStart"/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proofErr w:type="spellStart"/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>conservancy</w:t>
      </w:r>
      <w:proofErr w:type="gramEnd"/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>.</w:t>
      </w:r>
      <w:r w:rsidR="00874D3B">
        <w:rPr>
          <w:rFonts w:ascii="Cambria" w:hAnsi="Cambria"/>
          <w:b/>
          <w:bCs w:val="0"/>
          <w:color w:val="000000"/>
          <w:sz w:val="22"/>
          <w:szCs w:val="22"/>
        </w:rPr>
        <w:t>conservancy</w:t>
      </w:r>
      <w:proofErr w:type="spellEnd"/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8008BE" w:rsidRPr="00C431AC">
        <w:rPr>
          <w:rFonts w:ascii="Cambria" w:hAnsi="Cambria"/>
          <w:bCs w:val="0"/>
          <w:color w:val="000000"/>
          <w:sz w:val="22"/>
          <w:szCs w:val="22"/>
        </w:rPr>
        <w:t xml:space="preserve">{% if </w:t>
      </w:r>
      <w:proofErr w:type="spellStart"/>
      <w:r w:rsidR="008008BE" w:rsidRPr="00C431AC">
        <w:rPr>
          <w:rFonts w:ascii="Cambria" w:hAnsi="Cambria"/>
          <w:bCs w:val="0"/>
          <w:color w:val="000000"/>
          <w:sz w:val="22"/>
          <w:szCs w:val="22"/>
        </w:rPr>
        <w:t>conservancy.rainfa</w:t>
      </w:r>
      <w:r w:rsidR="00F02B53" w:rsidRPr="00C431AC">
        <w:rPr>
          <w:rFonts w:ascii="Cambria" w:hAnsi="Cambria"/>
          <w:bCs w:val="0"/>
          <w:color w:val="000000"/>
          <w:sz w:val="22"/>
          <w:szCs w:val="22"/>
        </w:rPr>
        <w:t>ll</w:t>
      </w:r>
      <w:proofErr w:type="spellEnd"/>
      <w:r w:rsidR="00F02B53" w:rsidRPr="00C431AC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7195"/>
        <w:gridCol w:w="2155"/>
      </w:tblGrid>
      <w:tr w:rsidR="006F27CF" w:rsidRPr="00D76442" w14:paraId="5F1DBA54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678C126A" w14:textId="798F5F60" w:rsidR="00D76442" w:rsidRPr="00D76442" w:rsidRDefault="00D76442" w:rsidP="00D76442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2155" w:type="dxa"/>
          </w:tcPr>
          <w:p w14:paraId="03AB5663" w14:textId="0C4AD7FF" w:rsidR="00D76442" w:rsidRPr="00D76442" w:rsidRDefault="00D76442" w:rsidP="00D76442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t>Total millimeters</w:t>
            </w:r>
          </w:p>
        </w:tc>
      </w:tr>
      <w:tr w:rsidR="006F27CF" w:rsidRPr="00D76442" w14:paraId="628A9552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82025C" w14:textId="1DBA57D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proofErr w:type="gramStart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conservancy.rainfall</w:t>
            </w:r>
            <w:proofErr w:type="spellEnd"/>
            <w:proofErr w:type="gramEnd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155" w:type="dxa"/>
          </w:tcPr>
          <w:p w14:paraId="20A12EB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D76442" w:rsidRPr="00D76442" w14:paraId="501B48DD" w14:textId="77777777" w:rsidTr="006F27CF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A6FBA9" w14:textId="41C7145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proofErr w:type="gramStart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item</w:t>
            </w:r>
            <w:proofErr w:type="gramEnd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.station</w:t>
            </w:r>
            <w:proofErr w:type="spellEnd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2155" w:type="dxa"/>
          </w:tcPr>
          <w:p w14:paraId="2B1141EF" w14:textId="24BCAC65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>.total_mm</w:t>
            </w:r>
            <w:proofErr w:type="spellEnd"/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6F27CF" w:rsidRPr="00D76442" w14:paraId="4CB5B571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058BBD2A" w14:textId="71FE80F8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</w:t>
            </w:r>
            <w:proofErr w:type="spellStart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155" w:type="dxa"/>
          </w:tcPr>
          <w:p w14:paraId="5CE4B30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3360B733" w14:textId="2174F328" w:rsidR="00523AF8" w:rsidRDefault="00F02B53" w:rsidP="009D5EC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2A44837C" w14:textId="6F8D4A18" w:rsidR="00F02B53" w:rsidRDefault="00F02B53" w:rsidP="009F7FA5">
      <w:pPr>
        <w:pStyle w:val="ListParagraph"/>
        <w:numPr>
          <w:ilvl w:val="0"/>
          <w:numId w:val="1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No new rainfall report.</w:t>
      </w:r>
    </w:p>
    <w:p w14:paraId="77400F06" w14:textId="62B20298" w:rsidR="00F02B53" w:rsidRPr="00F02B53" w:rsidRDefault="00F02B53" w:rsidP="00F02B5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lastRenderedPageBreak/>
        <w:t>{% endif %}</w:t>
      </w:r>
    </w:p>
    <w:p w14:paraId="08E24C0A" w14:textId="71EA8268" w:rsidR="00A218F6" w:rsidRPr="00921292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{%</w:t>
      </w:r>
      <w:r w:rsidR="0063356F" w:rsidRPr="00921292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proofErr w:type="spellStart"/>
      <w:r w:rsidRPr="00921292"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 w:rsidRPr="00921292">
        <w:rPr>
          <w:rFonts w:ascii="Cambria" w:hAnsi="Cambria"/>
          <w:bCs w:val="0"/>
          <w:color w:val="000000"/>
          <w:sz w:val="22"/>
          <w:szCs w:val="22"/>
        </w:rPr>
        <w:t>%}</w:t>
      </w:r>
    </w:p>
    <w:p w14:paraId="6F2DD938" w14:textId="77777777" w:rsidR="009D5EC9" w:rsidRPr="00921292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267869B3" w14:textId="631521E2" w:rsidR="009D5EC9" w:rsidRDefault="009D5EC9" w:rsidP="00460E7C">
      <w:pPr>
        <w:pStyle w:val="Heading1"/>
      </w:pPr>
      <w:r>
        <w:t>Security</w:t>
      </w:r>
    </w:p>
    <w:p w14:paraId="699900BD" w14:textId="77777777" w:rsidR="009D5EC9" w:rsidRDefault="009D5EC9" w:rsidP="00460E7C">
      <w:pPr>
        <w:tabs>
          <w:tab w:val="clear" w:pos="2940"/>
          <w:tab w:val="center" w:pos="995"/>
        </w:tabs>
        <w:spacing w:before="0" w:beforeAutospacing="0" w:after="0"/>
      </w:pPr>
    </w:p>
    <w:p w14:paraId="040BC417" w14:textId="64620E06" w:rsidR="009D5EC9" w:rsidRPr="005707F3" w:rsidRDefault="009D5EC9" w:rsidP="005707F3">
      <w:pPr>
        <w:tabs>
          <w:tab w:val="clear" w:pos="2940"/>
          <w:tab w:val="center" w:pos="995"/>
        </w:tabs>
        <w:spacing w:before="0" w:beforeAutospacing="0" w:after="0"/>
        <w:jc w:val="left"/>
        <w:rPr>
          <w:rFonts w:ascii="Cambria" w:hAnsi="Cambria"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Internal issues/deployments:</w:t>
      </w:r>
      <w:r w:rsidR="005707F3">
        <w:rPr>
          <w:rFonts w:ascii="Cambria" w:hAnsi="Cambria"/>
          <w:b/>
          <w:color w:val="000000"/>
          <w:sz w:val="22"/>
          <w:szCs w:val="22"/>
        </w:rPr>
        <w:br/>
      </w:r>
      <w:r w:rsidR="005707F3">
        <w:rPr>
          <w:rFonts w:ascii="Cambria" w:hAnsi="Cambria"/>
          <w:i/>
          <w:color w:val="000000"/>
          <w:sz w:val="22"/>
          <w:szCs w:val="22"/>
        </w:rPr>
        <w:t>These exclude some human/wildlife conflicts. See Human/Wildlife Conflict section in this report.</w:t>
      </w:r>
    </w:p>
    <w:p w14:paraId="6DAA1B5C" w14:textId="42A6040A" w:rsidR="009D5EC9" w:rsidRDefault="000C1540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se in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security_events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73B59728" w14:textId="08183199" w:rsidR="000C1540" w:rsidRDefault="00A12212" w:rsidP="0061410E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proofErr w:type="gram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 xml:space="preserve">{{ </w:t>
      </w:r>
      <w:proofErr w:type="spell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se</w:t>
      </w:r>
      <w:proofErr w:type="gram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proofErr w:type="spell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C706D7">
        <w:rPr>
          <w:rFonts w:ascii="Cambria" w:hAnsi="Cambria"/>
          <w:bCs w:val="0"/>
          <w:color w:val="000000"/>
          <w:sz w:val="22"/>
          <w:szCs w:val="22"/>
        </w:rPr>
        <w:tab/>
        <w:t xml:space="preserve">{{ </w:t>
      </w:r>
      <w:proofErr w:type="spellStart"/>
      <w:r w:rsidR="00C706D7">
        <w:rPr>
          <w:rFonts w:ascii="Cambria" w:hAnsi="Cambria"/>
          <w:bCs w:val="0"/>
          <w:color w:val="000000"/>
          <w:sz w:val="22"/>
          <w:szCs w:val="22"/>
        </w:rPr>
        <w:t>se.event_time</w:t>
      </w:r>
      <w:proofErr w:type="spellEnd"/>
      <w:r w:rsidR="00C706D7"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0338753B" w14:textId="2C6E2081" w:rsidR="004C5380" w:rsidRDefault="009C281A" w:rsidP="004731F6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for </w:t>
      </w:r>
      <w:proofErr w:type="spellStart"/>
      <w:r w:rsidR="004C5380">
        <w:rPr>
          <w:rFonts w:ascii="Cambria" w:hAnsi="Cambria"/>
          <w:bCs w:val="0"/>
          <w:color w:val="000000"/>
          <w:sz w:val="22"/>
          <w:szCs w:val="22"/>
        </w:rPr>
        <w:t>att</w:t>
      </w:r>
      <w:proofErr w:type="spellEnd"/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proofErr w:type="gramStart"/>
      <w:r w:rsidR="004C5380">
        <w:rPr>
          <w:rFonts w:ascii="Cambria" w:hAnsi="Cambria"/>
          <w:bCs w:val="0"/>
          <w:color w:val="000000"/>
          <w:sz w:val="22"/>
          <w:szCs w:val="22"/>
        </w:rPr>
        <w:t>se.attributes</w:t>
      </w:r>
      <w:proofErr w:type="spellEnd"/>
      <w:proofErr w:type="gramEnd"/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="004C5380"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 {{</w:t>
      </w:r>
      <w:proofErr w:type="spellStart"/>
      <w:r w:rsidR="004C5380">
        <w:rPr>
          <w:rFonts w:ascii="Cambria" w:hAnsi="Cambria"/>
          <w:bCs w:val="0"/>
          <w:color w:val="000000"/>
          <w:sz w:val="22"/>
          <w:szCs w:val="22"/>
        </w:rPr>
        <w:t>att.value</w:t>
      </w:r>
      <w:proofErr w:type="spellEnd"/>
      <w:r w:rsidR="004C5380"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2633740A" w14:textId="1EF77CBA" w:rsidR="009C281A" w:rsidRDefault="009C281A" w:rsidP="004731F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p w14:paraId="1DB3B754" w14:textId="77777777" w:rsidR="00D44817" w:rsidRDefault="00D44817" w:rsidP="004731F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note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se.notes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note.created_at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note.username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</w:p>
    <w:p w14:paraId="128CDDCC" w14:textId="77777777" w:rsidR="00D44817" w:rsidRDefault="00D44817" w:rsidP="004731F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note.text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41258B23" w14:textId="77777777" w:rsidR="00D44817" w:rsidRDefault="00D44817" w:rsidP="00D44817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04E43A87" w14:textId="05287CE8" w:rsidR="000C1540" w:rsidRDefault="000C1540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7D4C9151" w14:textId="7D6FC3BD" w:rsidR="00383FC6" w:rsidRDefault="00383FC6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1578F30A" w14:textId="7AEC58A4" w:rsidR="00383FC6" w:rsidRPr="005707F3" w:rsidRDefault="00383FC6" w:rsidP="00383FC6">
      <w:pPr>
        <w:tabs>
          <w:tab w:val="clear" w:pos="2940"/>
          <w:tab w:val="center" w:pos="995"/>
        </w:tabs>
        <w:spacing w:before="0" w:beforeAutospacing="0" w:after="0"/>
        <w:jc w:val="left"/>
        <w:rPr>
          <w:rFonts w:ascii="Cambria" w:hAnsi="Cambria"/>
          <w:color w:val="000000"/>
          <w:sz w:val="22"/>
          <w:szCs w:val="22"/>
        </w:rPr>
      </w:pPr>
      <w:proofErr w:type="spellStart"/>
      <w:r>
        <w:rPr>
          <w:rFonts w:ascii="Cambria" w:hAnsi="Cambria"/>
          <w:b/>
          <w:color w:val="000000"/>
          <w:sz w:val="22"/>
          <w:szCs w:val="22"/>
        </w:rPr>
        <w:t>Findrep</w:t>
      </w:r>
      <w:proofErr w:type="spellEnd"/>
      <w:r w:rsidRPr="00921292">
        <w:rPr>
          <w:rFonts w:ascii="Cambria" w:hAnsi="Cambria"/>
          <w:b/>
          <w:color w:val="000000"/>
          <w:sz w:val="22"/>
          <w:szCs w:val="22"/>
        </w:rPr>
        <w:t>:</w:t>
      </w:r>
    </w:p>
    <w:p w14:paraId="5C107DA1" w14:textId="72E49848" w:rsidR="00383FC6" w:rsidRDefault="00383FC6" w:rsidP="00383FC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se in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findrep_events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7FB06FC3" w14:textId="77777777" w:rsidR="00383FC6" w:rsidRDefault="00383FC6" w:rsidP="00383FC6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proofErr w:type="gram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 xml:space="preserve">{{ </w:t>
      </w:r>
      <w:proofErr w:type="spell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se</w:t>
      </w:r>
      <w:proofErr w:type="gram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proofErr w:type="spell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ab/>
        <w:t xml:space="preserve">{{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se.event_time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2EBC89B9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se.attributes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att.value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11FC37AE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p w14:paraId="13F0CDE7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note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se.notes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note.created_at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note.username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</w:p>
    <w:p w14:paraId="1817D988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note.text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6600FC3D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4ED99517" w14:textId="77777777" w:rsidR="00383FC6" w:rsidRPr="00921292" w:rsidRDefault="00383FC6" w:rsidP="00383FC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43B5187B" w14:textId="77777777" w:rsidR="00383FC6" w:rsidRPr="00921292" w:rsidRDefault="00383FC6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4CF32251" w14:textId="77777777" w:rsidR="009D5EC9" w:rsidRPr="008D2381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54979AF9" w14:textId="20544DD6" w:rsidR="00E17279" w:rsidRPr="00C77C86" w:rsidRDefault="009D5EC9" w:rsidP="00C77C86">
      <w:pPr>
        <w:keepLines/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8D2381">
        <w:rPr>
          <w:rFonts w:ascii="Cambria" w:hAnsi="Cambria"/>
          <w:b/>
          <w:color w:val="000000"/>
          <w:sz w:val="22"/>
          <w:szCs w:val="22"/>
        </w:rPr>
        <w:t xml:space="preserve">Fence </w:t>
      </w:r>
      <w:proofErr w:type="gramStart"/>
      <w:r w:rsidRPr="008D2381">
        <w:rPr>
          <w:rFonts w:ascii="Cambria" w:hAnsi="Cambria"/>
          <w:b/>
          <w:color w:val="000000"/>
          <w:sz w:val="22"/>
          <w:szCs w:val="22"/>
        </w:rPr>
        <w:t>Break</w:t>
      </w:r>
      <w:r w:rsidR="00E17279">
        <w:rPr>
          <w:rFonts w:ascii="Cambria" w:hAnsi="Cambria"/>
          <w:b/>
          <w:color w:val="000000"/>
          <w:sz w:val="22"/>
          <w:szCs w:val="22"/>
        </w:rPr>
        <w:t>age</w:t>
      </w:r>
      <w:r w:rsidRPr="008D2381">
        <w:rPr>
          <w:rFonts w:ascii="Cambria" w:hAnsi="Cambria"/>
          <w:b/>
          <w:color w:val="000000"/>
          <w:sz w:val="22"/>
          <w:szCs w:val="22"/>
        </w:rPr>
        <w:t>s</w:t>
      </w:r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>{</w:t>
      </w:r>
      <w:proofErr w:type="gramEnd"/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 xml:space="preserve">% if </w:t>
      </w:r>
      <w:proofErr w:type="spellStart"/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>fence_breakage</w:t>
      </w:r>
      <w:proofErr w:type="spellEnd"/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349FBE14" w14:textId="77777777" w:rsidR="009D5EC9" w:rsidRPr="003A0C3B" w:rsidRDefault="009D5EC9" w:rsidP="00460E7C">
      <w:pPr>
        <w:keepLines/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38"/>
        <w:gridCol w:w="1274"/>
        <w:gridCol w:w="1145"/>
        <w:gridCol w:w="1732"/>
        <w:gridCol w:w="1653"/>
        <w:gridCol w:w="1198"/>
        <w:gridCol w:w="1410"/>
      </w:tblGrid>
      <w:tr w:rsidR="0017558C" w:rsidRPr="00AE662A" w14:paraId="4B3E1B2A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29F49AB3" w14:textId="1864982C" w:rsidR="009D5EC9" w:rsidRPr="00AE662A" w:rsidRDefault="009D5EC9" w:rsidP="00460E7C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Time</w:t>
            </w:r>
          </w:p>
        </w:tc>
        <w:tc>
          <w:tcPr>
            <w:tcW w:w="1391" w:type="dxa"/>
          </w:tcPr>
          <w:p w14:paraId="27DF96B3" w14:textId="28E59A5F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Section/area</w:t>
            </w:r>
          </w:p>
        </w:tc>
        <w:tc>
          <w:tcPr>
            <w:tcW w:w="1249" w:type="dxa"/>
          </w:tcPr>
          <w:p w14:paraId="47A52A6B" w14:textId="0B5FE49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271" w:type="dxa"/>
          </w:tcPr>
          <w:p w14:paraId="26591919" w14:textId="5BA60B29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Animal’s Name</w:t>
            </w:r>
          </w:p>
        </w:tc>
        <w:tc>
          <w:tcPr>
            <w:tcW w:w="1276" w:type="dxa"/>
          </w:tcPr>
          <w:p w14:paraId="43249FD6" w14:textId="0C071DF5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Reporter</w:t>
            </w:r>
          </w:p>
        </w:tc>
        <w:tc>
          <w:tcPr>
            <w:tcW w:w="1232" w:type="dxa"/>
          </w:tcPr>
          <w:p w14:paraId="6F14A0B8" w14:textId="0814EF5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Action</w:t>
            </w:r>
          </w:p>
        </w:tc>
        <w:tc>
          <w:tcPr>
            <w:tcW w:w="1267" w:type="dxa"/>
          </w:tcPr>
          <w:p w14:paraId="056693BB" w14:textId="262F6E78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Logistics Feeback</w:t>
            </w:r>
          </w:p>
        </w:tc>
      </w:tr>
      <w:tr w:rsidR="00E17279" w14:paraId="7D8FE89C" w14:textId="77777777" w:rsidTr="00932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7"/>
          </w:tcPr>
          <w:p w14:paraId="313FF467" w14:textId="42B4DCEE" w:rsidR="00E17279" w:rsidRDefault="00E1727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fence_breakage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</w:tr>
      <w:tr w:rsidR="00E17279" w:rsidRPr="0017558C" w14:paraId="6931039D" w14:textId="77777777" w:rsidTr="00E17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14DB96AB" w14:textId="2F8C6523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t>.time</w:t>
            </w:r>
            <w:proofErr w:type="spellEnd"/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91" w:type="dxa"/>
          </w:tcPr>
          <w:p w14:paraId="472FEA79" w14:textId="3810BEEA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item.section</w:t>
            </w:r>
            <w:proofErr w:type="spellEnd"/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249" w:type="dxa"/>
          </w:tcPr>
          <w:p w14:paraId="14430152" w14:textId="7578F09E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.species</w:t>
            </w:r>
            <w:proofErr w:type="spell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271" w:type="dxa"/>
          </w:tcPr>
          <w:p w14:paraId="699666B3" w14:textId="7FAD9EA7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.animal_name</w:t>
            </w:r>
            <w:proofErr w:type="spell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276" w:type="dxa"/>
          </w:tcPr>
          <w:p w14:paraId="49EEDEE8" w14:textId="65CF911F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.reported_by</w:t>
            </w:r>
            <w:proofErr w:type="spell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232" w:type="dxa"/>
          </w:tcPr>
          <w:p w14:paraId="6BEA4A1D" w14:textId="66FF4846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.action</w:t>
            </w:r>
            <w:proofErr w:type="spell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267" w:type="dxa"/>
          </w:tcPr>
          <w:p w14:paraId="162A2097" w14:textId="1A6BAE07" w:rsidR="009D5EC9" w:rsidRPr="0017558C" w:rsidRDefault="002D52BB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item.feed</w:t>
            </w:r>
            <w:r w:rsidR="00E17279" w:rsidRPr="0017558C">
              <w:rPr>
                <w:rFonts w:ascii="Cambria" w:hAnsi="Cambria"/>
                <w:color w:val="000000"/>
                <w:sz w:val="22"/>
                <w:szCs w:val="22"/>
              </w:rPr>
              <w:t>back</w:t>
            </w:r>
            <w:proofErr w:type="spellEnd"/>
            <w:proofErr w:type="gramEnd"/>
            <w:r w:rsidR="00E17279"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E17279" w14:paraId="3AD5CB59" w14:textId="77777777" w:rsidTr="00E17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6858A020" w14:textId="36E6F025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391" w:type="dxa"/>
          </w:tcPr>
          <w:p w14:paraId="2B03D547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49" w:type="dxa"/>
          </w:tcPr>
          <w:p w14:paraId="4D19BC9D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71" w:type="dxa"/>
          </w:tcPr>
          <w:p w14:paraId="6F65B93C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C8029B6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32" w:type="dxa"/>
          </w:tcPr>
          <w:p w14:paraId="4BCCE8C8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67" w:type="dxa"/>
          </w:tcPr>
          <w:p w14:paraId="0F0B2D4E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494B480E" w14:textId="107C2805" w:rsidR="009D5EC9" w:rsidRDefault="00E1727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 w:rsidRPr="00E17279">
        <w:rPr>
          <w:rFonts w:ascii="Cambria" w:hAnsi="Cambria"/>
          <w:color w:val="000000"/>
          <w:sz w:val="22"/>
          <w:szCs w:val="22"/>
        </w:rPr>
        <w:lastRenderedPageBreak/>
        <w:t>{% else %}</w:t>
      </w:r>
    </w:p>
    <w:p w14:paraId="26FC46D4" w14:textId="5049B7F8" w:rsidR="00E17279" w:rsidRPr="00E17279" w:rsidRDefault="00E17279" w:rsidP="009F7FA5">
      <w:pPr>
        <w:pStyle w:val="ListParagraph"/>
        <w:numPr>
          <w:ilvl w:val="0"/>
          <w:numId w:val="3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 w:rsidRPr="00E17279">
        <w:rPr>
          <w:rFonts w:ascii="Cambria" w:hAnsi="Cambria"/>
          <w:color w:val="000000"/>
          <w:sz w:val="22"/>
          <w:szCs w:val="22"/>
        </w:rPr>
        <w:t xml:space="preserve"> No fence breakages reported.</w:t>
      </w:r>
    </w:p>
    <w:p w14:paraId="3735F6D4" w14:textId="7925302E" w:rsidR="00E17279" w:rsidRPr="00E17279" w:rsidRDefault="00E17279" w:rsidP="00E1727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{% endif %}</w:t>
      </w:r>
    </w:p>
    <w:p w14:paraId="3C9DE58D" w14:textId="77777777" w:rsidR="00E17279" w:rsidRPr="003A0C3B" w:rsidRDefault="00E17279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564ECF48" w14:textId="5EAAF7C8" w:rsidR="001F0162" w:rsidRDefault="001F0162" w:rsidP="00A7096E">
      <w:pPr>
        <w:pStyle w:val="Heading1"/>
      </w:pPr>
      <w:r>
        <w:t>Kenya Police Security</w:t>
      </w:r>
    </w:p>
    <w:p w14:paraId="270EE2B6" w14:textId="0149BC44" w:rsidR="001F0162" w:rsidRDefault="001F0162" w:rsidP="001F0162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se in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security_ke_police_events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011C1ACA" w14:textId="77777777" w:rsidR="001F0162" w:rsidRDefault="001F0162" w:rsidP="001F0162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proofErr w:type="gram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 xml:space="preserve">{{ </w:t>
      </w:r>
      <w:proofErr w:type="spell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se</w:t>
      </w:r>
      <w:proofErr w:type="gram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proofErr w:type="spell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ab/>
        <w:t xml:space="preserve">{{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se.event_time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2E3C737A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se.attributes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att.value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6026DCB9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p w14:paraId="4DEE7C89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note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se.notes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note.created_at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note.username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</w:p>
    <w:p w14:paraId="512C7553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note.text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319DDE06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5FF0A09A" w14:textId="105B631A" w:rsidR="001F0162" w:rsidRPr="001F0162" w:rsidRDefault="001F0162" w:rsidP="001F0162"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034A31E5" w14:textId="6A30342F" w:rsidR="00A7096E" w:rsidRDefault="00A7096E" w:rsidP="00A7096E">
      <w:pPr>
        <w:pStyle w:val="Heading1"/>
      </w:pPr>
      <w:r>
        <w:t>N.R.T. Report</w:t>
      </w:r>
    </w:p>
    <w:p w14:paraId="5068D424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Information received in Lewa:</w:t>
      </w:r>
    </w:p>
    <w:p w14:paraId="609F3A87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&lt;report details&gt;</w:t>
      </w:r>
    </w:p>
    <w:p w14:paraId="57952888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---</w:t>
      </w:r>
    </w:p>
    <w:p w14:paraId="1040BAEE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Lewa Operations room:</w:t>
      </w:r>
    </w:p>
    <w:p w14:paraId="1E5007EB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Report compiled by: </w:t>
      </w:r>
    </w:p>
    <w:p w14:paraId="2DE458E7" w14:textId="77777777" w:rsidR="00A7096E" w:rsidRPr="00921292" w:rsidRDefault="00A7096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sectPr w:rsidR="00A7096E" w:rsidRPr="00921292" w:rsidSect="000E1024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84C5B" w14:textId="77777777" w:rsidR="009501E8" w:rsidRDefault="009501E8" w:rsidP="002165A7">
      <w:r>
        <w:separator/>
      </w:r>
    </w:p>
  </w:endnote>
  <w:endnote w:type="continuationSeparator" w:id="0">
    <w:p w14:paraId="110F4CFB" w14:textId="77777777" w:rsidR="009501E8" w:rsidRDefault="009501E8" w:rsidP="0021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41AAE" w14:textId="25D9F02B" w:rsidR="00D72D41" w:rsidRDefault="00D72D41">
    <w:pPr>
      <w:pStyle w:val="Footer"/>
    </w:pPr>
    <w:r>
      <w:t>{{</w:t>
    </w:r>
    <w:proofErr w:type="spellStart"/>
    <w:r>
      <w:t>footer_text</w:t>
    </w:r>
    <w:proofErr w:type="spellEnd"/>
    <w: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C1778" w14:textId="77777777" w:rsidR="009501E8" w:rsidRDefault="009501E8" w:rsidP="002165A7">
      <w:r>
        <w:separator/>
      </w:r>
    </w:p>
  </w:footnote>
  <w:footnote w:type="continuationSeparator" w:id="0">
    <w:p w14:paraId="688ACA50" w14:textId="77777777" w:rsidR="009501E8" w:rsidRDefault="009501E8" w:rsidP="00216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Light"/>
      <w:tblW w:w="0" w:type="auto"/>
      <w:tblBorders>
        <w:top w:val="none" w:sz="0" w:space="0" w:color="auto"/>
        <w:left w:val="none" w:sz="0" w:space="0" w:color="auto"/>
        <w:bottom w:val="single" w:sz="12" w:space="0" w:color="70AD47" w:themeColor="accent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2"/>
      <w:gridCol w:w="2942"/>
      <w:gridCol w:w="2876"/>
    </w:tblGrid>
    <w:tr w:rsidR="00693839" w14:paraId="40A6B934" w14:textId="77777777" w:rsidTr="007B6467">
      <w:trPr>
        <w:trHeight w:val="2943"/>
      </w:trPr>
      <w:tc>
        <w:tcPr>
          <w:tcW w:w="3116" w:type="dxa"/>
          <w:vAlign w:val="center"/>
        </w:tcPr>
        <w:p w14:paraId="64A04857" w14:textId="1E29CB75" w:rsidR="00693839" w:rsidRDefault="00693839" w:rsidP="007B6467">
          <w:pPr>
            <w:pStyle w:val="Header"/>
            <w:jc w:val="center"/>
            <w:rPr>
              <w:b/>
            </w:rPr>
          </w:pPr>
          <w:r w:rsidRPr="00416F05">
            <w:rPr>
              <w:noProof/>
              <w:sz w:val="48"/>
              <w:szCs w:val="48"/>
            </w:rPr>
            <w:drawing>
              <wp:anchor distT="0" distB="0" distL="114300" distR="114300" simplePos="0" relativeHeight="251659264" behindDoc="0" locked="0" layoutInCell="1" allowOverlap="1" wp14:anchorId="446F0672" wp14:editId="72570D11">
                <wp:simplePos x="0" y="0"/>
                <wp:positionH relativeFrom="margin">
                  <wp:posOffset>-6350</wp:posOffset>
                </wp:positionH>
                <wp:positionV relativeFrom="margin">
                  <wp:posOffset>138430</wp:posOffset>
                </wp:positionV>
                <wp:extent cx="2112403" cy="1005840"/>
                <wp:effectExtent l="0" t="0" r="0" b="10160"/>
                <wp:wrapSquare wrapText="bothSides"/>
                <wp:docPr id="2" name="Picture 2" descr="Lewa_Olive_rgb_m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ewa_Olive_rgb_m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2403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17" w:type="dxa"/>
          <w:vAlign w:val="center"/>
        </w:tcPr>
        <w:p w14:paraId="7404218C" w14:textId="4CEE32B2" w:rsidR="00693839" w:rsidRDefault="00693839" w:rsidP="007B6467">
          <w:pPr>
            <w:pStyle w:val="Header"/>
            <w:jc w:val="center"/>
            <w:rPr>
              <w:b/>
            </w:rPr>
          </w:pPr>
          <w:r w:rsidRPr="00416F05">
            <w:rPr>
              <w:noProof/>
              <w:sz w:val="56"/>
              <w:szCs w:val="48"/>
            </w:rPr>
            <w:drawing>
              <wp:inline distT="0" distB="0" distL="0" distR="0" wp14:anchorId="691BAF27" wp14:editId="661B58DC">
                <wp:extent cx="1238250" cy="1782445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1782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  <w:vAlign w:val="center"/>
        </w:tcPr>
        <w:p w14:paraId="5D87DFEF" w14:textId="5D7C0533" w:rsidR="00693839" w:rsidRDefault="00693839" w:rsidP="007B6467">
          <w:pPr>
            <w:pStyle w:val="Header"/>
            <w:jc w:val="center"/>
            <w:rPr>
              <w:b/>
            </w:rPr>
          </w:pPr>
          <w:r w:rsidRPr="00A7096E">
            <w:rPr>
              <w:noProof/>
              <w:sz w:val="48"/>
              <w:szCs w:val="48"/>
            </w:rPr>
            <w:drawing>
              <wp:inline distT="0" distB="0" distL="0" distR="0" wp14:anchorId="79E0506A" wp14:editId="2D79D903">
                <wp:extent cx="1009489" cy="1608527"/>
                <wp:effectExtent l="0" t="0" r="6985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3643" cy="1615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48C744E" w14:textId="485C799D" w:rsidR="00B258F2" w:rsidRPr="001965E9" w:rsidRDefault="00B258F2" w:rsidP="00FE2A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E2E11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E00BB0"/>
    <w:multiLevelType w:val="hybridMultilevel"/>
    <w:tmpl w:val="8E5A7C5C"/>
    <w:lvl w:ilvl="0" w:tplc="53AEC75C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E722D"/>
    <w:multiLevelType w:val="hybridMultilevel"/>
    <w:tmpl w:val="0B369846"/>
    <w:lvl w:ilvl="0" w:tplc="890C27B0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366C8"/>
    <w:multiLevelType w:val="hybridMultilevel"/>
    <w:tmpl w:val="02C0F422"/>
    <w:lvl w:ilvl="0" w:tplc="B7AA88A8">
      <w:numFmt w:val="bullet"/>
      <w:lvlText w:val="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53718">
    <w:abstractNumId w:val="2"/>
  </w:num>
  <w:num w:numId="2" w16cid:durableId="1468083765">
    <w:abstractNumId w:val="1"/>
  </w:num>
  <w:num w:numId="3" w16cid:durableId="1736858641">
    <w:abstractNumId w:val="3"/>
  </w:num>
  <w:num w:numId="4" w16cid:durableId="199159765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defaultTabStop w:val="720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938"/>
    <w:rsid w:val="00000891"/>
    <w:rsid w:val="00000A64"/>
    <w:rsid w:val="00000CC4"/>
    <w:rsid w:val="00001AFB"/>
    <w:rsid w:val="00002524"/>
    <w:rsid w:val="000026A0"/>
    <w:rsid w:val="00002755"/>
    <w:rsid w:val="00002DD9"/>
    <w:rsid w:val="00003543"/>
    <w:rsid w:val="0000481F"/>
    <w:rsid w:val="00004FDB"/>
    <w:rsid w:val="00005C77"/>
    <w:rsid w:val="00006142"/>
    <w:rsid w:val="0000625E"/>
    <w:rsid w:val="0000732A"/>
    <w:rsid w:val="00007530"/>
    <w:rsid w:val="0000755A"/>
    <w:rsid w:val="00010591"/>
    <w:rsid w:val="00010A3E"/>
    <w:rsid w:val="00011594"/>
    <w:rsid w:val="00012000"/>
    <w:rsid w:val="000126D4"/>
    <w:rsid w:val="0001274C"/>
    <w:rsid w:val="00012B67"/>
    <w:rsid w:val="00012DFD"/>
    <w:rsid w:val="00013317"/>
    <w:rsid w:val="00013B1E"/>
    <w:rsid w:val="000142F4"/>
    <w:rsid w:val="00015933"/>
    <w:rsid w:val="00015E30"/>
    <w:rsid w:val="0001636C"/>
    <w:rsid w:val="00016688"/>
    <w:rsid w:val="000169D3"/>
    <w:rsid w:val="00016A94"/>
    <w:rsid w:val="00016DDC"/>
    <w:rsid w:val="00016EA1"/>
    <w:rsid w:val="00017067"/>
    <w:rsid w:val="0001755B"/>
    <w:rsid w:val="0001769D"/>
    <w:rsid w:val="00021786"/>
    <w:rsid w:val="00022574"/>
    <w:rsid w:val="000226AA"/>
    <w:rsid w:val="000226D6"/>
    <w:rsid w:val="00022AD9"/>
    <w:rsid w:val="0002407F"/>
    <w:rsid w:val="00025821"/>
    <w:rsid w:val="00025A7B"/>
    <w:rsid w:val="00025E09"/>
    <w:rsid w:val="000266D0"/>
    <w:rsid w:val="00027EB8"/>
    <w:rsid w:val="000302D4"/>
    <w:rsid w:val="00030A4C"/>
    <w:rsid w:val="00031522"/>
    <w:rsid w:val="000316C3"/>
    <w:rsid w:val="000322ED"/>
    <w:rsid w:val="000327B6"/>
    <w:rsid w:val="00032928"/>
    <w:rsid w:val="00032B2C"/>
    <w:rsid w:val="000331C5"/>
    <w:rsid w:val="0003323B"/>
    <w:rsid w:val="00033619"/>
    <w:rsid w:val="00033C42"/>
    <w:rsid w:val="00033F23"/>
    <w:rsid w:val="0003434A"/>
    <w:rsid w:val="00034931"/>
    <w:rsid w:val="00035D82"/>
    <w:rsid w:val="00037BF3"/>
    <w:rsid w:val="00041678"/>
    <w:rsid w:val="000430D3"/>
    <w:rsid w:val="00043125"/>
    <w:rsid w:val="0004450B"/>
    <w:rsid w:val="00044518"/>
    <w:rsid w:val="00044629"/>
    <w:rsid w:val="00044F9D"/>
    <w:rsid w:val="00045381"/>
    <w:rsid w:val="00045551"/>
    <w:rsid w:val="00047451"/>
    <w:rsid w:val="000474C8"/>
    <w:rsid w:val="000479D6"/>
    <w:rsid w:val="000501F8"/>
    <w:rsid w:val="00050281"/>
    <w:rsid w:val="00051952"/>
    <w:rsid w:val="00051A9D"/>
    <w:rsid w:val="00051F12"/>
    <w:rsid w:val="00052070"/>
    <w:rsid w:val="000527CD"/>
    <w:rsid w:val="00052CB6"/>
    <w:rsid w:val="000537F4"/>
    <w:rsid w:val="00054064"/>
    <w:rsid w:val="0005501A"/>
    <w:rsid w:val="00055164"/>
    <w:rsid w:val="00055EAA"/>
    <w:rsid w:val="00056ACC"/>
    <w:rsid w:val="00056F00"/>
    <w:rsid w:val="00057AE3"/>
    <w:rsid w:val="00057B9F"/>
    <w:rsid w:val="0006158E"/>
    <w:rsid w:val="00061E57"/>
    <w:rsid w:val="000622DE"/>
    <w:rsid w:val="000636A8"/>
    <w:rsid w:val="00064B01"/>
    <w:rsid w:val="0006519B"/>
    <w:rsid w:val="000652A9"/>
    <w:rsid w:val="00065E59"/>
    <w:rsid w:val="00065FCA"/>
    <w:rsid w:val="000660FA"/>
    <w:rsid w:val="00066ADA"/>
    <w:rsid w:val="00067EAB"/>
    <w:rsid w:val="0007139B"/>
    <w:rsid w:val="00071E71"/>
    <w:rsid w:val="00072A18"/>
    <w:rsid w:val="00072C3D"/>
    <w:rsid w:val="00073410"/>
    <w:rsid w:val="000735E1"/>
    <w:rsid w:val="000738D5"/>
    <w:rsid w:val="00073AFC"/>
    <w:rsid w:val="000740B9"/>
    <w:rsid w:val="000748ED"/>
    <w:rsid w:val="00074DE8"/>
    <w:rsid w:val="00074F9B"/>
    <w:rsid w:val="00075D4C"/>
    <w:rsid w:val="00075FB4"/>
    <w:rsid w:val="00076181"/>
    <w:rsid w:val="000761F4"/>
    <w:rsid w:val="0007673C"/>
    <w:rsid w:val="00077013"/>
    <w:rsid w:val="0008018B"/>
    <w:rsid w:val="00080957"/>
    <w:rsid w:val="00080D73"/>
    <w:rsid w:val="00081273"/>
    <w:rsid w:val="000814AA"/>
    <w:rsid w:val="000822DB"/>
    <w:rsid w:val="0008273C"/>
    <w:rsid w:val="00083DFA"/>
    <w:rsid w:val="000847AE"/>
    <w:rsid w:val="00084CD9"/>
    <w:rsid w:val="00085D58"/>
    <w:rsid w:val="000861C2"/>
    <w:rsid w:val="00086BD0"/>
    <w:rsid w:val="0008740F"/>
    <w:rsid w:val="0008741C"/>
    <w:rsid w:val="00090112"/>
    <w:rsid w:val="00090458"/>
    <w:rsid w:val="00090786"/>
    <w:rsid w:val="00090D77"/>
    <w:rsid w:val="0009168D"/>
    <w:rsid w:val="000917BA"/>
    <w:rsid w:val="00092B75"/>
    <w:rsid w:val="00093114"/>
    <w:rsid w:val="000936B5"/>
    <w:rsid w:val="000937DF"/>
    <w:rsid w:val="0009386C"/>
    <w:rsid w:val="00093D35"/>
    <w:rsid w:val="00094EC1"/>
    <w:rsid w:val="000952B0"/>
    <w:rsid w:val="000956EC"/>
    <w:rsid w:val="00095E52"/>
    <w:rsid w:val="00096371"/>
    <w:rsid w:val="00096645"/>
    <w:rsid w:val="00097004"/>
    <w:rsid w:val="00097044"/>
    <w:rsid w:val="00097A36"/>
    <w:rsid w:val="00097CE7"/>
    <w:rsid w:val="000A0067"/>
    <w:rsid w:val="000A014A"/>
    <w:rsid w:val="000A0EA3"/>
    <w:rsid w:val="000A13AA"/>
    <w:rsid w:val="000A387B"/>
    <w:rsid w:val="000A4534"/>
    <w:rsid w:val="000A4633"/>
    <w:rsid w:val="000A46A7"/>
    <w:rsid w:val="000A4774"/>
    <w:rsid w:val="000A486A"/>
    <w:rsid w:val="000A69F1"/>
    <w:rsid w:val="000A6A2D"/>
    <w:rsid w:val="000A6AF2"/>
    <w:rsid w:val="000A6DAB"/>
    <w:rsid w:val="000A776D"/>
    <w:rsid w:val="000A7CBC"/>
    <w:rsid w:val="000A7FEA"/>
    <w:rsid w:val="000B06AD"/>
    <w:rsid w:val="000B0A9C"/>
    <w:rsid w:val="000B0DD7"/>
    <w:rsid w:val="000B138A"/>
    <w:rsid w:val="000B1FCF"/>
    <w:rsid w:val="000B2426"/>
    <w:rsid w:val="000B273F"/>
    <w:rsid w:val="000B2B49"/>
    <w:rsid w:val="000B2BDA"/>
    <w:rsid w:val="000B33BE"/>
    <w:rsid w:val="000B3608"/>
    <w:rsid w:val="000B3929"/>
    <w:rsid w:val="000B441D"/>
    <w:rsid w:val="000B445F"/>
    <w:rsid w:val="000B4BE9"/>
    <w:rsid w:val="000B5DBC"/>
    <w:rsid w:val="000B6D53"/>
    <w:rsid w:val="000B74F1"/>
    <w:rsid w:val="000B7A97"/>
    <w:rsid w:val="000C0AFB"/>
    <w:rsid w:val="000C0C0C"/>
    <w:rsid w:val="000C1540"/>
    <w:rsid w:val="000C1981"/>
    <w:rsid w:val="000C1989"/>
    <w:rsid w:val="000C1D34"/>
    <w:rsid w:val="000C2847"/>
    <w:rsid w:val="000C2D2A"/>
    <w:rsid w:val="000C2EDF"/>
    <w:rsid w:val="000C3590"/>
    <w:rsid w:val="000C35D0"/>
    <w:rsid w:val="000C3B54"/>
    <w:rsid w:val="000C4ACE"/>
    <w:rsid w:val="000C5FA1"/>
    <w:rsid w:val="000C60B1"/>
    <w:rsid w:val="000C6105"/>
    <w:rsid w:val="000C64F1"/>
    <w:rsid w:val="000C6764"/>
    <w:rsid w:val="000C713C"/>
    <w:rsid w:val="000C7156"/>
    <w:rsid w:val="000C7301"/>
    <w:rsid w:val="000C7326"/>
    <w:rsid w:val="000C74D7"/>
    <w:rsid w:val="000D0478"/>
    <w:rsid w:val="000D051B"/>
    <w:rsid w:val="000D0BE8"/>
    <w:rsid w:val="000D124E"/>
    <w:rsid w:val="000D14FF"/>
    <w:rsid w:val="000D1841"/>
    <w:rsid w:val="000D254D"/>
    <w:rsid w:val="000D3939"/>
    <w:rsid w:val="000D40DA"/>
    <w:rsid w:val="000D5B2A"/>
    <w:rsid w:val="000D605F"/>
    <w:rsid w:val="000D6286"/>
    <w:rsid w:val="000D6750"/>
    <w:rsid w:val="000D77D1"/>
    <w:rsid w:val="000E0A25"/>
    <w:rsid w:val="000E1024"/>
    <w:rsid w:val="000E17E8"/>
    <w:rsid w:val="000E1A93"/>
    <w:rsid w:val="000E2222"/>
    <w:rsid w:val="000E22DF"/>
    <w:rsid w:val="000E44E2"/>
    <w:rsid w:val="000E47B3"/>
    <w:rsid w:val="000E4C38"/>
    <w:rsid w:val="000E537D"/>
    <w:rsid w:val="000E541D"/>
    <w:rsid w:val="000E5D78"/>
    <w:rsid w:val="000E5E34"/>
    <w:rsid w:val="000E6836"/>
    <w:rsid w:val="000E6B64"/>
    <w:rsid w:val="000E6EDE"/>
    <w:rsid w:val="000E7486"/>
    <w:rsid w:val="000E7790"/>
    <w:rsid w:val="000E7856"/>
    <w:rsid w:val="000E79F1"/>
    <w:rsid w:val="000E7ADF"/>
    <w:rsid w:val="000E7F47"/>
    <w:rsid w:val="000F02C9"/>
    <w:rsid w:val="000F09CD"/>
    <w:rsid w:val="000F0E68"/>
    <w:rsid w:val="000F13F4"/>
    <w:rsid w:val="000F1452"/>
    <w:rsid w:val="000F19D2"/>
    <w:rsid w:val="000F1B4C"/>
    <w:rsid w:val="000F1C90"/>
    <w:rsid w:val="000F4606"/>
    <w:rsid w:val="000F4C4F"/>
    <w:rsid w:val="000F4C9F"/>
    <w:rsid w:val="000F5604"/>
    <w:rsid w:val="000F5B7D"/>
    <w:rsid w:val="000F5C66"/>
    <w:rsid w:val="000F5CF9"/>
    <w:rsid w:val="000F6328"/>
    <w:rsid w:val="000F6B36"/>
    <w:rsid w:val="000F6D16"/>
    <w:rsid w:val="000F7075"/>
    <w:rsid w:val="0010016A"/>
    <w:rsid w:val="001006A8"/>
    <w:rsid w:val="0010082D"/>
    <w:rsid w:val="001011E6"/>
    <w:rsid w:val="00101286"/>
    <w:rsid w:val="00102976"/>
    <w:rsid w:val="00102993"/>
    <w:rsid w:val="00102BB0"/>
    <w:rsid w:val="0010312D"/>
    <w:rsid w:val="001032A8"/>
    <w:rsid w:val="00103C60"/>
    <w:rsid w:val="001042AB"/>
    <w:rsid w:val="00104620"/>
    <w:rsid w:val="001047FA"/>
    <w:rsid w:val="0010611E"/>
    <w:rsid w:val="001069FA"/>
    <w:rsid w:val="0010750D"/>
    <w:rsid w:val="00107528"/>
    <w:rsid w:val="00110D2B"/>
    <w:rsid w:val="00111304"/>
    <w:rsid w:val="00111424"/>
    <w:rsid w:val="0011158B"/>
    <w:rsid w:val="001119FF"/>
    <w:rsid w:val="00111C0F"/>
    <w:rsid w:val="00112207"/>
    <w:rsid w:val="00113349"/>
    <w:rsid w:val="00113EB6"/>
    <w:rsid w:val="00114A10"/>
    <w:rsid w:val="00114CF1"/>
    <w:rsid w:val="0011504D"/>
    <w:rsid w:val="00115C9C"/>
    <w:rsid w:val="00116B27"/>
    <w:rsid w:val="00117BE2"/>
    <w:rsid w:val="00117C67"/>
    <w:rsid w:val="00120ACF"/>
    <w:rsid w:val="00121A0D"/>
    <w:rsid w:val="00122B35"/>
    <w:rsid w:val="00122DDF"/>
    <w:rsid w:val="00123869"/>
    <w:rsid w:val="00123D5D"/>
    <w:rsid w:val="0012644F"/>
    <w:rsid w:val="0012695E"/>
    <w:rsid w:val="00127A01"/>
    <w:rsid w:val="00127CDC"/>
    <w:rsid w:val="00130658"/>
    <w:rsid w:val="00130998"/>
    <w:rsid w:val="001311EA"/>
    <w:rsid w:val="00131A93"/>
    <w:rsid w:val="00132026"/>
    <w:rsid w:val="00132369"/>
    <w:rsid w:val="001323E9"/>
    <w:rsid w:val="00132ED0"/>
    <w:rsid w:val="00133448"/>
    <w:rsid w:val="00134992"/>
    <w:rsid w:val="00134C00"/>
    <w:rsid w:val="00135315"/>
    <w:rsid w:val="00135B14"/>
    <w:rsid w:val="00135DCD"/>
    <w:rsid w:val="00136A7D"/>
    <w:rsid w:val="00137B30"/>
    <w:rsid w:val="00137CDC"/>
    <w:rsid w:val="00137F17"/>
    <w:rsid w:val="00140755"/>
    <w:rsid w:val="00140C1D"/>
    <w:rsid w:val="00141E48"/>
    <w:rsid w:val="0014236F"/>
    <w:rsid w:val="00142669"/>
    <w:rsid w:val="0014279E"/>
    <w:rsid w:val="00142B10"/>
    <w:rsid w:val="00142C18"/>
    <w:rsid w:val="0014310C"/>
    <w:rsid w:val="001435B5"/>
    <w:rsid w:val="00143B5C"/>
    <w:rsid w:val="00143E72"/>
    <w:rsid w:val="00143F50"/>
    <w:rsid w:val="001440E0"/>
    <w:rsid w:val="001441EE"/>
    <w:rsid w:val="00144F42"/>
    <w:rsid w:val="0014539D"/>
    <w:rsid w:val="00146327"/>
    <w:rsid w:val="001466A8"/>
    <w:rsid w:val="00146972"/>
    <w:rsid w:val="00147693"/>
    <w:rsid w:val="0015057B"/>
    <w:rsid w:val="00151566"/>
    <w:rsid w:val="00151D2A"/>
    <w:rsid w:val="0015201D"/>
    <w:rsid w:val="00152368"/>
    <w:rsid w:val="001527E5"/>
    <w:rsid w:val="0015292D"/>
    <w:rsid w:val="0015296B"/>
    <w:rsid w:val="0015342C"/>
    <w:rsid w:val="00153590"/>
    <w:rsid w:val="0015378F"/>
    <w:rsid w:val="00153A00"/>
    <w:rsid w:val="00153EBA"/>
    <w:rsid w:val="001542A4"/>
    <w:rsid w:val="00155F15"/>
    <w:rsid w:val="0015675C"/>
    <w:rsid w:val="00156B02"/>
    <w:rsid w:val="00157A87"/>
    <w:rsid w:val="00160148"/>
    <w:rsid w:val="001603C4"/>
    <w:rsid w:val="00160564"/>
    <w:rsid w:val="001605F0"/>
    <w:rsid w:val="00160E05"/>
    <w:rsid w:val="001610D0"/>
    <w:rsid w:val="00161310"/>
    <w:rsid w:val="001617EB"/>
    <w:rsid w:val="00161E93"/>
    <w:rsid w:val="00162ED9"/>
    <w:rsid w:val="0016301F"/>
    <w:rsid w:val="00163283"/>
    <w:rsid w:val="00163373"/>
    <w:rsid w:val="0016338A"/>
    <w:rsid w:val="00163AE3"/>
    <w:rsid w:val="001641A3"/>
    <w:rsid w:val="00164906"/>
    <w:rsid w:val="00164B4C"/>
    <w:rsid w:val="001657EA"/>
    <w:rsid w:val="00166E8F"/>
    <w:rsid w:val="00166FC6"/>
    <w:rsid w:val="00167897"/>
    <w:rsid w:val="00167933"/>
    <w:rsid w:val="001719A4"/>
    <w:rsid w:val="0017219D"/>
    <w:rsid w:val="001724B7"/>
    <w:rsid w:val="001725C7"/>
    <w:rsid w:val="001727C6"/>
    <w:rsid w:val="001730EE"/>
    <w:rsid w:val="00173A87"/>
    <w:rsid w:val="00174066"/>
    <w:rsid w:val="0017442E"/>
    <w:rsid w:val="00174850"/>
    <w:rsid w:val="00174F12"/>
    <w:rsid w:val="0017558C"/>
    <w:rsid w:val="00175D20"/>
    <w:rsid w:val="00176164"/>
    <w:rsid w:val="00176496"/>
    <w:rsid w:val="00176704"/>
    <w:rsid w:val="0017778D"/>
    <w:rsid w:val="00177BF5"/>
    <w:rsid w:val="001803DC"/>
    <w:rsid w:val="00180A86"/>
    <w:rsid w:val="0018235E"/>
    <w:rsid w:val="00182479"/>
    <w:rsid w:val="00182B5C"/>
    <w:rsid w:val="0018323B"/>
    <w:rsid w:val="00184037"/>
    <w:rsid w:val="001841D8"/>
    <w:rsid w:val="00186313"/>
    <w:rsid w:val="00186524"/>
    <w:rsid w:val="00186689"/>
    <w:rsid w:val="001878AE"/>
    <w:rsid w:val="001905F7"/>
    <w:rsid w:val="00191131"/>
    <w:rsid w:val="001911BE"/>
    <w:rsid w:val="001914F4"/>
    <w:rsid w:val="00193CAD"/>
    <w:rsid w:val="00193D55"/>
    <w:rsid w:val="00193E32"/>
    <w:rsid w:val="00193EEA"/>
    <w:rsid w:val="00194562"/>
    <w:rsid w:val="0019462D"/>
    <w:rsid w:val="00194F52"/>
    <w:rsid w:val="00195E92"/>
    <w:rsid w:val="00195ECC"/>
    <w:rsid w:val="001965E9"/>
    <w:rsid w:val="001967A9"/>
    <w:rsid w:val="001A0089"/>
    <w:rsid w:val="001A019D"/>
    <w:rsid w:val="001A0265"/>
    <w:rsid w:val="001A1017"/>
    <w:rsid w:val="001A19EE"/>
    <w:rsid w:val="001A1C66"/>
    <w:rsid w:val="001A1DC3"/>
    <w:rsid w:val="001A2AD7"/>
    <w:rsid w:val="001A3042"/>
    <w:rsid w:val="001A3A8D"/>
    <w:rsid w:val="001A4BFF"/>
    <w:rsid w:val="001A4E70"/>
    <w:rsid w:val="001A51F8"/>
    <w:rsid w:val="001A5648"/>
    <w:rsid w:val="001A5F1C"/>
    <w:rsid w:val="001A5F21"/>
    <w:rsid w:val="001A645B"/>
    <w:rsid w:val="001A68FA"/>
    <w:rsid w:val="001A69A4"/>
    <w:rsid w:val="001A7745"/>
    <w:rsid w:val="001A7F6E"/>
    <w:rsid w:val="001B086E"/>
    <w:rsid w:val="001B0F69"/>
    <w:rsid w:val="001B24DD"/>
    <w:rsid w:val="001B258F"/>
    <w:rsid w:val="001B2757"/>
    <w:rsid w:val="001B3A6A"/>
    <w:rsid w:val="001B3A75"/>
    <w:rsid w:val="001B46E7"/>
    <w:rsid w:val="001B4CDB"/>
    <w:rsid w:val="001B4D02"/>
    <w:rsid w:val="001B4D06"/>
    <w:rsid w:val="001B543D"/>
    <w:rsid w:val="001B556B"/>
    <w:rsid w:val="001B56B0"/>
    <w:rsid w:val="001B623B"/>
    <w:rsid w:val="001C022B"/>
    <w:rsid w:val="001C1A8B"/>
    <w:rsid w:val="001C292D"/>
    <w:rsid w:val="001C2B92"/>
    <w:rsid w:val="001C36F1"/>
    <w:rsid w:val="001C37C1"/>
    <w:rsid w:val="001C3C9F"/>
    <w:rsid w:val="001C45B5"/>
    <w:rsid w:val="001C4ADF"/>
    <w:rsid w:val="001C4D36"/>
    <w:rsid w:val="001C5C2E"/>
    <w:rsid w:val="001C5E29"/>
    <w:rsid w:val="001C5FCB"/>
    <w:rsid w:val="001C65F2"/>
    <w:rsid w:val="001C68BE"/>
    <w:rsid w:val="001C6E9E"/>
    <w:rsid w:val="001C792C"/>
    <w:rsid w:val="001C7BEF"/>
    <w:rsid w:val="001D001D"/>
    <w:rsid w:val="001D0906"/>
    <w:rsid w:val="001D116D"/>
    <w:rsid w:val="001D16E1"/>
    <w:rsid w:val="001D1F8C"/>
    <w:rsid w:val="001D2DAA"/>
    <w:rsid w:val="001D3BA3"/>
    <w:rsid w:val="001D42AA"/>
    <w:rsid w:val="001D4F1C"/>
    <w:rsid w:val="001D552D"/>
    <w:rsid w:val="001D55A1"/>
    <w:rsid w:val="001D5CCD"/>
    <w:rsid w:val="001D6260"/>
    <w:rsid w:val="001D79FE"/>
    <w:rsid w:val="001D7BD5"/>
    <w:rsid w:val="001D7D68"/>
    <w:rsid w:val="001E1AE4"/>
    <w:rsid w:val="001E1CC4"/>
    <w:rsid w:val="001E2D2D"/>
    <w:rsid w:val="001E2DFD"/>
    <w:rsid w:val="001E307D"/>
    <w:rsid w:val="001E3090"/>
    <w:rsid w:val="001E3172"/>
    <w:rsid w:val="001E3436"/>
    <w:rsid w:val="001E3B44"/>
    <w:rsid w:val="001E3DAD"/>
    <w:rsid w:val="001E49C9"/>
    <w:rsid w:val="001E5DA4"/>
    <w:rsid w:val="001E5FDE"/>
    <w:rsid w:val="001E5FFF"/>
    <w:rsid w:val="001E67DA"/>
    <w:rsid w:val="001E7459"/>
    <w:rsid w:val="001F0162"/>
    <w:rsid w:val="001F0739"/>
    <w:rsid w:val="001F0D7F"/>
    <w:rsid w:val="001F1048"/>
    <w:rsid w:val="001F166B"/>
    <w:rsid w:val="001F17E0"/>
    <w:rsid w:val="001F1D16"/>
    <w:rsid w:val="001F33A1"/>
    <w:rsid w:val="001F49A9"/>
    <w:rsid w:val="001F57C6"/>
    <w:rsid w:val="001F5BA9"/>
    <w:rsid w:val="001F687C"/>
    <w:rsid w:val="001F69EC"/>
    <w:rsid w:val="001F748A"/>
    <w:rsid w:val="0020086A"/>
    <w:rsid w:val="00200A0F"/>
    <w:rsid w:val="00201160"/>
    <w:rsid w:val="00201C86"/>
    <w:rsid w:val="002028A8"/>
    <w:rsid w:val="00202AD2"/>
    <w:rsid w:val="00202C12"/>
    <w:rsid w:val="00202D95"/>
    <w:rsid w:val="0020316F"/>
    <w:rsid w:val="00203E0D"/>
    <w:rsid w:val="00203E3E"/>
    <w:rsid w:val="002043E7"/>
    <w:rsid w:val="00204447"/>
    <w:rsid w:val="00204989"/>
    <w:rsid w:val="0020529F"/>
    <w:rsid w:val="00205E9F"/>
    <w:rsid w:val="002068BF"/>
    <w:rsid w:val="00206DE8"/>
    <w:rsid w:val="002076D6"/>
    <w:rsid w:val="00207930"/>
    <w:rsid w:val="00207B6A"/>
    <w:rsid w:val="00207E43"/>
    <w:rsid w:val="00210047"/>
    <w:rsid w:val="00210C6C"/>
    <w:rsid w:val="00210F2D"/>
    <w:rsid w:val="00210F86"/>
    <w:rsid w:val="002115B8"/>
    <w:rsid w:val="0021198D"/>
    <w:rsid w:val="002127FB"/>
    <w:rsid w:val="002128E5"/>
    <w:rsid w:val="0021308C"/>
    <w:rsid w:val="002133DD"/>
    <w:rsid w:val="00213594"/>
    <w:rsid w:val="00213CD6"/>
    <w:rsid w:val="00214018"/>
    <w:rsid w:val="0021411E"/>
    <w:rsid w:val="00214130"/>
    <w:rsid w:val="00214875"/>
    <w:rsid w:val="0021584A"/>
    <w:rsid w:val="002161CF"/>
    <w:rsid w:val="002165A7"/>
    <w:rsid w:val="002165EC"/>
    <w:rsid w:val="002168C8"/>
    <w:rsid w:val="00216A42"/>
    <w:rsid w:val="00216AA9"/>
    <w:rsid w:val="002175CE"/>
    <w:rsid w:val="00217A21"/>
    <w:rsid w:val="00217FD8"/>
    <w:rsid w:val="00217FF8"/>
    <w:rsid w:val="002202CA"/>
    <w:rsid w:val="002202D4"/>
    <w:rsid w:val="0022053E"/>
    <w:rsid w:val="002221EA"/>
    <w:rsid w:val="002222F8"/>
    <w:rsid w:val="00224294"/>
    <w:rsid w:val="00224409"/>
    <w:rsid w:val="00224F15"/>
    <w:rsid w:val="002267F0"/>
    <w:rsid w:val="0022714F"/>
    <w:rsid w:val="00227C12"/>
    <w:rsid w:val="00227EFC"/>
    <w:rsid w:val="002306A6"/>
    <w:rsid w:val="00230822"/>
    <w:rsid w:val="002308FA"/>
    <w:rsid w:val="00230DC9"/>
    <w:rsid w:val="00231198"/>
    <w:rsid w:val="002313B0"/>
    <w:rsid w:val="00231640"/>
    <w:rsid w:val="002318DA"/>
    <w:rsid w:val="00232811"/>
    <w:rsid w:val="0023351C"/>
    <w:rsid w:val="002342C5"/>
    <w:rsid w:val="0023492E"/>
    <w:rsid w:val="00234982"/>
    <w:rsid w:val="0023677D"/>
    <w:rsid w:val="0023691A"/>
    <w:rsid w:val="00237728"/>
    <w:rsid w:val="002377CE"/>
    <w:rsid w:val="00237BE6"/>
    <w:rsid w:val="0024051A"/>
    <w:rsid w:val="0024189F"/>
    <w:rsid w:val="00241C01"/>
    <w:rsid w:val="00241C40"/>
    <w:rsid w:val="00242040"/>
    <w:rsid w:val="002421D6"/>
    <w:rsid w:val="00242596"/>
    <w:rsid w:val="00242883"/>
    <w:rsid w:val="00242894"/>
    <w:rsid w:val="00243411"/>
    <w:rsid w:val="002437F2"/>
    <w:rsid w:val="00243F01"/>
    <w:rsid w:val="00244C0F"/>
    <w:rsid w:val="0024593E"/>
    <w:rsid w:val="00245A40"/>
    <w:rsid w:val="0025070F"/>
    <w:rsid w:val="002524B6"/>
    <w:rsid w:val="00252587"/>
    <w:rsid w:val="002537E5"/>
    <w:rsid w:val="00254BB5"/>
    <w:rsid w:val="002568A9"/>
    <w:rsid w:val="00256EDE"/>
    <w:rsid w:val="00257B00"/>
    <w:rsid w:val="00257F64"/>
    <w:rsid w:val="00260B75"/>
    <w:rsid w:val="0026112A"/>
    <w:rsid w:val="002614C5"/>
    <w:rsid w:val="002615CC"/>
    <w:rsid w:val="002617A5"/>
    <w:rsid w:val="00261D23"/>
    <w:rsid w:val="00261DF9"/>
    <w:rsid w:val="00262449"/>
    <w:rsid w:val="00263220"/>
    <w:rsid w:val="0026357B"/>
    <w:rsid w:val="002640AE"/>
    <w:rsid w:val="00264369"/>
    <w:rsid w:val="002657CF"/>
    <w:rsid w:val="00265836"/>
    <w:rsid w:val="00265A5C"/>
    <w:rsid w:val="00265C3E"/>
    <w:rsid w:val="00265F1D"/>
    <w:rsid w:val="00266466"/>
    <w:rsid w:val="00266778"/>
    <w:rsid w:val="00266D1C"/>
    <w:rsid w:val="00266D91"/>
    <w:rsid w:val="002671B2"/>
    <w:rsid w:val="0026738C"/>
    <w:rsid w:val="002700B5"/>
    <w:rsid w:val="00270C70"/>
    <w:rsid w:val="00271026"/>
    <w:rsid w:val="002715B0"/>
    <w:rsid w:val="0027172A"/>
    <w:rsid w:val="00272832"/>
    <w:rsid w:val="00272CBA"/>
    <w:rsid w:val="0027460F"/>
    <w:rsid w:val="00274D6E"/>
    <w:rsid w:val="00275937"/>
    <w:rsid w:val="002759E1"/>
    <w:rsid w:val="00276BF3"/>
    <w:rsid w:val="00276CDA"/>
    <w:rsid w:val="00276D13"/>
    <w:rsid w:val="0027791B"/>
    <w:rsid w:val="00277A9A"/>
    <w:rsid w:val="00277C4A"/>
    <w:rsid w:val="00280802"/>
    <w:rsid w:val="00280C4A"/>
    <w:rsid w:val="002812BF"/>
    <w:rsid w:val="002812D4"/>
    <w:rsid w:val="00281E75"/>
    <w:rsid w:val="00281FE8"/>
    <w:rsid w:val="00282031"/>
    <w:rsid w:val="00282D42"/>
    <w:rsid w:val="0028324F"/>
    <w:rsid w:val="00283348"/>
    <w:rsid w:val="00283A6A"/>
    <w:rsid w:val="00283C13"/>
    <w:rsid w:val="00283FEE"/>
    <w:rsid w:val="002844D4"/>
    <w:rsid w:val="00285FDF"/>
    <w:rsid w:val="0028644C"/>
    <w:rsid w:val="00287946"/>
    <w:rsid w:val="00287B48"/>
    <w:rsid w:val="00290FDA"/>
    <w:rsid w:val="00292B18"/>
    <w:rsid w:val="00293A1F"/>
    <w:rsid w:val="0029481D"/>
    <w:rsid w:val="002954E2"/>
    <w:rsid w:val="0029563A"/>
    <w:rsid w:val="00295E7F"/>
    <w:rsid w:val="00296228"/>
    <w:rsid w:val="002963A7"/>
    <w:rsid w:val="0029730B"/>
    <w:rsid w:val="002975EA"/>
    <w:rsid w:val="002976C0"/>
    <w:rsid w:val="002A09D8"/>
    <w:rsid w:val="002A0F7B"/>
    <w:rsid w:val="002A14B4"/>
    <w:rsid w:val="002A1A52"/>
    <w:rsid w:val="002A27B8"/>
    <w:rsid w:val="002A3083"/>
    <w:rsid w:val="002A3309"/>
    <w:rsid w:val="002A3CF2"/>
    <w:rsid w:val="002A3F77"/>
    <w:rsid w:val="002A4EB8"/>
    <w:rsid w:val="002A54DA"/>
    <w:rsid w:val="002A5503"/>
    <w:rsid w:val="002A5731"/>
    <w:rsid w:val="002A6D93"/>
    <w:rsid w:val="002A6E78"/>
    <w:rsid w:val="002A747D"/>
    <w:rsid w:val="002B071F"/>
    <w:rsid w:val="002B0C86"/>
    <w:rsid w:val="002B188C"/>
    <w:rsid w:val="002B3308"/>
    <w:rsid w:val="002B3564"/>
    <w:rsid w:val="002B588F"/>
    <w:rsid w:val="002B65EE"/>
    <w:rsid w:val="002B725E"/>
    <w:rsid w:val="002C0B62"/>
    <w:rsid w:val="002C1893"/>
    <w:rsid w:val="002C192B"/>
    <w:rsid w:val="002C2433"/>
    <w:rsid w:val="002C266B"/>
    <w:rsid w:val="002C2992"/>
    <w:rsid w:val="002C3101"/>
    <w:rsid w:val="002C33A7"/>
    <w:rsid w:val="002C352B"/>
    <w:rsid w:val="002C374E"/>
    <w:rsid w:val="002C500B"/>
    <w:rsid w:val="002C537A"/>
    <w:rsid w:val="002C6CD2"/>
    <w:rsid w:val="002C73D5"/>
    <w:rsid w:val="002D015B"/>
    <w:rsid w:val="002D0ED4"/>
    <w:rsid w:val="002D112E"/>
    <w:rsid w:val="002D1183"/>
    <w:rsid w:val="002D24E7"/>
    <w:rsid w:val="002D24EB"/>
    <w:rsid w:val="002D29D3"/>
    <w:rsid w:val="002D2F91"/>
    <w:rsid w:val="002D3416"/>
    <w:rsid w:val="002D3661"/>
    <w:rsid w:val="002D52BB"/>
    <w:rsid w:val="002D5C28"/>
    <w:rsid w:val="002D6216"/>
    <w:rsid w:val="002D7BDC"/>
    <w:rsid w:val="002E0AF9"/>
    <w:rsid w:val="002E0BB4"/>
    <w:rsid w:val="002E0EF7"/>
    <w:rsid w:val="002E5536"/>
    <w:rsid w:val="002E5D9F"/>
    <w:rsid w:val="002E763E"/>
    <w:rsid w:val="002E7F37"/>
    <w:rsid w:val="002F06B3"/>
    <w:rsid w:val="002F0975"/>
    <w:rsid w:val="002F0EC8"/>
    <w:rsid w:val="002F1768"/>
    <w:rsid w:val="002F1B35"/>
    <w:rsid w:val="002F1F75"/>
    <w:rsid w:val="002F2361"/>
    <w:rsid w:val="002F24BC"/>
    <w:rsid w:val="002F29E1"/>
    <w:rsid w:val="002F30D7"/>
    <w:rsid w:val="002F351F"/>
    <w:rsid w:val="002F39EE"/>
    <w:rsid w:val="002F4B3B"/>
    <w:rsid w:val="002F6117"/>
    <w:rsid w:val="002F6A4F"/>
    <w:rsid w:val="002F6B94"/>
    <w:rsid w:val="002F71D1"/>
    <w:rsid w:val="002F7554"/>
    <w:rsid w:val="003007DD"/>
    <w:rsid w:val="00300945"/>
    <w:rsid w:val="00300CFA"/>
    <w:rsid w:val="00300F57"/>
    <w:rsid w:val="00301100"/>
    <w:rsid w:val="003018BC"/>
    <w:rsid w:val="00302776"/>
    <w:rsid w:val="00302C1D"/>
    <w:rsid w:val="00303853"/>
    <w:rsid w:val="00304841"/>
    <w:rsid w:val="00304B75"/>
    <w:rsid w:val="00304F8A"/>
    <w:rsid w:val="00305196"/>
    <w:rsid w:val="00305FB2"/>
    <w:rsid w:val="00307665"/>
    <w:rsid w:val="003108F4"/>
    <w:rsid w:val="00310C2C"/>
    <w:rsid w:val="00311B81"/>
    <w:rsid w:val="0031271E"/>
    <w:rsid w:val="003129BB"/>
    <w:rsid w:val="00312CB9"/>
    <w:rsid w:val="00313143"/>
    <w:rsid w:val="00314324"/>
    <w:rsid w:val="00314326"/>
    <w:rsid w:val="003145F9"/>
    <w:rsid w:val="00315A97"/>
    <w:rsid w:val="00316875"/>
    <w:rsid w:val="00316C03"/>
    <w:rsid w:val="0031771A"/>
    <w:rsid w:val="0032000C"/>
    <w:rsid w:val="00320319"/>
    <w:rsid w:val="00321345"/>
    <w:rsid w:val="0032155C"/>
    <w:rsid w:val="00321756"/>
    <w:rsid w:val="00321902"/>
    <w:rsid w:val="003223EF"/>
    <w:rsid w:val="003229B8"/>
    <w:rsid w:val="00322DDF"/>
    <w:rsid w:val="0032333E"/>
    <w:rsid w:val="003243A8"/>
    <w:rsid w:val="00324B39"/>
    <w:rsid w:val="00325FAD"/>
    <w:rsid w:val="00327AE9"/>
    <w:rsid w:val="00330246"/>
    <w:rsid w:val="00330B88"/>
    <w:rsid w:val="00331C61"/>
    <w:rsid w:val="00331F66"/>
    <w:rsid w:val="00331FDE"/>
    <w:rsid w:val="003323C2"/>
    <w:rsid w:val="00332945"/>
    <w:rsid w:val="00332CB6"/>
    <w:rsid w:val="003332F8"/>
    <w:rsid w:val="00333811"/>
    <w:rsid w:val="00333A44"/>
    <w:rsid w:val="003346D6"/>
    <w:rsid w:val="00335CCC"/>
    <w:rsid w:val="003363D4"/>
    <w:rsid w:val="00336520"/>
    <w:rsid w:val="00336D0B"/>
    <w:rsid w:val="00337476"/>
    <w:rsid w:val="00337C7B"/>
    <w:rsid w:val="003403CC"/>
    <w:rsid w:val="0034075E"/>
    <w:rsid w:val="00341CDC"/>
    <w:rsid w:val="00342615"/>
    <w:rsid w:val="00344035"/>
    <w:rsid w:val="0034481E"/>
    <w:rsid w:val="00344C91"/>
    <w:rsid w:val="0034527F"/>
    <w:rsid w:val="00345808"/>
    <w:rsid w:val="00346E2E"/>
    <w:rsid w:val="0034724F"/>
    <w:rsid w:val="003505DA"/>
    <w:rsid w:val="00350898"/>
    <w:rsid w:val="00350A3B"/>
    <w:rsid w:val="00350BB6"/>
    <w:rsid w:val="00350BB8"/>
    <w:rsid w:val="00351452"/>
    <w:rsid w:val="00351AD0"/>
    <w:rsid w:val="003528F2"/>
    <w:rsid w:val="00353139"/>
    <w:rsid w:val="003532B8"/>
    <w:rsid w:val="003537A0"/>
    <w:rsid w:val="0035385F"/>
    <w:rsid w:val="00353DD5"/>
    <w:rsid w:val="00354199"/>
    <w:rsid w:val="003541F0"/>
    <w:rsid w:val="003546B2"/>
    <w:rsid w:val="00354AA4"/>
    <w:rsid w:val="00355FC4"/>
    <w:rsid w:val="0035617E"/>
    <w:rsid w:val="00356405"/>
    <w:rsid w:val="003567C7"/>
    <w:rsid w:val="0035684F"/>
    <w:rsid w:val="00357091"/>
    <w:rsid w:val="00357856"/>
    <w:rsid w:val="00357AE9"/>
    <w:rsid w:val="00357D6E"/>
    <w:rsid w:val="003605CC"/>
    <w:rsid w:val="003618B9"/>
    <w:rsid w:val="003629A3"/>
    <w:rsid w:val="00362C8A"/>
    <w:rsid w:val="00363332"/>
    <w:rsid w:val="00364C40"/>
    <w:rsid w:val="0036618A"/>
    <w:rsid w:val="003666CE"/>
    <w:rsid w:val="00366C0F"/>
    <w:rsid w:val="00366C6A"/>
    <w:rsid w:val="0036729A"/>
    <w:rsid w:val="00367DBA"/>
    <w:rsid w:val="00370849"/>
    <w:rsid w:val="003709B2"/>
    <w:rsid w:val="00370AAD"/>
    <w:rsid w:val="00370F52"/>
    <w:rsid w:val="00371268"/>
    <w:rsid w:val="003716D9"/>
    <w:rsid w:val="003724B8"/>
    <w:rsid w:val="003725B6"/>
    <w:rsid w:val="0037295B"/>
    <w:rsid w:val="00372A88"/>
    <w:rsid w:val="00373080"/>
    <w:rsid w:val="003731AF"/>
    <w:rsid w:val="003738E9"/>
    <w:rsid w:val="00373BEC"/>
    <w:rsid w:val="00374145"/>
    <w:rsid w:val="00374889"/>
    <w:rsid w:val="00375415"/>
    <w:rsid w:val="00375EC9"/>
    <w:rsid w:val="00376BF0"/>
    <w:rsid w:val="00376C92"/>
    <w:rsid w:val="00377A40"/>
    <w:rsid w:val="0038064C"/>
    <w:rsid w:val="003806A1"/>
    <w:rsid w:val="00380BAD"/>
    <w:rsid w:val="00380BC6"/>
    <w:rsid w:val="00380D5C"/>
    <w:rsid w:val="003813D5"/>
    <w:rsid w:val="00381A7D"/>
    <w:rsid w:val="00381C20"/>
    <w:rsid w:val="00381CD1"/>
    <w:rsid w:val="003837DB"/>
    <w:rsid w:val="00383F43"/>
    <w:rsid w:val="00383FC6"/>
    <w:rsid w:val="0038416C"/>
    <w:rsid w:val="00384F6B"/>
    <w:rsid w:val="003874B2"/>
    <w:rsid w:val="003900D5"/>
    <w:rsid w:val="0039053A"/>
    <w:rsid w:val="00391109"/>
    <w:rsid w:val="003913A2"/>
    <w:rsid w:val="00391CD9"/>
    <w:rsid w:val="00392B31"/>
    <w:rsid w:val="00393849"/>
    <w:rsid w:val="003947B8"/>
    <w:rsid w:val="00394891"/>
    <w:rsid w:val="00394F73"/>
    <w:rsid w:val="003951C3"/>
    <w:rsid w:val="003958B9"/>
    <w:rsid w:val="00395977"/>
    <w:rsid w:val="00396C6C"/>
    <w:rsid w:val="0039780D"/>
    <w:rsid w:val="003A01B9"/>
    <w:rsid w:val="003A01DF"/>
    <w:rsid w:val="003A0C3B"/>
    <w:rsid w:val="003A0C4E"/>
    <w:rsid w:val="003A10E9"/>
    <w:rsid w:val="003A199B"/>
    <w:rsid w:val="003A2B64"/>
    <w:rsid w:val="003A2D21"/>
    <w:rsid w:val="003A33CB"/>
    <w:rsid w:val="003A3984"/>
    <w:rsid w:val="003A3D4C"/>
    <w:rsid w:val="003A4168"/>
    <w:rsid w:val="003A4B16"/>
    <w:rsid w:val="003A4E65"/>
    <w:rsid w:val="003A5F44"/>
    <w:rsid w:val="003A5FDE"/>
    <w:rsid w:val="003A6150"/>
    <w:rsid w:val="003A67E0"/>
    <w:rsid w:val="003A68AE"/>
    <w:rsid w:val="003A6AD9"/>
    <w:rsid w:val="003A6D81"/>
    <w:rsid w:val="003B0196"/>
    <w:rsid w:val="003B0772"/>
    <w:rsid w:val="003B1128"/>
    <w:rsid w:val="003B218A"/>
    <w:rsid w:val="003B26DC"/>
    <w:rsid w:val="003B285B"/>
    <w:rsid w:val="003B3386"/>
    <w:rsid w:val="003B372F"/>
    <w:rsid w:val="003B37DB"/>
    <w:rsid w:val="003B5070"/>
    <w:rsid w:val="003B5AFA"/>
    <w:rsid w:val="003B5EFE"/>
    <w:rsid w:val="003B63D4"/>
    <w:rsid w:val="003B65A8"/>
    <w:rsid w:val="003B6769"/>
    <w:rsid w:val="003B6B20"/>
    <w:rsid w:val="003B6EC8"/>
    <w:rsid w:val="003B7640"/>
    <w:rsid w:val="003C0200"/>
    <w:rsid w:val="003C060A"/>
    <w:rsid w:val="003C0CDB"/>
    <w:rsid w:val="003C203C"/>
    <w:rsid w:val="003C2F4D"/>
    <w:rsid w:val="003C31BC"/>
    <w:rsid w:val="003C34C3"/>
    <w:rsid w:val="003C38FE"/>
    <w:rsid w:val="003C4452"/>
    <w:rsid w:val="003C4BA7"/>
    <w:rsid w:val="003C5615"/>
    <w:rsid w:val="003C66E6"/>
    <w:rsid w:val="003C7055"/>
    <w:rsid w:val="003C7321"/>
    <w:rsid w:val="003D001A"/>
    <w:rsid w:val="003D0788"/>
    <w:rsid w:val="003D08F5"/>
    <w:rsid w:val="003D3152"/>
    <w:rsid w:val="003D359E"/>
    <w:rsid w:val="003D3618"/>
    <w:rsid w:val="003D3DC4"/>
    <w:rsid w:val="003D4E36"/>
    <w:rsid w:val="003D511A"/>
    <w:rsid w:val="003D648D"/>
    <w:rsid w:val="003D715E"/>
    <w:rsid w:val="003D74BE"/>
    <w:rsid w:val="003D7D47"/>
    <w:rsid w:val="003E0689"/>
    <w:rsid w:val="003E0F74"/>
    <w:rsid w:val="003E1175"/>
    <w:rsid w:val="003E2115"/>
    <w:rsid w:val="003E24FF"/>
    <w:rsid w:val="003E28E8"/>
    <w:rsid w:val="003E3140"/>
    <w:rsid w:val="003E37B8"/>
    <w:rsid w:val="003E3A6B"/>
    <w:rsid w:val="003E5BC1"/>
    <w:rsid w:val="003E5EA2"/>
    <w:rsid w:val="003E60EA"/>
    <w:rsid w:val="003E62F9"/>
    <w:rsid w:val="003E64D2"/>
    <w:rsid w:val="003E66C0"/>
    <w:rsid w:val="003E7783"/>
    <w:rsid w:val="003F02D7"/>
    <w:rsid w:val="003F0AD2"/>
    <w:rsid w:val="003F0CA6"/>
    <w:rsid w:val="003F3323"/>
    <w:rsid w:val="003F35D4"/>
    <w:rsid w:val="003F3B66"/>
    <w:rsid w:val="003F5C7C"/>
    <w:rsid w:val="003F652A"/>
    <w:rsid w:val="003F65B5"/>
    <w:rsid w:val="003F683E"/>
    <w:rsid w:val="003F7027"/>
    <w:rsid w:val="003F75A0"/>
    <w:rsid w:val="003F77A3"/>
    <w:rsid w:val="003F782A"/>
    <w:rsid w:val="0040011F"/>
    <w:rsid w:val="00400190"/>
    <w:rsid w:val="0040055F"/>
    <w:rsid w:val="00401194"/>
    <w:rsid w:val="00402266"/>
    <w:rsid w:val="00403598"/>
    <w:rsid w:val="004035F2"/>
    <w:rsid w:val="004076F9"/>
    <w:rsid w:val="00407AF3"/>
    <w:rsid w:val="00411A6A"/>
    <w:rsid w:val="00411FFA"/>
    <w:rsid w:val="00412515"/>
    <w:rsid w:val="00412B2B"/>
    <w:rsid w:val="00412D3D"/>
    <w:rsid w:val="004136BF"/>
    <w:rsid w:val="00413748"/>
    <w:rsid w:val="00413900"/>
    <w:rsid w:val="00413ACB"/>
    <w:rsid w:val="00413DE9"/>
    <w:rsid w:val="00413E3B"/>
    <w:rsid w:val="0041417A"/>
    <w:rsid w:val="004141E5"/>
    <w:rsid w:val="00414521"/>
    <w:rsid w:val="0041476C"/>
    <w:rsid w:val="00414860"/>
    <w:rsid w:val="004150A4"/>
    <w:rsid w:val="00416119"/>
    <w:rsid w:val="0041697E"/>
    <w:rsid w:val="00416F05"/>
    <w:rsid w:val="004172F4"/>
    <w:rsid w:val="004176B2"/>
    <w:rsid w:val="0041785C"/>
    <w:rsid w:val="00420910"/>
    <w:rsid w:val="00420DAB"/>
    <w:rsid w:val="00420EE0"/>
    <w:rsid w:val="00421569"/>
    <w:rsid w:val="0042162C"/>
    <w:rsid w:val="004217A5"/>
    <w:rsid w:val="004219E1"/>
    <w:rsid w:val="00421BB8"/>
    <w:rsid w:val="004223BA"/>
    <w:rsid w:val="00422480"/>
    <w:rsid w:val="00422702"/>
    <w:rsid w:val="00422F38"/>
    <w:rsid w:val="00423734"/>
    <w:rsid w:val="00423B2E"/>
    <w:rsid w:val="00423ECE"/>
    <w:rsid w:val="00424353"/>
    <w:rsid w:val="004247D9"/>
    <w:rsid w:val="004251B0"/>
    <w:rsid w:val="00425AE0"/>
    <w:rsid w:val="00425C0A"/>
    <w:rsid w:val="00425CF5"/>
    <w:rsid w:val="00425ED8"/>
    <w:rsid w:val="00426C09"/>
    <w:rsid w:val="00426C72"/>
    <w:rsid w:val="004304EC"/>
    <w:rsid w:val="0043127F"/>
    <w:rsid w:val="00431570"/>
    <w:rsid w:val="00432887"/>
    <w:rsid w:val="00432893"/>
    <w:rsid w:val="00432BC6"/>
    <w:rsid w:val="00434CD4"/>
    <w:rsid w:val="00435118"/>
    <w:rsid w:val="00435442"/>
    <w:rsid w:val="00435546"/>
    <w:rsid w:val="004356D9"/>
    <w:rsid w:val="00435790"/>
    <w:rsid w:val="004367EF"/>
    <w:rsid w:val="00436D72"/>
    <w:rsid w:val="00437160"/>
    <w:rsid w:val="004373B1"/>
    <w:rsid w:val="004374E4"/>
    <w:rsid w:val="004407B2"/>
    <w:rsid w:val="00441EBC"/>
    <w:rsid w:val="00442455"/>
    <w:rsid w:val="004426CC"/>
    <w:rsid w:val="00442CB4"/>
    <w:rsid w:val="0044396B"/>
    <w:rsid w:val="004443AF"/>
    <w:rsid w:val="0044448B"/>
    <w:rsid w:val="00445426"/>
    <w:rsid w:val="004458FC"/>
    <w:rsid w:val="00445F61"/>
    <w:rsid w:val="0044601A"/>
    <w:rsid w:val="00446177"/>
    <w:rsid w:val="00446891"/>
    <w:rsid w:val="004471C6"/>
    <w:rsid w:val="004505C8"/>
    <w:rsid w:val="0045089E"/>
    <w:rsid w:val="00451061"/>
    <w:rsid w:val="004511E2"/>
    <w:rsid w:val="004511E6"/>
    <w:rsid w:val="004515C1"/>
    <w:rsid w:val="00452BCB"/>
    <w:rsid w:val="0045337F"/>
    <w:rsid w:val="00453E7B"/>
    <w:rsid w:val="00454CE8"/>
    <w:rsid w:val="00454ED3"/>
    <w:rsid w:val="0045551E"/>
    <w:rsid w:val="00455D68"/>
    <w:rsid w:val="00455EF6"/>
    <w:rsid w:val="00456378"/>
    <w:rsid w:val="00456A65"/>
    <w:rsid w:val="00457092"/>
    <w:rsid w:val="00457197"/>
    <w:rsid w:val="004579C9"/>
    <w:rsid w:val="004579EA"/>
    <w:rsid w:val="00457A35"/>
    <w:rsid w:val="00457CFF"/>
    <w:rsid w:val="00457EB7"/>
    <w:rsid w:val="00460359"/>
    <w:rsid w:val="00460C3D"/>
    <w:rsid w:val="00460E7C"/>
    <w:rsid w:val="0046252B"/>
    <w:rsid w:val="00462BC1"/>
    <w:rsid w:val="0046493B"/>
    <w:rsid w:val="004656CF"/>
    <w:rsid w:val="00466C78"/>
    <w:rsid w:val="004670E1"/>
    <w:rsid w:val="00467875"/>
    <w:rsid w:val="00470C32"/>
    <w:rsid w:val="00471BF3"/>
    <w:rsid w:val="00471E18"/>
    <w:rsid w:val="004731F6"/>
    <w:rsid w:val="0047388F"/>
    <w:rsid w:val="00473FE2"/>
    <w:rsid w:val="0047498B"/>
    <w:rsid w:val="00474DD8"/>
    <w:rsid w:val="00475E9B"/>
    <w:rsid w:val="004776EF"/>
    <w:rsid w:val="00477CD7"/>
    <w:rsid w:val="00477E70"/>
    <w:rsid w:val="004802F5"/>
    <w:rsid w:val="004809B6"/>
    <w:rsid w:val="004819DF"/>
    <w:rsid w:val="004829AC"/>
    <w:rsid w:val="00484098"/>
    <w:rsid w:val="00484383"/>
    <w:rsid w:val="00484AE1"/>
    <w:rsid w:val="00484F16"/>
    <w:rsid w:val="00485107"/>
    <w:rsid w:val="00485430"/>
    <w:rsid w:val="0048597F"/>
    <w:rsid w:val="00485B5F"/>
    <w:rsid w:val="00486497"/>
    <w:rsid w:val="00486EA2"/>
    <w:rsid w:val="00487E4A"/>
    <w:rsid w:val="00490296"/>
    <w:rsid w:val="00490D40"/>
    <w:rsid w:val="00490F6B"/>
    <w:rsid w:val="0049137B"/>
    <w:rsid w:val="00491751"/>
    <w:rsid w:val="00491FF3"/>
    <w:rsid w:val="00491FF7"/>
    <w:rsid w:val="00492056"/>
    <w:rsid w:val="00492086"/>
    <w:rsid w:val="00492495"/>
    <w:rsid w:val="00492C01"/>
    <w:rsid w:val="00493F36"/>
    <w:rsid w:val="00493FB0"/>
    <w:rsid w:val="0049528A"/>
    <w:rsid w:val="00495B9B"/>
    <w:rsid w:val="00495BBA"/>
    <w:rsid w:val="00496161"/>
    <w:rsid w:val="0049736B"/>
    <w:rsid w:val="004973B9"/>
    <w:rsid w:val="004A1214"/>
    <w:rsid w:val="004A17AF"/>
    <w:rsid w:val="004A1986"/>
    <w:rsid w:val="004A2711"/>
    <w:rsid w:val="004A2806"/>
    <w:rsid w:val="004A2BC4"/>
    <w:rsid w:val="004A42E6"/>
    <w:rsid w:val="004A45D8"/>
    <w:rsid w:val="004A4DA8"/>
    <w:rsid w:val="004A5A90"/>
    <w:rsid w:val="004A6777"/>
    <w:rsid w:val="004A6B8D"/>
    <w:rsid w:val="004A735F"/>
    <w:rsid w:val="004A7B3B"/>
    <w:rsid w:val="004A7B83"/>
    <w:rsid w:val="004B0182"/>
    <w:rsid w:val="004B3412"/>
    <w:rsid w:val="004B3A6E"/>
    <w:rsid w:val="004B3F6C"/>
    <w:rsid w:val="004B429C"/>
    <w:rsid w:val="004B44AE"/>
    <w:rsid w:val="004B45A3"/>
    <w:rsid w:val="004B4BAF"/>
    <w:rsid w:val="004B5657"/>
    <w:rsid w:val="004B5765"/>
    <w:rsid w:val="004B60B6"/>
    <w:rsid w:val="004B68B7"/>
    <w:rsid w:val="004B74AE"/>
    <w:rsid w:val="004B77F3"/>
    <w:rsid w:val="004C02B5"/>
    <w:rsid w:val="004C0371"/>
    <w:rsid w:val="004C06F4"/>
    <w:rsid w:val="004C0C66"/>
    <w:rsid w:val="004C247F"/>
    <w:rsid w:val="004C3701"/>
    <w:rsid w:val="004C4470"/>
    <w:rsid w:val="004C4557"/>
    <w:rsid w:val="004C52EF"/>
    <w:rsid w:val="004C5380"/>
    <w:rsid w:val="004C5AB6"/>
    <w:rsid w:val="004C6FFC"/>
    <w:rsid w:val="004C7D40"/>
    <w:rsid w:val="004C7F3C"/>
    <w:rsid w:val="004D01DA"/>
    <w:rsid w:val="004D0694"/>
    <w:rsid w:val="004D1397"/>
    <w:rsid w:val="004D2526"/>
    <w:rsid w:val="004D2743"/>
    <w:rsid w:val="004D2E22"/>
    <w:rsid w:val="004D2F6A"/>
    <w:rsid w:val="004D301B"/>
    <w:rsid w:val="004D3069"/>
    <w:rsid w:val="004D35A5"/>
    <w:rsid w:val="004D3BF8"/>
    <w:rsid w:val="004D4006"/>
    <w:rsid w:val="004D4915"/>
    <w:rsid w:val="004D4FDD"/>
    <w:rsid w:val="004D54FE"/>
    <w:rsid w:val="004D55EE"/>
    <w:rsid w:val="004D683A"/>
    <w:rsid w:val="004D6D17"/>
    <w:rsid w:val="004D7DD3"/>
    <w:rsid w:val="004E029F"/>
    <w:rsid w:val="004E06E1"/>
    <w:rsid w:val="004E0728"/>
    <w:rsid w:val="004E18F4"/>
    <w:rsid w:val="004E198F"/>
    <w:rsid w:val="004E2436"/>
    <w:rsid w:val="004E2538"/>
    <w:rsid w:val="004E2730"/>
    <w:rsid w:val="004E38AD"/>
    <w:rsid w:val="004E3A19"/>
    <w:rsid w:val="004E3F67"/>
    <w:rsid w:val="004E46F9"/>
    <w:rsid w:val="004E4A81"/>
    <w:rsid w:val="004E5F11"/>
    <w:rsid w:val="004E7DA6"/>
    <w:rsid w:val="004F0091"/>
    <w:rsid w:val="004F011A"/>
    <w:rsid w:val="004F0B17"/>
    <w:rsid w:val="004F18A1"/>
    <w:rsid w:val="004F2522"/>
    <w:rsid w:val="004F292D"/>
    <w:rsid w:val="004F2A1E"/>
    <w:rsid w:val="004F3A4B"/>
    <w:rsid w:val="004F466B"/>
    <w:rsid w:val="004F4F00"/>
    <w:rsid w:val="004F51AC"/>
    <w:rsid w:val="004F5C72"/>
    <w:rsid w:val="004F616C"/>
    <w:rsid w:val="004F7BC9"/>
    <w:rsid w:val="005005DE"/>
    <w:rsid w:val="00500921"/>
    <w:rsid w:val="00500973"/>
    <w:rsid w:val="005010D5"/>
    <w:rsid w:val="00501289"/>
    <w:rsid w:val="0050129C"/>
    <w:rsid w:val="005016ED"/>
    <w:rsid w:val="00501F08"/>
    <w:rsid w:val="005021EB"/>
    <w:rsid w:val="005026D7"/>
    <w:rsid w:val="0050289A"/>
    <w:rsid w:val="00502E23"/>
    <w:rsid w:val="00503005"/>
    <w:rsid w:val="005036DC"/>
    <w:rsid w:val="00503E99"/>
    <w:rsid w:val="0050589C"/>
    <w:rsid w:val="00505FC8"/>
    <w:rsid w:val="0050634B"/>
    <w:rsid w:val="00507812"/>
    <w:rsid w:val="00507E8F"/>
    <w:rsid w:val="005102EC"/>
    <w:rsid w:val="0051084F"/>
    <w:rsid w:val="00510E41"/>
    <w:rsid w:val="0051117B"/>
    <w:rsid w:val="00511A1A"/>
    <w:rsid w:val="00511A67"/>
    <w:rsid w:val="00511A9D"/>
    <w:rsid w:val="00511F7E"/>
    <w:rsid w:val="005129F2"/>
    <w:rsid w:val="00512D63"/>
    <w:rsid w:val="0051331D"/>
    <w:rsid w:val="0051405A"/>
    <w:rsid w:val="005146F3"/>
    <w:rsid w:val="00515BE9"/>
    <w:rsid w:val="00516355"/>
    <w:rsid w:val="005166A9"/>
    <w:rsid w:val="00516C37"/>
    <w:rsid w:val="00516E4A"/>
    <w:rsid w:val="00517382"/>
    <w:rsid w:val="00517451"/>
    <w:rsid w:val="005178E1"/>
    <w:rsid w:val="00517A86"/>
    <w:rsid w:val="00517C1A"/>
    <w:rsid w:val="00517C2B"/>
    <w:rsid w:val="00517E6B"/>
    <w:rsid w:val="0052011D"/>
    <w:rsid w:val="0052055E"/>
    <w:rsid w:val="005208A1"/>
    <w:rsid w:val="00520B24"/>
    <w:rsid w:val="00520C8C"/>
    <w:rsid w:val="00520D65"/>
    <w:rsid w:val="00520FAF"/>
    <w:rsid w:val="005210B0"/>
    <w:rsid w:val="0052193D"/>
    <w:rsid w:val="00521EE0"/>
    <w:rsid w:val="00521FAE"/>
    <w:rsid w:val="00523A39"/>
    <w:rsid w:val="00523AF8"/>
    <w:rsid w:val="00525F59"/>
    <w:rsid w:val="00526003"/>
    <w:rsid w:val="00526819"/>
    <w:rsid w:val="00526C5C"/>
    <w:rsid w:val="00527D4E"/>
    <w:rsid w:val="00530C22"/>
    <w:rsid w:val="005313F3"/>
    <w:rsid w:val="005315F9"/>
    <w:rsid w:val="00532174"/>
    <w:rsid w:val="005327EE"/>
    <w:rsid w:val="0053334F"/>
    <w:rsid w:val="0053335B"/>
    <w:rsid w:val="00534C21"/>
    <w:rsid w:val="00534DC6"/>
    <w:rsid w:val="00534EB7"/>
    <w:rsid w:val="00535644"/>
    <w:rsid w:val="00537207"/>
    <w:rsid w:val="005412CC"/>
    <w:rsid w:val="005413D9"/>
    <w:rsid w:val="00541CAA"/>
    <w:rsid w:val="00541FB4"/>
    <w:rsid w:val="005431E3"/>
    <w:rsid w:val="00543528"/>
    <w:rsid w:val="00543803"/>
    <w:rsid w:val="00545C30"/>
    <w:rsid w:val="00546385"/>
    <w:rsid w:val="0054799C"/>
    <w:rsid w:val="00547D59"/>
    <w:rsid w:val="005500B7"/>
    <w:rsid w:val="00550D74"/>
    <w:rsid w:val="0055135F"/>
    <w:rsid w:val="005517FF"/>
    <w:rsid w:val="00551885"/>
    <w:rsid w:val="00552DAF"/>
    <w:rsid w:val="00552DFB"/>
    <w:rsid w:val="00552F72"/>
    <w:rsid w:val="00555266"/>
    <w:rsid w:val="00555F98"/>
    <w:rsid w:val="005566CE"/>
    <w:rsid w:val="00556A36"/>
    <w:rsid w:val="00557672"/>
    <w:rsid w:val="005577AF"/>
    <w:rsid w:val="00557B8F"/>
    <w:rsid w:val="005617DB"/>
    <w:rsid w:val="00561C6F"/>
    <w:rsid w:val="0056223B"/>
    <w:rsid w:val="0056256B"/>
    <w:rsid w:val="00562CBB"/>
    <w:rsid w:val="005630A3"/>
    <w:rsid w:val="0056358D"/>
    <w:rsid w:val="00563902"/>
    <w:rsid w:val="00563A13"/>
    <w:rsid w:val="00564720"/>
    <w:rsid w:val="005656E0"/>
    <w:rsid w:val="00565CB0"/>
    <w:rsid w:val="005661D6"/>
    <w:rsid w:val="00567E9E"/>
    <w:rsid w:val="00570743"/>
    <w:rsid w:val="005707F3"/>
    <w:rsid w:val="0057167D"/>
    <w:rsid w:val="0057177B"/>
    <w:rsid w:val="00571DE2"/>
    <w:rsid w:val="0057269E"/>
    <w:rsid w:val="00572F59"/>
    <w:rsid w:val="005740BB"/>
    <w:rsid w:val="0057575B"/>
    <w:rsid w:val="00575BF7"/>
    <w:rsid w:val="00575E0F"/>
    <w:rsid w:val="00576221"/>
    <w:rsid w:val="00576CD4"/>
    <w:rsid w:val="0057782E"/>
    <w:rsid w:val="00577F17"/>
    <w:rsid w:val="005803B9"/>
    <w:rsid w:val="00580409"/>
    <w:rsid w:val="00580D5E"/>
    <w:rsid w:val="00581C78"/>
    <w:rsid w:val="00582A29"/>
    <w:rsid w:val="0058388B"/>
    <w:rsid w:val="00583A43"/>
    <w:rsid w:val="0058425A"/>
    <w:rsid w:val="0058482C"/>
    <w:rsid w:val="00584F99"/>
    <w:rsid w:val="00585936"/>
    <w:rsid w:val="00585FDD"/>
    <w:rsid w:val="005864E2"/>
    <w:rsid w:val="005865F3"/>
    <w:rsid w:val="00586C09"/>
    <w:rsid w:val="0058764F"/>
    <w:rsid w:val="00590721"/>
    <w:rsid w:val="0059181A"/>
    <w:rsid w:val="00591C9A"/>
    <w:rsid w:val="0059265F"/>
    <w:rsid w:val="00593EA5"/>
    <w:rsid w:val="00594142"/>
    <w:rsid w:val="00594A2B"/>
    <w:rsid w:val="00596496"/>
    <w:rsid w:val="005964D6"/>
    <w:rsid w:val="00596C0B"/>
    <w:rsid w:val="005970AC"/>
    <w:rsid w:val="005978D5"/>
    <w:rsid w:val="005A0791"/>
    <w:rsid w:val="005A0C47"/>
    <w:rsid w:val="005A1132"/>
    <w:rsid w:val="005A1242"/>
    <w:rsid w:val="005A193C"/>
    <w:rsid w:val="005A1AC8"/>
    <w:rsid w:val="005A2F24"/>
    <w:rsid w:val="005A305E"/>
    <w:rsid w:val="005A34AF"/>
    <w:rsid w:val="005A3E97"/>
    <w:rsid w:val="005A4967"/>
    <w:rsid w:val="005A5CA2"/>
    <w:rsid w:val="005A61D5"/>
    <w:rsid w:val="005A6A72"/>
    <w:rsid w:val="005A71E1"/>
    <w:rsid w:val="005A77C8"/>
    <w:rsid w:val="005A7D17"/>
    <w:rsid w:val="005B00F5"/>
    <w:rsid w:val="005B02FA"/>
    <w:rsid w:val="005B0A85"/>
    <w:rsid w:val="005B0B91"/>
    <w:rsid w:val="005B0BDC"/>
    <w:rsid w:val="005B0C7B"/>
    <w:rsid w:val="005B134C"/>
    <w:rsid w:val="005B27C2"/>
    <w:rsid w:val="005B2C91"/>
    <w:rsid w:val="005B2E72"/>
    <w:rsid w:val="005B399A"/>
    <w:rsid w:val="005B4A18"/>
    <w:rsid w:val="005B5475"/>
    <w:rsid w:val="005B5549"/>
    <w:rsid w:val="005B6042"/>
    <w:rsid w:val="005B623B"/>
    <w:rsid w:val="005B65B3"/>
    <w:rsid w:val="005B6DA9"/>
    <w:rsid w:val="005B6FC1"/>
    <w:rsid w:val="005B793D"/>
    <w:rsid w:val="005B7DF7"/>
    <w:rsid w:val="005C006D"/>
    <w:rsid w:val="005C04A2"/>
    <w:rsid w:val="005C28BC"/>
    <w:rsid w:val="005C3334"/>
    <w:rsid w:val="005C3C37"/>
    <w:rsid w:val="005C40EE"/>
    <w:rsid w:val="005C4410"/>
    <w:rsid w:val="005C44F5"/>
    <w:rsid w:val="005C46EC"/>
    <w:rsid w:val="005C4BD2"/>
    <w:rsid w:val="005C4E1D"/>
    <w:rsid w:val="005C6F2D"/>
    <w:rsid w:val="005C716A"/>
    <w:rsid w:val="005C73D1"/>
    <w:rsid w:val="005C7BD0"/>
    <w:rsid w:val="005D021A"/>
    <w:rsid w:val="005D0807"/>
    <w:rsid w:val="005D0BA3"/>
    <w:rsid w:val="005D1362"/>
    <w:rsid w:val="005D13E8"/>
    <w:rsid w:val="005D190F"/>
    <w:rsid w:val="005D21BF"/>
    <w:rsid w:val="005D2243"/>
    <w:rsid w:val="005D2D74"/>
    <w:rsid w:val="005D341D"/>
    <w:rsid w:val="005D3B3D"/>
    <w:rsid w:val="005D4510"/>
    <w:rsid w:val="005D52D1"/>
    <w:rsid w:val="005D592E"/>
    <w:rsid w:val="005D5A4B"/>
    <w:rsid w:val="005D6A15"/>
    <w:rsid w:val="005D7B13"/>
    <w:rsid w:val="005D7E61"/>
    <w:rsid w:val="005E05D8"/>
    <w:rsid w:val="005E0937"/>
    <w:rsid w:val="005E0D10"/>
    <w:rsid w:val="005E111E"/>
    <w:rsid w:val="005E19BC"/>
    <w:rsid w:val="005E227A"/>
    <w:rsid w:val="005E2BD3"/>
    <w:rsid w:val="005E2E9B"/>
    <w:rsid w:val="005E3148"/>
    <w:rsid w:val="005E388E"/>
    <w:rsid w:val="005E4709"/>
    <w:rsid w:val="005E594C"/>
    <w:rsid w:val="005E65FB"/>
    <w:rsid w:val="005E6E39"/>
    <w:rsid w:val="005E7A1D"/>
    <w:rsid w:val="005F077A"/>
    <w:rsid w:val="005F0944"/>
    <w:rsid w:val="005F0988"/>
    <w:rsid w:val="005F1202"/>
    <w:rsid w:val="005F2134"/>
    <w:rsid w:val="005F34AC"/>
    <w:rsid w:val="005F3E42"/>
    <w:rsid w:val="005F45F4"/>
    <w:rsid w:val="005F4B06"/>
    <w:rsid w:val="005F5418"/>
    <w:rsid w:val="005F5EDD"/>
    <w:rsid w:val="005F6661"/>
    <w:rsid w:val="005F7AE4"/>
    <w:rsid w:val="005F7D12"/>
    <w:rsid w:val="005F7D4F"/>
    <w:rsid w:val="006000BD"/>
    <w:rsid w:val="006004C9"/>
    <w:rsid w:val="00601510"/>
    <w:rsid w:val="00602703"/>
    <w:rsid w:val="006029DC"/>
    <w:rsid w:val="00603351"/>
    <w:rsid w:val="006036EC"/>
    <w:rsid w:val="00604495"/>
    <w:rsid w:val="00604768"/>
    <w:rsid w:val="00604EE7"/>
    <w:rsid w:val="006055E7"/>
    <w:rsid w:val="00606395"/>
    <w:rsid w:val="0060657C"/>
    <w:rsid w:val="00606C92"/>
    <w:rsid w:val="00611DE6"/>
    <w:rsid w:val="006127EC"/>
    <w:rsid w:val="006135BA"/>
    <w:rsid w:val="0061410E"/>
    <w:rsid w:val="00614115"/>
    <w:rsid w:val="006146D1"/>
    <w:rsid w:val="00616412"/>
    <w:rsid w:val="00616667"/>
    <w:rsid w:val="00616744"/>
    <w:rsid w:val="00617B71"/>
    <w:rsid w:val="00617D47"/>
    <w:rsid w:val="00617F01"/>
    <w:rsid w:val="0062008E"/>
    <w:rsid w:val="00620E08"/>
    <w:rsid w:val="00621247"/>
    <w:rsid w:val="0062137A"/>
    <w:rsid w:val="00621C18"/>
    <w:rsid w:val="00621FE1"/>
    <w:rsid w:val="00622B9C"/>
    <w:rsid w:val="006236EA"/>
    <w:rsid w:val="0062375A"/>
    <w:rsid w:val="00623968"/>
    <w:rsid w:val="006249A2"/>
    <w:rsid w:val="0062550B"/>
    <w:rsid w:val="006257E2"/>
    <w:rsid w:val="00625DB4"/>
    <w:rsid w:val="0062658D"/>
    <w:rsid w:val="006269E7"/>
    <w:rsid w:val="00626A72"/>
    <w:rsid w:val="00626E3C"/>
    <w:rsid w:val="00626ED7"/>
    <w:rsid w:val="006278C6"/>
    <w:rsid w:val="00627BBB"/>
    <w:rsid w:val="006315E4"/>
    <w:rsid w:val="00631857"/>
    <w:rsid w:val="0063347A"/>
    <w:rsid w:val="0063356F"/>
    <w:rsid w:val="006337CA"/>
    <w:rsid w:val="00634A87"/>
    <w:rsid w:val="00634F35"/>
    <w:rsid w:val="00635656"/>
    <w:rsid w:val="006356FE"/>
    <w:rsid w:val="00635EC3"/>
    <w:rsid w:val="006360B1"/>
    <w:rsid w:val="0063650B"/>
    <w:rsid w:val="006379E3"/>
    <w:rsid w:val="00637B66"/>
    <w:rsid w:val="0064067E"/>
    <w:rsid w:val="0064093F"/>
    <w:rsid w:val="00641D17"/>
    <w:rsid w:val="00642FCB"/>
    <w:rsid w:val="00644563"/>
    <w:rsid w:val="006447DC"/>
    <w:rsid w:val="00644933"/>
    <w:rsid w:val="006458FF"/>
    <w:rsid w:val="00646DB6"/>
    <w:rsid w:val="00650A62"/>
    <w:rsid w:val="00650FC2"/>
    <w:rsid w:val="006513B1"/>
    <w:rsid w:val="00651E6D"/>
    <w:rsid w:val="006526FC"/>
    <w:rsid w:val="006529A6"/>
    <w:rsid w:val="00652BFE"/>
    <w:rsid w:val="00652CDF"/>
    <w:rsid w:val="00652D37"/>
    <w:rsid w:val="00652E4E"/>
    <w:rsid w:val="00653161"/>
    <w:rsid w:val="00653EC8"/>
    <w:rsid w:val="0065494C"/>
    <w:rsid w:val="00654D04"/>
    <w:rsid w:val="00654E78"/>
    <w:rsid w:val="00655015"/>
    <w:rsid w:val="006563D6"/>
    <w:rsid w:val="0065650C"/>
    <w:rsid w:val="00656E86"/>
    <w:rsid w:val="00657AA4"/>
    <w:rsid w:val="00657CE9"/>
    <w:rsid w:val="006603F1"/>
    <w:rsid w:val="00660B28"/>
    <w:rsid w:val="00661037"/>
    <w:rsid w:val="00661BA8"/>
    <w:rsid w:val="00662913"/>
    <w:rsid w:val="00662CE6"/>
    <w:rsid w:val="00663007"/>
    <w:rsid w:val="00663A43"/>
    <w:rsid w:val="00663BD9"/>
    <w:rsid w:val="00663BFF"/>
    <w:rsid w:val="00664369"/>
    <w:rsid w:val="00664ABA"/>
    <w:rsid w:val="00665A62"/>
    <w:rsid w:val="00665C46"/>
    <w:rsid w:val="00665DAC"/>
    <w:rsid w:val="006669A8"/>
    <w:rsid w:val="00666A95"/>
    <w:rsid w:val="006672F8"/>
    <w:rsid w:val="00670A71"/>
    <w:rsid w:val="00670C45"/>
    <w:rsid w:val="00671179"/>
    <w:rsid w:val="006711E7"/>
    <w:rsid w:val="0067133D"/>
    <w:rsid w:val="00672306"/>
    <w:rsid w:val="006725D6"/>
    <w:rsid w:val="00674031"/>
    <w:rsid w:val="00675FDC"/>
    <w:rsid w:val="006765B7"/>
    <w:rsid w:val="00677A59"/>
    <w:rsid w:val="00677B1E"/>
    <w:rsid w:val="00680632"/>
    <w:rsid w:val="0068103C"/>
    <w:rsid w:val="00681A19"/>
    <w:rsid w:val="00681EAB"/>
    <w:rsid w:val="006827E6"/>
    <w:rsid w:val="00682F9A"/>
    <w:rsid w:val="006836A3"/>
    <w:rsid w:val="00683B7E"/>
    <w:rsid w:val="00685132"/>
    <w:rsid w:val="00685410"/>
    <w:rsid w:val="006855D4"/>
    <w:rsid w:val="00685D15"/>
    <w:rsid w:val="006864C3"/>
    <w:rsid w:val="006872D8"/>
    <w:rsid w:val="00687746"/>
    <w:rsid w:val="0069078A"/>
    <w:rsid w:val="00690BDF"/>
    <w:rsid w:val="00691E16"/>
    <w:rsid w:val="00692875"/>
    <w:rsid w:val="00693839"/>
    <w:rsid w:val="0069383B"/>
    <w:rsid w:val="00693EFA"/>
    <w:rsid w:val="00694AD1"/>
    <w:rsid w:val="00695BD4"/>
    <w:rsid w:val="006A0263"/>
    <w:rsid w:val="006A045D"/>
    <w:rsid w:val="006A18B5"/>
    <w:rsid w:val="006A3E1D"/>
    <w:rsid w:val="006A3E32"/>
    <w:rsid w:val="006A414D"/>
    <w:rsid w:val="006A4E30"/>
    <w:rsid w:val="006A630E"/>
    <w:rsid w:val="006A65B9"/>
    <w:rsid w:val="006A6ABE"/>
    <w:rsid w:val="006A7C8E"/>
    <w:rsid w:val="006B02CD"/>
    <w:rsid w:val="006B1223"/>
    <w:rsid w:val="006B125D"/>
    <w:rsid w:val="006B1307"/>
    <w:rsid w:val="006B179F"/>
    <w:rsid w:val="006B1D98"/>
    <w:rsid w:val="006B21BC"/>
    <w:rsid w:val="006B32A1"/>
    <w:rsid w:val="006B3679"/>
    <w:rsid w:val="006B3D56"/>
    <w:rsid w:val="006B43BC"/>
    <w:rsid w:val="006B4523"/>
    <w:rsid w:val="006B4F8D"/>
    <w:rsid w:val="006B5789"/>
    <w:rsid w:val="006B5FA1"/>
    <w:rsid w:val="006B6411"/>
    <w:rsid w:val="006B6B1C"/>
    <w:rsid w:val="006B6DFD"/>
    <w:rsid w:val="006B71FE"/>
    <w:rsid w:val="006B788A"/>
    <w:rsid w:val="006B7BED"/>
    <w:rsid w:val="006B7F59"/>
    <w:rsid w:val="006C0AD1"/>
    <w:rsid w:val="006C0C08"/>
    <w:rsid w:val="006C24B9"/>
    <w:rsid w:val="006C2D97"/>
    <w:rsid w:val="006C378D"/>
    <w:rsid w:val="006C388F"/>
    <w:rsid w:val="006C3BF1"/>
    <w:rsid w:val="006C5E1F"/>
    <w:rsid w:val="006C5ED6"/>
    <w:rsid w:val="006C6132"/>
    <w:rsid w:val="006C674C"/>
    <w:rsid w:val="006C6C06"/>
    <w:rsid w:val="006C71BE"/>
    <w:rsid w:val="006C745B"/>
    <w:rsid w:val="006D0025"/>
    <w:rsid w:val="006D2456"/>
    <w:rsid w:val="006D24B6"/>
    <w:rsid w:val="006D2AC7"/>
    <w:rsid w:val="006D2B7E"/>
    <w:rsid w:val="006D3224"/>
    <w:rsid w:val="006D3862"/>
    <w:rsid w:val="006D3F4A"/>
    <w:rsid w:val="006D4634"/>
    <w:rsid w:val="006D4808"/>
    <w:rsid w:val="006D5A21"/>
    <w:rsid w:val="006D5DE2"/>
    <w:rsid w:val="006D60B9"/>
    <w:rsid w:val="006D6269"/>
    <w:rsid w:val="006D6671"/>
    <w:rsid w:val="006D6CC0"/>
    <w:rsid w:val="006E13A5"/>
    <w:rsid w:val="006E1582"/>
    <w:rsid w:val="006E19EE"/>
    <w:rsid w:val="006E2F10"/>
    <w:rsid w:val="006E32B4"/>
    <w:rsid w:val="006E368B"/>
    <w:rsid w:val="006E38A5"/>
    <w:rsid w:val="006E3F74"/>
    <w:rsid w:val="006E51C1"/>
    <w:rsid w:val="006E5D81"/>
    <w:rsid w:val="006E6065"/>
    <w:rsid w:val="006E61E6"/>
    <w:rsid w:val="006E69D4"/>
    <w:rsid w:val="006E7B52"/>
    <w:rsid w:val="006F0685"/>
    <w:rsid w:val="006F0FFF"/>
    <w:rsid w:val="006F165E"/>
    <w:rsid w:val="006F2644"/>
    <w:rsid w:val="006F266F"/>
    <w:rsid w:val="006F27CF"/>
    <w:rsid w:val="006F27F1"/>
    <w:rsid w:val="006F3C00"/>
    <w:rsid w:val="006F3C80"/>
    <w:rsid w:val="006F4548"/>
    <w:rsid w:val="006F4F7B"/>
    <w:rsid w:val="006F6047"/>
    <w:rsid w:val="006F617A"/>
    <w:rsid w:val="006F639F"/>
    <w:rsid w:val="006F6F79"/>
    <w:rsid w:val="006F714A"/>
    <w:rsid w:val="006F74D3"/>
    <w:rsid w:val="007005F5"/>
    <w:rsid w:val="007007A8"/>
    <w:rsid w:val="00700A6A"/>
    <w:rsid w:val="0070126C"/>
    <w:rsid w:val="0070176F"/>
    <w:rsid w:val="00703EE3"/>
    <w:rsid w:val="00704037"/>
    <w:rsid w:val="00704474"/>
    <w:rsid w:val="00705709"/>
    <w:rsid w:val="00706980"/>
    <w:rsid w:val="00706ABA"/>
    <w:rsid w:val="00706E9C"/>
    <w:rsid w:val="00707595"/>
    <w:rsid w:val="007104D4"/>
    <w:rsid w:val="00711340"/>
    <w:rsid w:val="0071155A"/>
    <w:rsid w:val="00711727"/>
    <w:rsid w:val="00711DBE"/>
    <w:rsid w:val="0071337A"/>
    <w:rsid w:val="007134A0"/>
    <w:rsid w:val="00714D1C"/>
    <w:rsid w:val="00715E38"/>
    <w:rsid w:val="0071766B"/>
    <w:rsid w:val="0071798F"/>
    <w:rsid w:val="00717AF5"/>
    <w:rsid w:val="0072107D"/>
    <w:rsid w:val="007220CD"/>
    <w:rsid w:val="00724257"/>
    <w:rsid w:val="007257C5"/>
    <w:rsid w:val="00725D77"/>
    <w:rsid w:val="00726B75"/>
    <w:rsid w:val="0073046F"/>
    <w:rsid w:val="00730B9F"/>
    <w:rsid w:val="00732716"/>
    <w:rsid w:val="007328BC"/>
    <w:rsid w:val="00733AAC"/>
    <w:rsid w:val="00733B08"/>
    <w:rsid w:val="007342C4"/>
    <w:rsid w:val="0073487D"/>
    <w:rsid w:val="00734D94"/>
    <w:rsid w:val="00735596"/>
    <w:rsid w:val="00735F31"/>
    <w:rsid w:val="00735F3D"/>
    <w:rsid w:val="00736A53"/>
    <w:rsid w:val="00736AB0"/>
    <w:rsid w:val="00737529"/>
    <w:rsid w:val="00737EFA"/>
    <w:rsid w:val="00740961"/>
    <w:rsid w:val="00740E3F"/>
    <w:rsid w:val="00741039"/>
    <w:rsid w:val="00741582"/>
    <w:rsid w:val="007416D7"/>
    <w:rsid w:val="00741D4F"/>
    <w:rsid w:val="00742532"/>
    <w:rsid w:val="00742B1F"/>
    <w:rsid w:val="00742E6F"/>
    <w:rsid w:val="00743322"/>
    <w:rsid w:val="0074361B"/>
    <w:rsid w:val="0074384F"/>
    <w:rsid w:val="0074452F"/>
    <w:rsid w:val="00744F5E"/>
    <w:rsid w:val="00744F72"/>
    <w:rsid w:val="007463D0"/>
    <w:rsid w:val="00746729"/>
    <w:rsid w:val="007474BF"/>
    <w:rsid w:val="00747953"/>
    <w:rsid w:val="00751CBF"/>
    <w:rsid w:val="00752115"/>
    <w:rsid w:val="00752D6E"/>
    <w:rsid w:val="00754E13"/>
    <w:rsid w:val="00755B11"/>
    <w:rsid w:val="00755F28"/>
    <w:rsid w:val="0075732F"/>
    <w:rsid w:val="0075743B"/>
    <w:rsid w:val="00757B01"/>
    <w:rsid w:val="00760ED5"/>
    <w:rsid w:val="00760F6E"/>
    <w:rsid w:val="0076107F"/>
    <w:rsid w:val="007612A3"/>
    <w:rsid w:val="007613E9"/>
    <w:rsid w:val="0076195D"/>
    <w:rsid w:val="00761BE9"/>
    <w:rsid w:val="0076223C"/>
    <w:rsid w:val="00762591"/>
    <w:rsid w:val="00762C79"/>
    <w:rsid w:val="00762E55"/>
    <w:rsid w:val="007641A8"/>
    <w:rsid w:val="00764328"/>
    <w:rsid w:val="00765328"/>
    <w:rsid w:val="007654ED"/>
    <w:rsid w:val="00765B2C"/>
    <w:rsid w:val="007665C4"/>
    <w:rsid w:val="0076706E"/>
    <w:rsid w:val="007679A1"/>
    <w:rsid w:val="007717CE"/>
    <w:rsid w:val="00772B5C"/>
    <w:rsid w:val="00772BCE"/>
    <w:rsid w:val="007744F3"/>
    <w:rsid w:val="00774BFF"/>
    <w:rsid w:val="00775749"/>
    <w:rsid w:val="00775FB6"/>
    <w:rsid w:val="00776F4E"/>
    <w:rsid w:val="007772B2"/>
    <w:rsid w:val="00777D82"/>
    <w:rsid w:val="0078010F"/>
    <w:rsid w:val="00780500"/>
    <w:rsid w:val="007807CD"/>
    <w:rsid w:val="007807EA"/>
    <w:rsid w:val="0078091F"/>
    <w:rsid w:val="00782604"/>
    <w:rsid w:val="00783661"/>
    <w:rsid w:val="00783849"/>
    <w:rsid w:val="00784225"/>
    <w:rsid w:val="007846FC"/>
    <w:rsid w:val="00784B24"/>
    <w:rsid w:val="007851B5"/>
    <w:rsid w:val="00785D80"/>
    <w:rsid w:val="00786021"/>
    <w:rsid w:val="0078738E"/>
    <w:rsid w:val="0079056B"/>
    <w:rsid w:val="00791016"/>
    <w:rsid w:val="00791613"/>
    <w:rsid w:val="00793128"/>
    <w:rsid w:val="00793256"/>
    <w:rsid w:val="00793366"/>
    <w:rsid w:val="00793C2C"/>
    <w:rsid w:val="0079525D"/>
    <w:rsid w:val="00796117"/>
    <w:rsid w:val="00796F21"/>
    <w:rsid w:val="00797496"/>
    <w:rsid w:val="007A03C0"/>
    <w:rsid w:val="007A05BD"/>
    <w:rsid w:val="007A0973"/>
    <w:rsid w:val="007A1853"/>
    <w:rsid w:val="007A18E2"/>
    <w:rsid w:val="007A1D50"/>
    <w:rsid w:val="007A2C8A"/>
    <w:rsid w:val="007A3028"/>
    <w:rsid w:val="007A393D"/>
    <w:rsid w:val="007A4124"/>
    <w:rsid w:val="007A5BFB"/>
    <w:rsid w:val="007A5E5C"/>
    <w:rsid w:val="007A6A70"/>
    <w:rsid w:val="007A6ACE"/>
    <w:rsid w:val="007A6D7C"/>
    <w:rsid w:val="007A6FEC"/>
    <w:rsid w:val="007A71BF"/>
    <w:rsid w:val="007A767E"/>
    <w:rsid w:val="007A7955"/>
    <w:rsid w:val="007A7C8A"/>
    <w:rsid w:val="007B11C0"/>
    <w:rsid w:val="007B11E7"/>
    <w:rsid w:val="007B1750"/>
    <w:rsid w:val="007B2405"/>
    <w:rsid w:val="007B25E1"/>
    <w:rsid w:val="007B27C5"/>
    <w:rsid w:val="007B2E6C"/>
    <w:rsid w:val="007B2FA6"/>
    <w:rsid w:val="007B38EF"/>
    <w:rsid w:val="007B58C1"/>
    <w:rsid w:val="007B5CD7"/>
    <w:rsid w:val="007B6467"/>
    <w:rsid w:val="007B692D"/>
    <w:rsid w:val="007B7C45"/>
    <w:rsid w:val="007C0507"/>
    <w:rsid w:val="007C139A"/>
    <w:rsid w:val="007C21E7"/>
    <w:rsid w:val="007C37A2"/>
    <w:rsid w:val="007C47A8"/>
    <w:rsid w:val="007C586D"/>
    <w:rsid w:val="007C5E8C"/>
    <w:rsid w:val="007C768B"/>
    <w:rsid w:val="007C76BF"/>
    <w:rsid w:val="007C7928"/>
    <w:rsid w:val="007D05B9"/>
    <w:rsid w:val="007D106B"/>
    <w:rsid w:val="007D1656"/>
    <w:rsid w:val="007D1715"/>
    <w:rsid w:val="007D1766"/>
    <w:rsid w:val="007D1EBE"/>
    <w:rsid w:val="007D23DF"/>
    <w:rsid w:val="007D241F"/>
    <w:rsid w:val="007D2BEB"/>
    <w:rsid w:val="007D3597"/>
    <w:rsid w:val="007D4B86"/>
    <w:rsid w:val="007D539E"/>
    <w:rsid w:val="007D5494"/>
    <w:rsid w:val="007D55A7"/>
    <w:rsid w:val="007D58CC"/>
    <w:rsid w:val="007D5D26"/>
    <w:rsid w:val="007D5D9E"/>
    <w:rsid w:val="007D5E51"/>
    <w:rsid w:val="007D6367"/>
    <w:rsid w:val="007D65E4"/>
    <w:rsid w:val="007D6A68"/>
    <w:rsid w:val="007D6B55"/>
    <w:rsid w:val="007D6F44"/>
    <w:rsid w:val="007D7C66"/>
    <w:rsid w:val="007E0C39"/>
    <w:rsid w:val="007E0CBF"/>
    <w:rsid w:val="007E1060"/>
    <w:rsid w:val="007E1E7A"/>
    <w:rsid w:val="007E25D3"/>
    <w:rsid w:val="007E297F"/>
    <w:rsid w:val="007E2F2E"/>
    <w:rsid w:val="007E37EB"/>
    <w:rsid w:val="007E3A8E"/>
    <w:rsid w:val="007E4307"/>
    <w:rsid w:val="007E4E02"/>
    <w:rsid w:val="007E4E82"/>
    <w:rsid w:val="007E556C"/>
    <w:rsid w:val="007E589E"/>
    <w:rsid w:val="007E67CB"/>
    <w:rsid w:val="007E695C"/>
    <w:rsid w:val="007E70CB"/>
    <w:rsid w:val="007E71B3"/>
    <w:rsid w:val="007E732C"/>
    <w:rsid w:val="007E77C7"/>
    <w:rsid w:val="007F000A"/>
    <w:rsid w:val="007F0138"/>
    <w:rsid w:val="007F0E9E"/>
    <w:rsid w:val="007F1744"/>
    <w:rsid w:val="007F17C3"/>
    <w:rsid w:val="007F1BD2"/>
    <w:rsid w:val="007F1D59"/>
    <w:rsid w:val="007F2656"/>
    <w:rsid w:val="007F29B4"/>
    <w:rsid w:val="007F3B80"/>
    <w:rsid w:val="007F461E"/>
    <w:rsid w:val="007F4F80"/>
    <w:rsid w:val="007F57A6"/>
    <w:rsid w:val="007F5D07"/>
    <w:rsid w:val="007F5E51"/>
    <w:rsid w:val="007F6040"/>
    <w:rsid w:val="007F60D4"/>
    <w:rsid w:val="007F6193"/>
    <w:rsid w:val="007F6EB3"/>
    <w:rsid w:val="007F70D8"/>
    <w:rsid w:val="007F7384"/>
    <w:rsid w:val="007F73F8"/>
    <w:rsid w:val="007F7A19"/>
    <w:rsid w:val="007F7DA6"/>
    <w:rsid w:val="00800323"/>
    <w:rsid w:val="008008BE"/>
    <w:rsid w:val="00800939"/>
    <w:rsid w:val="00801BE0"/>
    <w:rsid w:val="0080229C"/>
    <w:rsid w:val="00802855"/>
    <w:rsid w:val="00802C5F"/>
    <w:rsid w:val="00803AA5"/>
    <w:rsid w:val="00803C65"/>
    <w:rsid w:val="00804094"/>
    <w:rsid w:val="00804273"/>
    <w:rsid w:val="00804F35"/>
    <w:rsid w:val="00805D52"/>
    <w:rsid w:val="00806729"/>
    <w:rsid w:val="00807991"/>
    <w:rsid w:val="00807E14"/>
    <w:rsid w:val="00807E38"/>
    <w:rsid w:val="008102F0"/>
    <w:rsid w:val="00810315"/>
    <w:rsid w:val="0081043D"/>
    <w:rsid w:val="00810505"/>
    <w:rsid w:val="00810818"/>
    <w:rsid w:val="00811016"/>
    <w:rsid w:val="0081209E"/>
    <w:rsid w:val="0081284D"/>
    <w:rsid w:val="008129B8"/>
    <w:rsid w:val="00812AA9"/>
    <w:rsid w:val="00813D90"/>
    <w:rsid w:val="008150C2"/>
    <w:rsid w:val="0081547C"/>
    <w:rsid w:val="008158FF"/>
    <w:rsid w:val="00815B07"/>
    <w:rsid w:val="00815FE2"/>
    <w:rsid w:val="00816633"/>
    <w:rsid w:val="00817985"/>
    <w:rsid w:val="00817F56"/>
    <w:rsid w:val="00820502"/>
    <w:rsid w:val="008212EB"/>
    <w:rsid w:val="00821735"/>
    <w:rsid w:val="008217D8"/>
    <w:rsid w:val="0082254B"/>
    <w:rsid w:val="0082338E"/>
    <w:rsid w:val="008241BE"/>
    <w:rsid w:val="00824A75"/>
    <w:rsid w:val="00824B3C"/>
    <w:rsid w:val="00824E90"/>
    <w:rsid w:val="0082515A"/>
    <w:rsid w:val="00825E94"/>
    <w:rsid w:val="0082610C"/>
    <w:rsid w:val="00826167"/>
    <w:rsid w:val="0082787F"/>
    <w:rsid w:val="00830231"/>
    <w:rsid w:val="00830919"/>
    <w:rsid w:val="0083174B"/>
    <w:rsid w:val="00831A4D"/>
    <w:rsid w:val="00831C97"/>
    <w:rsid w:val="00831CB9"/>
    <w:rsid w:val="00832662"/>
    <w:rsid w:val="008336B4"/>
    <w:rsid w:val="00834607"/>
    <w:rsid w:val="0083494B"/>
    <w:rsid w:val="00834AAD"/>
    <w:rsid w:val="00834EE5"/>
    <w:rsid w:val="008353B2"/>
    <w:rsid w:val="00835790"/>
    <w:rsid w:val="008363FE"/>
    <w:rsid w:val="00836D49"/>
    <w:rsid w:val="00836DC3"/>
    <w:rsid w:val="00836DF9"/>
    <w:rsid w:val="00836E05"/>
    <w:rsid w:val="008377E7"/>
    <w:rsid w:val="008379B1"/>
    <w:rsid w:val="00837E4E"/>
    <w:rsid w:val="00837E77"/>
    <w:rsid w:val="00837FED"/>
    <w:rsid w:val="00840833"/>
    <w:rsid w:val="00841387"/>
    <w:rsid w:val="00842FC0"/>
    <w:rsid w:val="008430B5"/>
    <w:rsid w:val="0084349E"/>
    <w:rsid w:val="00843B14"/>
    <w:rsid w:val="008454BC"/>
    <w:rsid w:val="0084668F"/>
    <w:rsid w:val="00846A2E"/>
    <w:rsid w:val="00846ADE"/>
    <w:rsid w:val="00847841"/>
    <w:rsid w:val="008479CD"/>
    <w:rsid w:val="0085071C"/>
    <w:rsid w:val="00852171"/>
    <w:rsid w:val="0085261C"/>
    <w:rsid w:val="00853906"/>
    <w:rsid w:val="00853B8A"/>
    <w:rsid w:val="00855049"/>
    <w:rsid w:val="0085521C"/>
    <w:rsid w:val="00855ADA"/>
    <w:rsid w:val="008563B1"/>
    <w:rsid w:val="008565EE"/>
    <w:rsid w:val="00856BC9"/>
    <w:rsid w:val="00856F82"/>
    <w:rsid w:val="00857177"/>
    <w:rsid w:val="008578E8"/>
    <w:rsid w:val="0085797B"/>
    <w:rsid w:val="0085798E"/>
    <w:rsid w:val="00857C62"/>
    <w:rsid w:val="008601DE"/>
    <w:rsid w:val="0086046B"/>
    <w:rsid w:val="00861136"/>
    <w:rsid w:val="008623C6"/>
    <w:rsid w:val="00862EE4"/>
    <w:rsid w:val="00862FC1"/>
    <w:rsid w:val="00863A68"/>
    <w:rsid w:val="0086572F"/>
    <w:rsid w:val="00865A6F"/>
    <w:rsid w:val="00865BA6"/>
    <w:rsid w:val="00866002"/>
    <w:rsid w:val="008679B2"/>
    <w:rsid w:val="00867BBC"/>
    <w:rsid w:val="00867D23"/>
    <w:rsid w:val="00867EC9"/>
    <w:rsid w:val="00870F73"/>
    <w:rsid w:val="00872644"/>
    <w:rsid w:val="0087369F"/>
    <w:rsid w:val="00873AA8"/>
    <w:rsid w:val="008743A0"/>
    <w:rsid w:val="008749FF"/>
    <w:rsid w:val="00874D3B"/>
    <w:rsid w:val="00875767"/>
    <w:rsid w:val="00875792"/>
    <w:rsid w:val="00875CC9"/>
    <w:rsid w:val="00876047"/>
    <w:rsid w:val="00877289"/>
    <w:rsid w:val="00877528"/>
    <w:rsid w:val="0088032B"/>
    <w:rsid w:val="00880AB9"/>
    <w:rsid w:val="008828D6"/>
    <w:rsid w:val="008832C2"/>
    <w:rsid w:val="0088431C"/>
    <w:rsid w:val="008843D5"/>
    <w:rsid w:val="0088584F"/>
    <w:rsid w:val="00885902"/>
    <w:rsid w:val="00885CA6"/>
    <w:rsid w:val="00885EA3"/>
    <w:rsid w:val="00886181"/>
    <w:rsid w:val="008905F3"/>
    <w:rsid w:val="00890FD3"/>
    <w:rsid w:val="008911E9"/>
    <w:rsid w:val="008919B1"/>
    <w:rsid w:val="00891C91"/>
    <w:rsid w:val="00891E1B"/>
    <w:rsid w:val="00892F6B"/>
    <w:rsid w:val="008930E9"/>
    <w:rsid w:val="00894525"/>
    <w:rsid w:val="00894A7F"/>
    <w:rsid w:val="00894E7D"/>
    <w:rsid w:val="00895824"/>
    <w:rsid w:val="00896459"/>
    <w:rsid w:val="008972E8"/>
    <w:rsid w:val="0089748E"/>
    <w:rsid w:val="008A03C6"/>
    <w:rsid w:val="008A0E48"/>
    <w:rsid w:val="008A12C2"/>
    <w:rsid w:val="008A171D"/>
    <w:rsid w:val="008A1B8A"/>
    <w:rsid w:val="008A2026"/>
    <w:rsid w:val="008A2109"/>
    <w:rsid w:val="008A3028"/>
    <w:rsid w:val="008A4087"/>
    <w:rsid w:val="008A4903"/>
    <w:rsid w:val="008A4B42"/>
    <w:rsid w:val="008A541B"/>
    <w:rsid w:val="008A73B7"/>
    <w:rsid w:val="008A7D91"/>
    <w:rsid w:val="008B0259"/>
    <w:rsid w:val="008B03B5"/>
    <w:rsid w:val="008B0B64"/>
    <w:rsid w:val="008B1290"/>
    <w:rsid w:val="008B2041"/>
    <w:rsid w:val="008B3B7C"/>
    <w:rsid w:val="008B43DC"/>
    <w:rsid w:val="008B589B"/>
    <w:rsid w:val="008B5A70"/>
    <w:rsid w:val="008B66C0"/>
    <w:rsid w:val="008B7731"/>
    <w:rsid w:val="008B7739"/>
    <w:rsid w:val="008B78DB"/>
    <w:rsid w:val="008C10B4"/>
    <w:rsid w:val="008C15E5"/>
    <w:rsid w:val="008C1E7D"/>
    <w:rsid w:val="008C33B9"/>
    <w:rsid w:val="008C401D"/>
    <w:rsid w:val="008C424C"/>
    <w:rsid w:val="008C4578"/>
    <w:rsid w:val="008C4634"/>
    <w:rsid w:val="008C4684"/>
    <w:rsid w:val="008C59D2"/>
    <w:rsid w:val="008C5E7E"/>
    <w:rsid w:val="008C5FFA"/>
    <w:rsid w:val="008C6965"/>
    <w:rsid w:val="008C6D78"/>
    <w:rsid w:val="008D0448"/>
    <w:rsid w:val="008D195E"/>
    <w:rsid w:val="008D1D62"/>
    <w:rsid w:val="008D2381"/>
    <w:rsid w:val="008D269C"/>
    <w:rsid w:val="008D354F"/>
    <w:rsid w:val="008D3A62"/>
    <w:rsid w:val="008D4D39"/>
    <w:rsid w:val="008D676D"/>
    <w:rsid w:val="008D67EB"/>
    <w:rsid w:val="008D6A53"/>
    <w:rsid w:val="008D6E7D"/>
    <w:rsid w:val="008D6ECA"/>
    <w:rsid w:val="008D7CEA"/>
    <w:rsid w:val="008D7D03"/>
    <w:rsid w:val="008E049B"/>
    <w:rsid w:val="008E075E"/>
    <w:rsid w:val="008E0968"/>
    <w:rsid w:val="008E1A55"/>
    <w:rsid w:val="008E2653"/>
    <w:rsid w:val="008E2AD8"/>
    <w:rsid w:val="008E2C54"/>
    <w:rsid w:val="008E37F9"/>
    <w:rsid w:val="008E396A"/>
    <w:rsid w:val="008E3F33"/>
    <w:rsid w:val="008E4AB5"/>
    <w:rsid w:val="008E54F1"/>
    <w:rsid w:val="008E5E44"/>
    <w:rsid w:val="008E6167"/>
    <w:rsid w:val="008E618C"/>
    <w:rsid w:val="008E7070"/>
    <w:rsid w:val="008E7F0A"/>
    <w:rsid w:val="008F0029"/>
    <w:rsid w:val="008F0B8F"/>
    <w:rsid w:val="008F1061"/>
    <w:rsid w:val="008F1539"/>
    <w:rsid w:val="008F2195"/>
    <w:rsid w:val="008F22DF"/>
    <w:rsid w:val="008F37A7"/>
    <w:rsid w:val="008F3F7A"/>
    <w:rsid w:val="008F46D9"/>
    <w:rsid w:val="008F6405"/>
    <w:rsid w:val="008F6FF2"/>
    <w:rsid w:val="008F71A1"/>
    <w:rsid w:val="008F7CC7"/>
    <w:rsid w:val="00900ABA"/>
    <w:rsid w:val="009016B2"/>
    <w:rsid w:val="00901C65"/>
    <w:rsid w:val="00901C8D"/>
    <w:rsid w:val="009021EF"/>
    <w:rsid w:val="00904640"/>
    <w:rsid w:val="009053DA"/>
    <w:rsid w:val="009100F9"/>
    <w:rsid w:val="0091179E"/>
    <w:rsid w:val="009119E5"/>
    <w:rsid w:val="009125A1"/>
    <w:rsid w:val="009126D4"/>
    <w:rsid w:val="00912DB0"/>
    <w:rsid w:val="00912E1F"/>
    <w:rsid w:val="00913AD3"/>
    <w:rsid w:val="00914D86"/>
    <w:rsid w:val="00916091"/>
    <w:rsid w:val="0091627E"/>
    <w:rsid w:val="00917BF5"/>
    <w:rsid w:val="00921141"/>
    <w:rsid w:val="009211C2"/>
    <w:rsid w:val="00921292"/>
    <w:rsid w:val="0092164C"/>
    <w:rsid w:val="009216E9"/>
    <w:rsid w:val="009218E9"/>
    <w:rsid w:val="00921BE1"/>
    <w:rsid w:val="00922843"/>
    <w:rsid w:val="009228BB"/>
    <w:rsid w:val="0092297E"/>
    <w:rsid w:val="00923A19"/>
    <w:rsid w:val="0092475D"/>
    <w:rsid w:val="009252B4"/>
    <w:rsid w:val="00925591"/>
    <w:rsid w:val="0092618B"/>
    <w:rsid w:val="009274DD"/>
    <w:rsid w:val="00927C3D"/>
    <w:rsid w:val="00927D5E"/>
    <w:rsid w:val="00930525"/>
    <w:rsid w:val="009307B6"/>
    <w:rsid w:val="00930CF1"/>
    <w:rsid w:val="00930F5A"/>
    <w:rsid w:val="009310CC"/>
    <w:rsid w:val="009318E1"/>
    <w:rsid w:val="00933B0D"/>
    <w:rsid w:val="00934194"/>
    <w:rsid w:val="00935297"/>
    <w:rsid w:val="00935962"/>
    <w:rsid w:val="00935B0C"/>
    <w:rsid w:val="00935E3C"/>
    <w:rsid w:val="00936A5E"/>
    <w:rsid w:val="00940911"/>
    <w:rsid w:val="00941223"/>
    <w:rsid w:val="00941C52"/>
    <w:rsid w:val="00941C7D"/>
    <w:rsid w:val="00942285"/>
    <w:rsid w:val="00942375"/>
    <w:rsid w:val="00942DC9"/>
    <w:rsid w:val="00942E30"/>
    <w:rsid w:val="00943761"/>
    <w:rsid w:val="009439CD"/>
    <w:rsid w:val="00943A99"/>
    <w:rsid w:val="00943C1B"/>
    <w:rsid w:val="009453BD"/>
    <w:rsid w:val="009456AE"/>
    <w:rsid w:val="009464CE"/>
    <w:rsid w:val="00947DF5"/>
    <w:rsid w:val="009500F1"/>
    <w:rsid w:val="009501E8"/>
    <w:rsid w:val="009509D1"/>
    <w:rsid w:val="00950B38"/>
    <w:rsid w:val="009510A2"/>
    <w:rsid w:val="009517AB"/>
    <w:rsid w:val="00951B74"/>
    <w:rsid w:val="00952488"/>
    <w:rsid w:val="0095332F"/>
    <w:rsid w:val="0095336E"/>
    <w:rsid w:val="009538A4"/>
    <w:rsid w:val="00953C88"/>
    <w:rsid w:val="00953E8D"/>
    <w:rsid w:val="0095421E"/>
    <w:rsid w:val="00954C1C"/>
    <w:rsid w:val="00954D23"/>
    <w:rsid w:val="00954FD1"/>
    <w:rsid w:val="00954FE7"/>
    <w:rsid w:val="00956033"/>
    <w:rsid w:val="009563F6"/>
    <w:rsid w:val="0095697D"/>
    <w:rsid w:val="00956B9D"/>
    <w:rsid w:val="00956E67"/>
    <w:rsid w:val="0095718A"/>
    <w:rsid w:val="009579AE"/>
    <w:rsid w:val="00960254"/>
    <w:rsid w:val="00960282"/>
    <w:rsid w:val="00960757"/>
    <w:rsid w:val="00960D86"/>
    <w:rsid w:val="00961372"/>
    <w:rsid w:val="0096206C"/>
    <w:rsid w:val="00962550"/>
    <w:rsid w:val="009628B0"/>
    <w:rsid w:val="00962ABF"/>
    <w:rsid w:val="0096314D"/>
    <w:rsid w:val="00963272"/>
    <w:rsid w:val="00963435"/>
    <w:rsid w:val="009634B2"/>
    <w:rsid w:val="009635F7"/>
    <w:rsid w:val="0096374C"/>
    <w:rsid w:val="00965769"/>
    <w:rsid w:val="00965BA5"/>
    <w:rsid w:val="00965DD9"/>
    <w:rsid w:val="00966A8B"/>
    <w:rsid w:val="0096700C"/>
    <w:rsid w:val="009704AB"/>
    <w:rsid w:val="00970714"/>
    <w:rsid w:val="00970FB5"/>
    <w:rsid w:val="00971D2B"/>
    <w:rsid w:val="009738E5"/>
    <w:rsid w:val="00974461"/>
    <w:rsid w:val="009747DD"/>
    <w:rsid w:val="00974AFD"/>
    <w:rsid w:val="00976D82"/>
    <w:rsid w:val="00977A29"/>
    <w:rsid w:val="00980003"/>
    <w:rsid w:val="009804F1"/>
    <w:rsid w:val="0098136F"/>
    <w:rsid w:val="00981442"/>
    <w:rsid w:val="00981547"/>
    <w:rsid w:val="00981E6A"/>
    <w:rsid w:val="009821EB"/>
    <w:rsid w:val="00982FB6"/>
    <w:rsid w:val="00982FD9"/>
    <w:rsid w:val="0098304D"/>
    <w:rsid w:val="0098319F"/>
    <w:rsid w:val="009849D1"/>
    <w:rsid w:val="00984E8C"/>
    <w:rsid w:val="009855C2"/>
    <w:rsid w:val="00985C97"/>
    <w:rsid w:val="00985DFE"/>
    <w:rsid w:val="00985ED4"/>
    <w:rsid w:val="009864A0"/>
    <w:rsid w:val="009865D0"/>
    <w:rsid w:val="009866EC"/>
    <w:rsid w:val="00987A87"/>
    <w:rsid w:val="00987D86"/>
    <w:rsid w:val="00990648"/>
    <w:rsid w:val="00990662"/>
    <w:rsid w:val="00990E17"/>
    <w:rsid w:val="009917A2"/>
    <w:rsid w:val="00992320"/>
    <w:rsid w:val="00992448"/>
    <w:rsid w:val="009926EB"/>
    <w:rsid w:val="00992770"/>
    <w:rsid w:val="00992E60"/>
    <w:rsid w:val="00992EC7"/>
    <w:rsid w:val="0099357B"/>
    <w:rsid w:val="0099368E"/>
    <w:rsid w:val="00993B3F"/>
    <w:rsid w:val="00993C8A"/>
    <w:rsid w:val="00994639"/>
    <w:rsid w:val="00994F0D"/>
    <w:rsid w:val="00994F23"/>
    <w:rsid w:val="00995FED"/>
    <w:rsid w:val="00996C51"/>
    <w:rsid w:val="00997040"/>
    <w:rsid w:val="00997882"/>
    <w:rsid w:val="00997EAE"/>
    <w:rsid w:val="009A0076"/>
    <w:rsid w:val="009A0294"/>
    <w:rsid w:val="009A02B8"/>
    <w:rsid w:val="009A08C1"/>
    <w:rsid w:val="009A0DEB"/>
    <w:rsid w:val="009A122E"/>
    <w:rsid w:val="009A187A"/>
    <w:rsid w:val="009A2F24"/>
    <w:rsid w:val="009A2F98"/>
    <w:rsid w:val="009A33DF"/>
    <w:rsid w:val="009A6C88"/>
    <w:rsid w:val="009A728D"/>
    <w:rsid w:val="009A7C79"/>
    <w:rsid w:val="009B05BF"/>
    <w:rsid w:val="009B137C"/>
    <w:rsid w:val="009B20EE"/>
    <w:rsid w:val="009B2554"/>
    <w:rsid w:val="009B2F3E"/>
    <w:rsid w:val="009B31DC"/>
    <w:rsid w:val="009B45B5"/>
    <w:rsid w:val="009B6CFA"/>
    <w:rsid w:val="009B6EFA"/>
    <w:rsid w:val="009B6F8F"/>
    <w:rsid w:val="009B7F01"/>
    <w:rsid w:val="009C0BE3"/>
    <w:rsid w:val="009C215E"/>
    <w:rsid w:val="009C2250"/>
    <w:rsid w:val="009C2716"/>
    <w:rsid w:val="009C281A"/>
    <w:rsid w:val="009C2D84"/>
    <w:rsid w:val="009C4319"/>
    <w:rsid w:val="009C4826"/>
    <w:rsid w:val="009C4E10"/>
    <w:rsid w:val="009C569E"/>
    <w:rsid w:val="009C58A7"/>
    <w:rsid w:val="009C5E04"/>
    <w:rsid w:val="009C67DF"/>
    <w:rsid w:val="009C7300"/>
    <w:rsid w:val="009D06EF"/>
    <w:rsid w:val="009D2068"/>
    <w:rsid w:val="009D2857"/>
    <w:rsid w:val="009D3A65"/>
    <w:rsid w:val="009D408C"/>
    <w:rsid w:val="009D4B10"/>
    <w:rsid w:val="009D4D71"/>
    <w:rsid w:val="009D5B49"/>
    <w:rsid w:val="009D5EC9"/>
    <w:rsid w:val="009D604F"/>
    <w:rsid w:val="009D6721"/>
    <w:rsid w:val="009D6B78"/>
    <w:rsid w:val="009D7535"/>
    <w:rsid w:val="009D7E40"/>
    <w:rsid w:val="009E2FEE"/>
    <w:rsid w:val="009E311B"/>
    <w:rsid w:val="009E47CA"/>
    <w:rsid w:val="009E5511"/>
    <w:rsid w:val="009E5AE3"/>
    <w:rsid w:val="009E75DC"/>
    <w:rsid w:val="009F026B"/>
    <w:rsid w:val="009F04B2"/>
    <w:rsid w:val="009F070D"/>
    <w:rsid w:val="009F0786"/>
    <w:rsid w:val="009F0AD8"/>
    <w:rsid w:val="009F0D29"/>
    <w:rsid w:val="009F1480"/>
    <w:rsid w:val="009F1DD9"/>
    <w:rsid w:val="009F284F"/>
    <w:rsid w:val="009F32C9"/>
    <w:rsid w:val="009F369B"/>
    <w:rsid w:val="009F42C2"/>
    <w:rsid w:val="009F439F"/>
    <w:rsid w:val="009F43C7"/>
    <w:rsid w:val="009F46F7"/>
    <w:rsid w:val="009F4CED"/>
    <w:rsid w:val="009F5472"/>
    <w:rsid w:val="009F58C9"/>
    <w:rsid w:val="009F65F7"/>
    <w:rsid w:val="009F6B11"/>
    <w:rsid w:val="009F7225"/>
    <w:rsid w:val="009F773A"/>
    <w:rsid w:val="009F7B61"/>
    <w:rsid w:val="009F7FA5"/>
    <w:rsid w:val="00A00085"/>
    <w:rsid w:val="00A0080D"/>
    <w:rsid w:val="00A00E27"/>
    <w:rsid w:val="00A01140"/>
    <w:rsid w:val="00A01637"/>
    <w:rsid w:val="00A01764"/>
    <w:rsid w:val="00A023E7"/>
    <w:rsid w:val="00A0294E"/>
    <w:rsid w:val="00A037C7"/>
    <w:rsid w:val="00A039C1"/>
    <w:rsid w:val="00A03BE5"/>
    <w:rsid w:val="00A03BF0"/>
    <w:rsid w:val="00A05072"/>
    <w:rsid w:val="00A0590E"/>
    <w:rsid w:val="00A05E58"/>
    <w:rsid w:val="00A05E71"/>
    <w:rsid w:val="00A06069"/>
    <w:rsid w:val="00A066B6"/>
    <w:rsid w:val="00A0676A"/>
    <w:rsid w:val="00A06A19"/>
    <w:rsid w:val="00A06C71"/>
    <w:rsid w:val="00A073AC"/>
    <w:rsid w:val="00A0770D"/>
    <w:rsid w:val="00A119B9"/>
    <w:rsid w:val="00A11B0F"/>
    <w:rsid w:val="00A12212"/>
    <w:rsid w:val="00A1256F"/>
    <w:rsid w:val="00A12E6B"/>
    <w:rsid w:val="00A1327C"/>
    <w:rsid w:val="00A132C6"/>
    <w:rsid w:val="00A1418A"/>
    <w:rsid w:val="00A145DF"/>
    <w:rsid w:val="00A1480A"/>
    <w:rsid w:val="00A14C66"/>
    <w:rsid w:val="00A14F26"/>
    <w:rsid w:val="00A15740"/>
    <w:rsid w:val="00A15ECE"/>
    <w:rsid w:val="00A172A8"/>
    <w:rsid w:val="00A1756D"/>
    <w:rsid w:val="00A17B02"/>
    <w:rsid w:val="00A17E2C"/>
    <w:rsid w:val="00A207D1"/>
    <w:rsid w:val="00A20D6D"/>
    <w:rsid w:val="00A218F6"/>
    <w:rsid w:val="00A223E5"/>
    <w:rsid w:val="00A23194"/>
    <w:rsid w:val="00A232F7"/>
    <w:rsid w:val="00A243CC"/>
    <w:rsid w:val="00A24CE2"/>
    <w:rsid w:val="00A24E41"/>
    <w:rsid w:val="00A24F4E"/>
    <w:rsid w:val="00A25824"/>
    <w:rsid w:val="00A261A2"/>
    <w:rsid w:val="00A26678"/>
    <w:rsid w:val="00A26BD1"/>
    <w:rsid w:val="00A26EBF"/>
    <w:rsid w:val="00A302D2"/>
    <w:rsid w:val="00A30B40"/>
    <w:rsid w:val="00A3122C"/>
    <w:rsid w:val="00A312CB"/>
    <w:rsid w:val="00A31718"/>
    <w:rsid w:val="00A31DCB"/>
    <w:rsid w:val="00A31DF5"/>
    <w:rsid w:val="00A32999"/>
    <w:rsid w:val="00A331F4"/>
    <w:rsid w:val="00A3391D"/>
    <w:rsid w:val="00A33A72"/>
    <w:rsid w:val="00A346E7"/>
    <w:rsid w:val="00A34B75"/>
    <w:rsid w:val="00A35AB8"/>
    <w:rsid w:val="00A3608A"/>
    <w:rsid w:val="00A36BB3"/>
    <w:rsid w:val="00A36CFD"/>
    <w:rsid w:val="00A370B5"/>
    <w:rsid w:val="00A41A48"/>
    <w:rsid w:val="00A41B6A"/>
    <w:rsid w:val="00A42405"/>
    <w:rsid w:val="00A42547"/>
    <w:rsid w:val="00A4263F"/>
    <w:rsid w:val="00A4292A"/>
    <w:rsid w:val="00A43252"/>
    <w:rsid w:val="00A437AE"/>
    <w:rsid w:val="00A43EC5"/>
    <w:rsid w:val="00A441CF"/>
    <w:rsid w:val="00A445D4"/>
    <w:rsid w:val="00A44872"/>
    <w:rsid w:val="00A44C7C"/>
    <w:rsid w:val="00A4501F"/>
    <w:rsid w:val="00A45715"/>
    <w:rsid w:val="00A45F9B"/>
    <w:rsid w:val="00A4666F"/>
    <w:rsid w:val="00A468F3"/>
    <w:rsid w:val="00A4763A"/>
    <w:rsid w:val="00A47813"/>
    <w:rsid w:val="00A47925"/>
    <w:rsid w:val="00A47D08"/>
    <w:rsid w:val="00A501B7"/>
    <w:rsid w:val="00A502B4"/>
    <w:rsid w:val="00A509F0"/>
    <w:rsid w:val="00A50E3D"/>
    <w:rsid w:val="00A5119B"/>
    <w:rsid w:val="00A53853"/>
    <w:rsid w:val="00A53A9B"/>
    <w:rsid w:val="00A53DB0"/>
    <w:rsid w:val="00A53ECD"/>
    <w:rsid w:val="00A53F01"/>
    <w:rsid w:val="00A540F2"/>
    <w:rsid w:val="00A54326"/>
    <w:rsid w:val="00A54C1E"/>
    <w:rsid w:val="00A54C37"/>
    <w:rsid w:val="00A55865"/>
    <w:rsid w:val="00A56382"/>
    <w:rsid w:val="00A563D4"/>
    <w:rsid w:val="00A56F9F"/>
    <w:rsid w:val="00A57463"/>
    <w:rsid w:val="00A57E92"/>
    <w:rsid w:val="00A57F0B"/>
    <w:rsid w:val="00A6070B"/>
    <w:rsid w:val="00A60C80"/>
    <w:rsid w:val="00A61961"/>
    <w:rsid w:val="00A62521"/>
    <w:rsid w:val="00A629ED"/>
    <w:rsid w:val="00A64829"/>
    <w:rsid w:val="00A6538D"/>
    <w:rsid w:val="00A65727"/>
    <w:rsid w:val="00A673B3"/>
    <w:rsid w:val="00A67568"/>
    <w:rsid w:val="00A67B24"/>
    <w:rsid w:val="00A7032E"/>
    <w:rsid w:val="00A70720"/>
    <w:rsid w:val="00A7096E"/>
    <w:rsid w:val="00A711F0"/>
    <w:rsid w:val="00A71C76"/>
    <w:rsid w:val="00A72501"/>
    <w:rsid w:val="00A72FC3"/>
    <w:rsid w:val="00A73853"/>
    <w:rsid w:val="00A74B86"/>
    <w:rsid w:val="00A74CED"/>
    <w:rsid w:val="00A7631E"/>
    <w:rsid w:val="00A7644C"/>
    <w:rsid w:val="00A7664B"/>
    <w:rsid w:val="00A76B6E"/>
    <w:rsid w:val="00A805DB"/>
    <w:rsid w:val="00A81302"/>
    <w:rsid w:val="00A81765"/>
    <w:rsid w:val="00A817F8"/>
    <w:rsid w:val="00A81D01"/>
    <w:rsid w:val="00A8262C"/>
    <w:rsid w:val="00A82DD4"/>
    <w:rsid w:val="00A838AA"/>
    <w:rsid w:val="00A8458E"/>
    <w:rsid w:val="00A85058"/>
    <w:rsid w:val="00A85061"/>
    <w:rsid w:val="00A85741"/>
    <w:rsid w:val="00A8581D"/>
    <w:rsid w:val="00A86BAA"/>
    <w:rsid w:val="00A86C9B"/>
    <w:rsid w:val="00A86E27"/>
    <w:rsid w:val="00A906BB"/>
    <w:rsid w:val="00A92AA2"/>
    <w:rsid w:val="00A9300F"/>
    <w:rsid w:val="00A9379F"/>
    <w:rsid w:val="00A937F9"/>
    <w:rsid w:val="00A945A1"/>
    <w:rsid w:val="00A946EA"/>
    <w:rsid w:val="00A94835"/>
    <w:rsid w:val="00A94FD9"/>
    <w:rsid w:val="00A95C50"/>
    <w:rsid w:val="00A96707"/>
    <w:rsid w:val="00A973F6"/>
    <w:rsid w:val="00A97FFB"/>
    <w:rsid w:val="00AA0710"/>
    <w:rsid w:val="00AA07A8"/>
    <w:rsid w:val="00AA118F"/>
    <w:rsid w:val="00AA36F5"/>
    <w:rsid w:val="00AA3AE1"/>
    <w:rsid w:val="00AA42BE"/>
    <w:rsid w:val="00AA4E16"/>
    <w:rsid w:val="00AA525B"/>
    <w:rsid w:val="00AA5544"/>
    <w:rsid w:val="00AA5E77"/>
    <w:rsid w:val="00AA6074"/>
    <w:rsid w:val="00AA6437"/>
    <w:rsid w:val="00AA6AF2"/>
    <w:rsid w:val="00AA6DE7"/>
    <w:rsid w:val="00AA720D"/>
    <w:rsid w:val="00AB00A9"/>
    <w:rsid w:val="00AB0EA1"/>
    <w:rsid w:val="00AB1DCB"/>
    <w:rsid w:val="00AB1E03"/>
    <w:rsid w:val="00AB21B3"/>
    <w:rsid w:val="00AB263F"/>
    <w:rsid w:val="00AB2A29"/>
    <w:rsid w:val="00AB2E64"/>
    <w:rsid w:val="00AB324B"/>
    <w:rsid w:val="00AB3B3B"/>
    <w:rsid w:val="00AB3B8A"/>
    <w:rsid w:val="00AB47FA"/>
    <w:rsid w:val="00AB4ED0"/>
    <w:rsid w:val="00AB6A1B"/>
    <w:rsid w:val="00AB7DC4"/>
    <w:rsid w:val="00AB7F01"/>
    <w:rsid w:val="00AC02E0"/>
    <w:rsid w:val="00AC054D"/>
    <w:rsid w:val="00AC05D2"/>
    <w:rsid w:val="00AC1087"/>
    <w:rsid w:val="00AC14CF"/>
    <w:rsid w:val="00AC1719"/>
    <w:rsid w:val="00AC1C5C"/>
    <w:rsid w:val="00AC1FB7"/>
    <w:rsid w:val="00AC2E75"/>
    <w:rsid w:val="00AC3F83"/>
    <w:rsid w:val="00AC4454"/>
    <w:rsid w:val="00AC44F3"/>
    <w:rsid w:val="00AC5264"/>
    <w:rsid w:val="00AC6168"/>
    <w:rsid w:val="00AC684C"/>
    <w:rsid w:val="00AC6895"/>
    <w:rsid w:val="00AC7777"/>
    <w:rsid w:val="00AD02C8"/>
    <w:rsid w:val="00AD146F"/>
    <w:rsid w:val="00AD1A31"/>
    <w:rsid w:val="00AD213A"/>
    <w:rsid w:val="00AD226A"/>
    <w:rsid w:val="00AD32DC"/>
    <w:rsid w:val="00AD3AED"/>
    <w:rsid w:val="00AD4468"/>
    <w:rsid w:val="00AD52BC"/>
    <w:rsid w:val="00AD63DB"/>
    <w:rsid w:val="00AD6888"/>
    <w:rsid w:val="00AD6B3B"/>
    <w:rsid w:val="00AD7F87"/>
    <w:rsid w:val="00AE0B6A"/>
    <w:rsid w:val="00AE1FC1"/>
    <w:rsid w:val="00AE2D38"/>
    <w:rsid w:val="00AE337E"/>
    <w:rsid w:val="00AE4865"/>
    <w:rsid w:val="00AE5DE2"/>
    <w:rsid w:val="00AE5E29"/>
    <w:rsid w:val="00AE662A"/>
    <w:rsid w:val="00AE6CDE"/>
    <w:rsid w:val="00AE705A"/>
    <w:rsid w:val="00AE7074"/>
    <w:rsid w:val="00AF11D3"/>
    <w:rsid w:val="00AF1C85"/>
    <w:rsid w:val="00AF1D61"/>
    <w:rsid w:val="00AF1E9C"/>
    <w:rsid w:val="00AF2125"/>
    <w:rsid w:val="00AF3903"/>
    <w:rsid w:val="00AF3B73"/>
    <w:rsid w:val="00AF5AD5"/>
    <w:rsid w:val="00AF5BB0"/>
    <w:rsid w:val="00AF5EA4"/>
    <w:rsid w:val="00AF6124"/>
    <w:rsid w:val="00AF6329"/>
    <w:rsid w:val="00AF740D"/>
    <w:rsid w:val="00B00D3A"/>
    <w:rsid w:val="00B010A8"/>
    <w:rsid w:val="00B02584"/>
    <w:rsid w:val="00B02812"/>
    <w:rsid w:val="00B03438"/>
    <w:rsid w:val="00B03C90"/>
    <w:rsid w:val="00B03DBC"/>
    <w:rsid w:val="00B04C94"/>
    <w:rsid w:val="00B06C27"/>
    <w:rsid w:val="00B07148"/>
    <w:rsid w:val="00B0778D"/>
    <w:rsid w:val="00B07C91"/>
    <w:rsid w:val="00B07D6F"/>
    <w:rsid w:val="00B07F40"/>
    <w:rsid w:val="00B1130B"/>
    <w:rsid w:val="00B11738"/>
    <w:rsid w:val="00B12CC2"/>
    <w:rsid w:val="00B12FAB"/>
    <w:rsid w:val="00B1372B"/>
    <w:rsid w:val="00B139DF"/>
    <w:rsid w:val="00B14797"/>
    <w:rsid w:val="00B14DE9"/>
    <w:rsid w:val="00B15781"/>
    <w:rsid w:val="00B158A4"/>
    <w:rsid w:val="00B15EDF"/>
    <w:rsid w:val="00B16921"/>
    <w:rsid w:val="00B16E82"/>
    <w:rsid w:val="00B173F6"/>
    <w:rsid w:val="00B17966"/>
    <w:rsid w:val="00B202EE"/>
    <w:rsid w:val="00B206D7"/>
    <w:rsid w:val="00B20FF8"/>
    <w:rsid w:val="00B217ED"/>
    <w:rsid w:val="00B222A7"/>
    <w:rsid w:val="00B22B63"/>
    <w:rsid w:val="00B23675"/>
    <w:rsid w:val="00B23802"/>
    <w:rsid w:val="00B25404"/>
    <w:rsid w:val="00B258F2"/>
    <w:rsid w:val="00B26380"/>
    <w:rsid w:val="00B26666"/>
    <w:rsid w:val="00B269D2"/>
    <w:rsid w:val="00B271A4"/>
    <w:rsid w:val="00B273C5"/>
    <w:rsid w:val="00B30479"/>
    <w:rsid w:val="00B3085C"/>
    <w:rsid w:val="00B30A92"/>
    <w:rsid w:val="00B31B61"/>
    <w:rsid w:val="00B31C6E"/>
    <w:rsid w:val="00B3203A"/>
    <w:rsid w:val="00B32A08"/>
    <w:rsid w:val="00B32C89"/>
    <w:rsid w:val="00B3308C"/>
    <w:rsid w:val="00B33832"/>
    <w:rsid w:val="00B33B8F"/>
    <w:rsid w:val="00B33F90"/>
    <w:rsid w:val="00B34B5B"/>
    <w:rsid w:val="00B3500D"/>
    <w:rsid w:val="00B35212"/>
    <w:rsid w:val="00B3550F"/>
    <w:rsid w:val="00B3551E"/>
    <w:rsid w:val="00B356AA"/>
    <w:rsid w:val="00B35731"/>
    <w:rsid w:val="00B35745"/>
    <w:rsid w:val="00B35C32"/>
    <w:rsid w:val="00B364E9"/>
    <w:rsid w:val="00B36E72"/>
    <w:rsid w:val="00B371B4"/>
    <w:rsid w:val="00B403A5"/>
    <w:rsid w:val="00B4128A"/>
    <w:rsid w:val="00B42DDA"/>
    <w:rsid w:val="00B442F1"/>
    <w:rsid w:val="00B45291"/>
    <w:rsid w:val="00B458A2"/>
    <w:rsid w:val="00B45DBC"/>
    <w:rsid w:val="00B45F68"/>
    <w:rsid w:val="00B465B3"/>
    <w:rsid w:val="00B46614"/>
    <w:rsid w:val="00B46A65"/>
    <w:rsid w:val="00B4713C"/>
    <w:rsid w:val="00B47715"/>
    <w:rsid w:val="00B47D9F"/>
    <w:rsid w:val="00B51A79"/>
    <w:rsid w:val="00B51EF6"/>
    <w:rsid w:val="00B52CA8"/>
    <w:rsid w:val="00B52D10"/>
    <w:rsid w:val="00B530C4"/>
    <w:rsid w:val="00B53882"/>
    <w:rsid w:val="00B53ACD"/>
    <w:rsid w:val="00B53E0B"/>
    <w:rsid w:val="00B54193"/>
    <w:rsid w:val="00B5456B"/>
    <w:rsid w:val="00B552A1"/>
    <w:rsid w:val="00B557D1"/>
    <w:rsid w:val="00B558CA"/>
    <w:rsid w:val="00B55918"/>
    <w:rsid w:val="00B560D7"/>
    <w:rsid w:val="00B5660C"/>
    <w:rsid w:val="00B56D1B"/>
    <w:rsid w:val="00B573CE"/>
    <w:rsid w:val="00B576B3"/>
    <w:rsid w:val="00B577BA"/>
    <w:rsid w:val="00B57D6C"/>
    <w:rsid w:val="00B608F4"/>
    <w:rsid w:val="00B619F6"/>
    <w:rsid w:val="00B61EF1"/>
    <w:rsid w:val="00B634D4"/>
    <w:rsid w:val="00B64E93"/>
    <w:rsid w:val="00B64E98"/>
    <w:rsid w:val="00B668B3"/>
    <w:rsid w:val="00B67261"/>
    <w:rsid w:val="00B6745E"/>
    <w:rsid w:val="00B67BB2"/>
    <w:rsid w:val="00B67C88"/>
    <w:rsid w:val="00B7119A"/>
    <w:rsid w:val="00B71D70"/>
    <w:rsid w:val="00B722EA"/>
    <w:rsid w:val="00B7279F"/>
    <w:rsid w:val="00B7282D"/>
    <w:rsid w:val="00B72884"/>
    <w:rsid w:val="00B72C6C"/>
    <w:rsid w:val="00B73282"/>
    <w:rsid w:val="00B734B5"/>
    <w:rsid w:val="00B7435A"/>
    <w:rsid w:val="00B74646"/>
    <w:rsid w:val="00B74E41"/>
    <w:rsid w:val="00B75C00"/>
    <w:rsid w:val="00B810DA"/>
    <w:rsid w:val="00B8128A"/>
    <w:rsid w:val="00B81A9F"/>
    <w:rsid w:val="00B82395"/>
    <w:rsid w:val="00B823FE"/>
    <w:rsid w:val="00B82DC0"/>
    <w:rsid w:val="00B83893"/>
    <w:rsid w:val="00B84985"/>
    <w:rsid w:val="00B84D28"/>
    <w:rsid w:val="00B85126"/>
    <w:rsid w:val="00B863F0"/>
    <w:rsid w:val="00B864DF"/>
    <w:rsid w:val="00B86B4F"/>
    <w:rsid w:val="00B9018C"/>
    <w:rsid w:val="00B9081D"/>
    <w:rsid w:val="00B908F6"/>
    <w:rsid w:val="00B90BF5"/>
    <w:rsid w:val="00B90C88"/>
    <w:rsid w:val="00B91DE0"/>
    <w:rsid w:val="00B92B1E"/>
    <w:rsid w:val="00B934CB"/>
    <w:rsid w:val="00B937CB"/>
    <w:rsid w:val="00B94143"/>
    <w:rsid w:val="00B94BCA"/>
    <w:rsid w:val="00B9551B"/>
    <w:rsid w:val="00B95586"/>
    <w:rsid w:val="00B957BD"/>
    <w:rsid w:val="00B95E13"/>
    <w:rsid w:val="00B95F21"/>
    <w:rsid w:val="00B96837"/>
    <w:rsid w:val="00B969F2"/>
    <w:rsid w:val="00B96EE0"/>
    <w:rsid w:val="00BA04DA"/>
    <w:rsid w:val="00BA09ED"/>
    <w:rsid w:val="00BA0B86"/>
    <w:rsid w:val="00BA0F40"/>
    <w:rsid w:val="00BA114C"/>
    <w:rsid w:val="00BA1201"/>
    <w:rsid w:val="00BA1216"/>
    <w:rsid w:val="00BA1849"/>
    <w:rsid w:val="00BA1B79"/>
    <w:rsid w:val="00BA21CC"/>
    <w:rsid w:val="00BA26BA"/>
    <w:rsid w:val="00BA3811"/>
    <w:rsid w:val="00BA410C"/>
    <w:rsid w:val="00BA4218"/>
    <w:rsid w:val="00BA43D0"/>
    <w:rsid w:val="00BA5123"/>
    <w:rsid w:val="00BA52E4"/>
    <w:rsid w:val="00BA53F6"/>
    <w:rsid w:val="00BA6479"/>
    <w:rsid w:val="00BA66C1"/>
    <w:rsid w:val="00BA7680"/>
    <w:rsid w:val="00BB16E7"/>
    <w:rsid w:val="00BB1A31"/>
    <w:rsid w:val="00BB203C"/>
    <w:rsid w:val="00BB2141"/>
    <w:rsid w:val="00BB2416"/>
    <w:rsid w:val="00BB265E"/>
    <w:rsid w:val="00BB26B5"/>
    <w:rsid w:val="00BB27FF"/>
    <w:rsid w:val="00BB31BB"/>
    <w:rsid w:val="00BB35B1"/>
    <w:rsid w:val="00BB3612"/>
    <w:rsid w:val="00BB3A28"/>
    <w:rsid w:val="00BB3CA3"/>
    <w:rsid w:val="00BB43A7"/>
    <w:rsid w:val="00BB5902"/>
    <w:rsid w:val="00BB6DF8"/>
    <w:rsid w:val="00BC012A"/>
    <w:rsid w:val="00BC0B5E"/>
    <w:rsid w:val="00BC1281"/>
    <w:rsid w:val="00BC2B0B"/>
    <w:rsid w:val="00BC40CB"/>
    <w:rsid w:val="00BC4140"/>
    <w:rsid w:val="00BC42DE"/>
    <w:rsid w:val="00BC4A36"/>
    <w:rsid w:val="00BC4F93"/>
    <w:rsid w:val="00BC5217"/>
    <w:rsid w:val="00BC5840"/>
    <w:rsid w:val="00BC5ADF"/>
    <w:rsid w:val="00BC66DD"/>
    <w:rsid w:val="00BD0253"/>
    <w:rsid w:val="00BD0741"/>
    <w:rsid w:val="00BD0EDD"/>
    <w:rsid w:val="00BD1E30"/>
    <w:rsid w:val="00BD2CF5"/>
    <w:rsid w:val="00BD314C"/>
    <w:rsid w:val="00BD31A5"/>
    <w:rsid w:val="00BD3566"/>
    <w:rsid w:val="00BD3954"/>
    <w:rsid w:val="00BD3BFD"/>
    <w:rsid w:val="00BD3CB2"/>
    <w:rsid w:val="00BD3FA2"/>
    <w:rsid w:val="00BD50B5"/>
    <w:rsid w:val="00BD5CE8"/>
    <w:rsid w:val="00BD632A"/>
    <w:rsid w:val="00BD6A4A"/>
    <w:rsid w:val="00BD7B97"/>
    <w:rsid w:val="00BE06FF"/>
    <w:rsid w:val="00BE0A83"/>
    <w:rsid w:val="00BE2248"/>
    <w:rsid w:val="00BE2520"/>
    <w:rsid w:val="00BE2935"/>
    <w:rsid w:val="00BE2E34"/>
    <w:rsid w:val="00BE35CE"/>
    <w:rsid w:val="00BE3DB0"/>
    <w:rsid w:val="00BE42F9"/>
    <w:rsid w:val="00BE5184"/>
    <w:rsid w:val="00BE57E5"/>
    <w:rsid w:val="00BE6137"/>
    <w:rsid w:val="00BE6B99"/>
    <w:rsid w:val="00BE6C45"/>
    <w:rsid w:val="00BF0012"/>
    <w:rsid w:val="00BF115E"/>
    <w:rsid w:val="00BF1C0F"/>
    <w:rsid w:val="00BF4587"/>
    <w:rsid w:val="00BF6324"/>
    <w:rsid w:val="00BF67DE"/>
    <w:rsid w:val="00BF6FBC"/>
    <w:rsid w:val="00BF767F"/>
    <w:rsid w:val="00C00406"/>
    <w:rsid w:val="00C00D7A"/>
    <w:rsid w:val="00C00F89"/>
    <w:rsid w:val="00C01242"/>
    <w:rsid w:val="00C01C1F"/>
    <w:rsid w:val="00C0228C"/>
    <w:rsid w:val="00C027D2"/>
    <w:rsid w:val="00C02A09"/>
    <w:rsid w:val="00C02E35"/>
    <w:rsid w:val="00C02F2B"/>
    <w:rsid w:val="00C03798"/>
    <w:rsid w:val="00C03A0A"/>
    <w:rsid w:val="00C03D51"/>
    <w:rsid w:val="00C04146"/>
    <w:rsid w:val="00C041DA"/>
    <w:rsid w:val="00C0450D"/>
    <w:rsid w:val="00C067A8"/>
    <w:rsid w:val="00C07279"/>
    <w:rsid w:val="00C07339"/>
    <w:rsid w:val="00C073D9"/>
    <w:rsid w:val="00C079D3"/>
    <w:rsid w:val="00C079F5"/>
    <w:rsid w:val="00C10FA8"/>
    <w:rsid w:val="00C11554"/>
    <w:rsid w:val="00C1159C"/>
    <w:rsid w:val="00C11B83"/>
    <w:rsid w:val="00C126F9"/>
    <w:rsid w:val="00C142A8"/>
    <w:rsid w:val="00C145A4"/>
    <w:rsid w:val="00C14677"/>
    <w:rsid w:val="00C151B4"/>
    <w:rsid w:val="00C15676"/>
    <w:rsid w:val="00C15BAE"/>
    <w:rsid w:val="00C15C1B"/>
    <w:rsid w:val="00C16A63"/>
    <w:rsid w:val="00C17A82"/>
    <w:rsid w:val="00C17B02"/>
    <w:rsid w:val="00C20442"/>
    <w:rsid w:val="00C207D3"/>
    <w:rsid w:val="00C2099A"/>
    <w:rsid w:val="00C20B40"/>
    <w:rsid w:val="00C20B51"/>
    <w:rsid w:val="00C20C04"/>
    <w:rsid w:val="00C21B26"/>
    <w:rsid w:val="00C22309"/>
    <w:rsid w:val="00C22BD8"/>
    <w:rsid w:val="00C23271"/>
    <w:rsid w:val="00C236D1"/>
    <w:rsid w:val="00C23C53"/>
    <w:rsid w:val="00C24200"/>
    <w:rsid w:val="00C24428"/>
    <w:rsid w:val="00C25ABC"/>
    <w:rsid w:val="00C25E6D"/>
    <w:rsid w:val="00C25EF8"/>
    <w:rsid w:val="00C26E07"/>
    <w:rsid w:val="00C26F4F"/>
    <w:rsid w:val="00C27307"/>
    <w:rsid w:val="00C278C5"/>
    <w:rsid w:val="00C305DE"/>
    <w:rsid w:val="00C310DB"/>
    <w:rsid w:val="00C324FA"/>
    <w:rsid w:val="00C326D8"/>
    <w:rsid w:val="00C328BC"/>
    <w:rsid w:val="00C3292C"/>
    <w:rsid w:val="00C33503"/>
    <w:rsid w:val="00C3403E"/>
    <w:rsid w:val="00C3456C"/>
    <w:rsid w:val="00C348AD"/>
    <w:rsid w:val="00C34986"/>
    <w:rsid w:val="00C35644"/>
    <w:rsid w:val="00C35758"/>
    <w:rsid w:val="00C366D4"/>
    <w:rsid w:val="00C367FA"/>
    <w:rsid w:val="00C36F02"/>
    <w:rsid w:val="00C37119"/>
    <w:rsid w:val="00C3724C"/>
    <w:rsid w:val="00C373A7"/>
    <w:rsid w:val="00C37BE7"/>
    <w:rsid w:val="00C37F2B"/>
    <w:rsid w:val="00C37F30"/>
    <w:rsid w:val="00C37F8B"/>
    <w:rsid w:val="00C4005F"/>
    <w:rsid w:val="00C404B8"/>
    <w:rsid w:val="00C40CAA"/>
    <w:rsid w:val="00C40D42"/>
    <w:rsid w:val="00C4170B"/>
    <w:rsid w:val="00C41AA6"/>
    <w:rsid w:val="00C426C1"/>
    <w:rsid w:val="00C4296B"/>
    <w:rsid w:val="00C42A82"/>
    <w:rsid w:val="00C431AC"/>
    <w:rsid w:val="00C43AED"/>
    <w:rsid w:val="00C45AA5"/>
    <w:rsid w:val="00C46574"/>
    <w:rsid w:val="00C47117"/>
    <w:rsid w:val="00C47D39"/>
    <w:rsid w:val="00C47E13"/>
    <w:rsid w:val="00C50059"/>
    <w:rsid w:val="00C505B6"/>
    <w:rsid w:val="00C5091E"/>
    <w:rsid w:val="00C5173B"/>
    <w:rsid w:val="00C51743"/>
    <w:rsid w:val="00C525DF"/>
    <w:rsid w:val="00C52C8A"/>
    <w:rsid w:val="00C549C0"/>
    <w:rsid w:val="00C54D8C"/>
    <w:rsid w:val="00C550C7"/>
    <w:rsid w:val="00C5529C"/>
    <w:rsid w:val="00C55A38"/>
    <w:rsid w:val="00C56F42"/>
    <w:rsid w:val="00C5711F"/>
    <w:rsid w:val="00C60838"/>
    <w:rsid w:val="00C61030"/>
    <w:rsid w:val="00C6146D"/>
    <w:rsid w:val="00C617FD"/>
    <w:rsid w:val="00C644DD"/>
    <w:rsid w:val="00C6450E"/>
    <w:rsid w:val="00C64817"/>
    <w:rsid w:val="00C64BDF"/>
    <w:rsid w:val="00C64EDA"/>
    <w:rsid w:val="00C65459"/>
    <w:rsid w:val="00C6547C"/>
    <w:rsid w:val="00C655A0"/>
    <w:rsid w:val="00C66BBA"/>
    <w:rsid w:val="00C67095"/>
    <w:rsid w:val="00C67644"/>
    <w:rsid w:val="00C676AE"/>
    <w:rsid w:val="00C6770E"/>
    <w:rsid w:val="00C70594"/>
    <w:rsid w:val="00C706D7"/>
    <w:rsid w:val="00C7092E"/>
    <w:rsid w:val="00C70E35"/>
    <w:rsid w:val="00C72081"/>
    <w:rsid w:val="00C72471"/>
    <w:rsid w:val="00C725BB"/>
    <w:rsid w:val="00C72885"/>
    <w:rsid w:val="00C72A80"/>
    <w:rsid w:val="00C730CA"/>
    <w:rsid w:val="00C73483"/>
    <w:rsid w:val="00C7464E"/>
    <w:rsid w:val="00C74B0C"/>
    <w:rsid w:val="00C752EC"/>
    <w:rsid w:val="00C758B9"/>
    <w:rsid w:val="00C767EB"/>
    <w:rsid w:val="00C769B9"/>
    <w:rsid w:val="00C76B71"/>
    <w:rsid w:val="00C76E9B"/>
    <w:rsid w:val="00C7719F"/>
    <w:rsid w:val="00C773F5"/>
    <w:rsid w:val="00C77424"/>
    <w:rsid w:val="00C77613"/>
    <w:rsid w:val="00C77C86"/>
    <w:rsid w:val="00C8043C"/>
    <w:rsid w:val="00C81F63"/>
    <w:rsid w:val="00C829DD"/>
    <w:rsid w:val="00C82AFA"/>
    <w:rsid w:val="00C82FB2"/>
    <w:rsid w:val="00C835DD"/>
    <w:rsid w:val="00C83D60"/>
    <w:rsid w:val="00C84091"/>
    <w:rsid w:val="00C8469E"/>
    <w:rsid w:val="00C84E35"/>
    <w:rsid w:val="00C84E56"/>
    <w:rsid w:val="00C85250"/>
    <w:rsid w:val="00C852CE"/>
    <w:rsid w:val="00C853D4"/>
    <w:rsid w:val="00C8558C"/>
    <w:rsid w:val="00C85681"/>
    <w:rsid w:val="00C85B0E"/>
    <w:rsid w:val="00C866E2"/>
    <w:rsid w:val="00C86764"/>
    <w:rsid w:val="00C870AA"/>
    <w:rsid w:val="00C9049F"/>
    <w:rsid w:val="00C905A3"/>
    <w:rsid w:val="00C90AC4"/>
    <w:rsid w:val="00C90D7B"/>
    <w:rsid w:val="00C9278C"/>
    <w:rsid w:val="00C928BF"/>
    <w:rsid w:val="00C93E67"/>
    <w:rsid w:val="00C93E74"/>
    <w:rsid w:val="00C93E9A"/>
    <w:rsid w:val="00C9475C"/>
    <w:rsid w:val="00C94F0E"/>
    <w:rsid w:val="00C954C3"/>
    <w:rsid w:val="00C954E0"/>
    <w:rsid w:val="00C95A5E"/>
    <w:rsid w:val="00C9602D"/>
    <w:rsid w:val="00C96C97"/>
    <w:rsid w:val="00C97BEE"/>
    <w:rsid w:val="00C97F4A"/>
    <w:rsid w:val="00CA007E"/>
    <w:rsid w:val="00CA02EE"/>
    <w:rsid w:val="00CA19C9"/>
    <w:rsid w:val="00CA1CA1"/>
    <w:rsid w:val="00CA1FCF"/>
    <w:rsid w:val="00CA295C"/>
    <w:rsid w:val="00CA2DC3"/>
    <w:rsid w:val="00CA461F"/>
    <w:rsid w:val="00CA4BE4"/>
    <w:rsid w:val="00CA52B8"/>
    <w:rsid w:val="00CA5347"/>
    <w:rsid w:val="00CA53E9"/>
    <w:rsid w:val="00CA6F2E"/>
    <w:rsid w:val="00CA7550"/>
    <w:rsid w:val="00CA7972"/>
    <w:rsid w:val="00CA7ADA"/>
    <w:rsid w:val="00CB002E"/>
    <w:rsid w:val="00CB0D0F"/>
    <w:rsid w:val="00CB0D63"/>
    <w:rsid w:val="00CB12A2"/>
    <w:rsid w:val="00CB2C34"/>
    <w:rsid w:val="00CB2FFE"/>
    <w:rsid w:val="00CB3856"/>
    <w:rsid w:val="00CB505D"/>
    <w:rsid w:val="00CB6B54"/>
    <w:rsid w:val="00CB7689"/>
    <w:rsid w:val="00CB7A41"/>
    <w:rsid w:val="00CC0382"/>
    <w:rsid w:val="00CC06EE"/>
    <w:rsid w:val="00CC1397"/>
    <w:rsid w:val="00CC13E6"/>
    <w:rsid w:val="00CC1C7D"/>
    <w:rsid w:val="00CC2200"/>
    <w:rsid w:val="00CC2340"/>
    <w:rsid w:val="00CC2CD8"/>
    <w:rsid w:val="00CC344D"/>
    <w:rsid w:val="00CC3DFF"/>
    <w:rsid w:val="00CC3E54"/>
    <w:rsid w:val="00CC4515"/>
    <w:rsid w:val="00CC4B79"/>
    <w:rsid w:val="00CC4D33"/>
    <w:rsid w:val="00CC5411"/>
    <w:rsid w:val="00CC542B"/>
    <w:rsid w:val="00CC6684"/>
    <w:rsid w:val="00CC6823"/>
    <w:rsid w:val="00CC73DA"/>
    <w:rsid w:val="00CC7EEC"/>
    <w:rsid w:val="00CC7F1F"/>
    <w:rsid w:val="00CD0807"/>
    <w:rsid w:val="00CD1891"/>
    <w:rsid w:val="00CD223E"/>
    <w:rsid w:val="00CD2260"/>
    <w:rsid w:val="00CD280E"/>
    <w:rsid w:val="00CD30EE"/>
    <w:rsid w:val="00CD3A56"/>
    <w:rsid w:val="00CD4717"/>
    <w:rsid w:val="00CD4CED"/>
    <w:rsid w:val="00CD556F"/>
    <w:rsid w:val="00CD59A1"/>
    <w:rsid w:val="00CD6622"/>
    <w:rsid w:val="00CD68E1"/>
    <w:rsid w:val="00CD6E9C"/>
    <w:rsid w:val="00CD789F"/>
    <w:rsid w:val="00CD796D"/>
    <w:rsid w:val="00CD7D78"/>
    <w:rsid w:val="00CE0004"/>
    <w:rsid w:val="00CE0C7E"/>
    <w:rsid w:val="00CE12EA"/>
    <w:rsid w:val="00CE1389"/>
    <w:rsid w:val="00CE1A7D"/>
    <w:rsid w:val="00CE1DDF"/>
    <w:rsid w:val="00CE327D"/>
    <w:rsid w:val="00CE405F"/>
    <w:rsid w:val="00CE4FA4"/>
    <w:rsid w:val="00CE4FC4"/>
    <w:rsid w:val="00CE5C74"/>
    <w:rsid w:val="00CE5D3B"/>
    <w:rsid w:val="00CE5DFA"/>
    <w:rsid w:val="00CE7071"/>
    <w:rsid w:val="00CE7429"/>
    <w:rsid w:val="00CE76B0"/>
    <w:rsid w:val="00CE77F8"/>
    <w:rsid w:val="00CE7B52"/>
    <w:rsid w:val="00CF01EE"/>
    <w:rsid w:val="00CF0BA2"/>
    <w:rsid w:val="00CF0E42"/>
    <w:rsid w:val="00CF1520"/>
    <w:rsid w:val="00CF1BC9"/>
    <w:rsid w:val="00CF1DC5"/>
    <w:rsid w:val="00CF2648"/>
    <w:rsid w:val="00CF30CA"/>
    <w:rsid w:val="00CF32E0"/>
    <w:rsid w:val="00CF551E"/>
    <w:rsid w:val="00CF5FA6"/>
    <w:rsid w:val="00CF7BBA"/>
    <w:rsid w:val="00D00C05"/>
    <w:rsid w:val="00D00D8A"/>
    <w:rsid w:val="00D00EA7"/>
    <w:rsid w:val="00D01075"/>
    <w:rsid w:val="00D01899"/>
    <w:rsid w:val="00D01CBA"/>
    <w:rsid w:val="00D01DBD"/>
    <w:rsid w:val="00D02324"/>
    <w:rsid w:val="00D02F82"/>
    <w:rsid w:val="00D0354F"/>
    <w:rsid w:val="00D03602"/>
    <w:rsid w:val="00D03C1E"/>
    <w:rsid w:val="00D03C6A"/>
    <w:rsid w:val="00D0418D"/>
    <w:rsid w:val="00D04716"/>
    <w:rsid w:val="00D04847"/>
    <w:rsid w:val="00D0550C"/>
    <w:rsid w:val="00D10B18"/>
    <w:rsid w:val="00D10FA3"/>
    <w:rsid w:val="00D10FDF"/>
    <w:rsid w:val="00D1134D"/>
    <w:rsid w:val="00D12C39"/>
    <w:rsid w:val="00D1309C"/>
    <w:rsid w:val="00D1376D"/>
    <w:rsid w:val="00D14234"/>
    <w:rsid w:val="00D15A42"/>
    <w:rsid w:val="00D15D13"/>
    <w:rsid w:val="00D169C4"/>
    <w:rsid w:val="00D16AB8"/>
    <w:rsid w:val="00D17540"/>
    <w:rsid w:val="00D17D14"/>
    <w:rsid w:val="00D17F2D"/>
    <w:rsid w:val="00D20D70"/>
    <w:rsid w:val="00D21559"/>
    <w:rsid w:val="00D21D78"/>
    <w:rsid w:val="00D22153"/>
    <w:rsid w:val="00D221F4"/>
    <w:rsid w:val="00D2275C"/>
    <w:rsid w:val="00D23539"/>
    <w:rsid w:val="00D23D5A"/>
    <w:rsid w:val="00D243B3"/>
    <w:rsid w:val="00D252C7"/>
    <w:rsid w:val="00D2545F"/>
    <w:rsid w:val="00D25F20"/>
    <w:rsid w:val="00D26505"/>
    <w:rsid w:val="00D267A8"/>
    <w:rsid w:val="00D2688E"/>
    <w:rsid w:val="00D26F26"/>
    <w:rsid w:val="00D27692"/>
    <w:rsid w:val="00D27854"/>
    <w:rsid w:val="00D27E59"/>
    <w:rsid w:val="00D306FD"/>
    <w:rsid w:val="00D30744"/>
    <w:rsid w:val="00D312C1"/>
    <w:rsid w:val="00D31B4A"/>
    <w:rsid w:val="00D32467"/>
    <w:rsid w:val="00D329F5"/>
    <w:rsid w:val="00D32B75"/>
    <w:rsid w:val="00D32CD9"/>
    <w:rsid w:val="00D34AE7"/>
    <w:rsid w:val="00D352FD"/>
    <w:rsid w:val="00D355A8"/>
    <w:rsid w:val="00D35D7A"/>
    <w:rsid w:val="00D35DA1"/>
    <w:rsid w:val="00D35FBB"/>
    <w:rsid w:val="00D36186"/>
    <w:rsid w:val="00D36FB9"/>
    <w:rsid w:val="00D370CE"/>
    <w:rsid w:val="00D37260"/>
    <w:rsid w:val="00D374C0"/>
    <w:rsid w:val="00D40C0A"/>
    <w:rsid w:val="00D41DD8"/>
    <w:rsid w:val="00D42AAD"/>
    <w:rsid w:val="00D43137"/>
    <w:rsid w:val="00D4361F"/>
    <w:rsid w:val="00D43703"/>
    <w:rsid w:val="00D43B0C"/>
    <w:rsid w:val="00D43B9C"/>
    <w:rsid w:val="00D446DC"/>
    <w:rsid w:val="00D44817"/>
    <w:rsid w:val="00D44EA3"/>
    <w:rsid w:val="00D457C2"/>
    <w:rsid w:val="00D45CB2"/>
    <w:rsid w:val="00D45D56"/>
    <w:rsid w:val="00D465D1"/>
    <w:rsid w:val="00D46A9F"/>
    <w:rsid w:val="00D46B6C"/>
    <w:rsid w:val="00D470CC"/>
    <w:rsid w:val="00D476D1"/>
    <w:rsid w:val="00D47BA2"/>
    <w:rsid w:val="00D502DC"/>
    <w:rsid w:val="00D5056A"/>
    <w:rsid w:val="00D50735"/>
    <w:rsid w:val="00D516EF"/>
    <w:rsid w:val="00D51A38"/>
    <w:rsid w:val="00D51AFF"/>
    <w:rsid w:val="00D51EF7"/>
    <w:rsid w:val="00D52A22"/>
    <w:rsid w:val="00D53201"/>
    <w:rsid w:val="00D533D5"/>
    <w:rsid w:val="00D538AF"/>
    <w:rsid w:val="00D53C0C"/>
    <w:rsid w:val="00D53EC8"/>
    <w:rsid w:val="00D542C8"/>
    <w:rsid w:val="00D5470D"/>
    <w:rsid w:val="00D54E2B"/>
    <w:rsid w:val="00D55C49"/>
    <w:rsid w:val="00D564A4"/>
    <w:rsid w:val="00D5663E"/>
    <w:rsid w:val="00D5694C"/>
    <w:rsid w:val="00D577C2"/>
    <w:rsid w:val="00D605F4"/>
    <w:rsid w:val="00D60794"/>
    <w:rsid w:val="00D612A4"/>
    <w:rsid w:val="00D61BB9"/>
    <w:rsid w:val="00D620A3"/>
    <w:rsid w:val="00D622B3"/>
    <w:rsid w:val="00D63298"/>
    <w:rsid w:val="00D658B3"/>
    <w:rsid w:val="00D65B90"/>
    <w:rsid w:val="00D67735"/>
    <w:rsid w:val="00D67EEC"/>
    <w:rsid w:val="00D70100"/>
    <w:rsid w:val="00D71DF9"/>
    <w:rsid w:val="00D71EFA"/>
    <w:rsid w:val="00D72577"/>
    <w:rsid w:val="00D72608"/>
    <w:rsid w:val="00D72AD1"/>
    <w:rsid w:val="00D72B7B"/>
    <w:rsid w:val="00D72D41"/>
    <w:rsid w:val="00D72DC0"/>
    <w:rsid w:val="00D7338C"/>
    <w:rsid w:val="00D73BE2"/>
    <w:rsid w:val="00D74B38"/>
    <w:rsid w:val="00D74D04"/>
    <w:rsid w:val="00D75118"/>
    <w:rsid w:val="00D75952"/>
    <w:rsid w:val="00D75A7E"/>
    <w:rsid w:val="00D75E16"/>
    <w:rsid w:val="00D75F79"/>
    <w:rsid w:val="00D76442"/>
    <w:rsid w:val="00D76809"/>
    <w:rsid w:val="00D768F7"/>
    <w:rsid w:val="00D7717C"/>
    <w:rsid w:val="00D77594"/>
    <w:rsid w:val="00D7787F"/>
    <w:rsid w:val="00D77EC7"/>
    <w:rsid w:val="00D8035B"/>
    <w:rsid w:val="00D80CAB"/>
    <w:rsid w:val="00D812B6"/>
    <w:rsid w:val="00D816FE"/>
    <w:rsid w:val="00D82A2C"/>
    <w:rsid w:val="00D82C01"/>
    <w:rsid w:val="00D82E7B"/>
    <w:rsid w:val="00D84CBF"/>
    <w:rsid w:val="00D871FE"/>
    <w:rsid w:val="00D901EE"/>
    <w:rsid w:val="00D90632"/>
    <w:rsid w:val="00D9192D"/>
    <w:rsid w:val="00D91CF7"/>
    <w:rsid w:val="00D91DD7"/>
    <w:rsid w:val="00D91F30"/>
    <w:rsid w:val="00D9276D"/>
    <w:rsid w:val="00D9491F"/>
    <w:rsid w:val="00D94E05"/>
    <w:rsid w:val="00D9552C"/>
    <w:rsid w:val="00D95549"/>
    <w:rsid w:val="00D95961"/>
    <w:rsid w:val="00D959A9"/>
    <w:rsid w:val="00D9608A"/>
    <w:rsid w:val="00D969B6"/>
    <w:rsid w:val="00D97093"/>
    <w:rsid w:val="00D977C5"/>
    <w:rsid w:val="00D977E3"/>
    <w:rsid w:val="00DA07AE"/>
    <w:rsid w:val="00DA1B20"/>
    <w:rsid w:val="00DA2A83"/>
    <w:rsid w:val="00DA2D73"/>
    <w:rsid w:val="00DA310A"/>
    <w:rsid w:val="00DA3443"/>
    <w:rsid w:val="00DA38E0"/>
    <w:rsid w:val="00DA3BAB"/>
    <w:rsid w:val="00DA6876"/>
    <w:rsid w:val="00DA687D"/>
    <w:rsid w:val="00DA6C89"/>
    <w:rsid w:val="00DA73EB"/>
    <w:rsid w:val="00DA78FC"/>
    <w:rsid w:val="00DB0340"/>
    <w:rsid w:val="00DB038B"/>
    <w:rsid w:val="00DB0A14"/>
    <w:rsid w:val="00DB133A"/>
    <w:rsid w:val="00DB1623"/>
    <w:rsid w:val="00DB1C69"/>
    <w:rsid w:val="00DB2105"/>
    <w:rsid w:val="00DB29FE"/>
    <w:rsid w:val="00DB4433"/>
    <w:rsid w:val="00DB4A4E"/>
    <w:rsid w:val="00DB4C92"/>
    <w:rsid w:val="00DB51BD"/>
    <w:rsid w:val="00DB55B0"/>
    <w:rsid w:val="00DB5B1B"/>
    <w:rsid w:val="00DB6A52"/>
    <w:rsid w:val="00DB6EDE"/>
    <w:rsid w:val="00DB6F5C"/>
    <w:rsid w:val="00DB7126"/>
    <w:rsid w:val="00DB79D8"/>
    <w:rsid w:val="00DC061E"/>
    <w:rsid w:val="00DC0A38"/>
    <w:rsid w:val="00DC2A1C"/>
    <w:rsid w:val="00DC30E7"/>
    <w:rsid w:val="00DC3340"/>
    <w:rsid w:val="00DC3F36"/>
    <w:rsid w:val="00DC4A2D"/>
    <w:rsid w:val="00DC4EE2"/>
    <w:rsid w:val="00DC52C7"/>
    <w:rsid w:val="00DC559F"/>
    <w:rsid w:val="00DC6601"/>
    <w:rsid w:val="00DC6672"/>
    <w:rsid w:val="00DC6C0F"/>
    <w:rsid w:val="00DC718D"/>
    <w:rsid w:val="00DC7198"/>
    <w:rsid w:val="00DD0CE0"/>
    <w:rsid w:val="00DD0EDE"/>
    <w:rsid w:val="00DD32C0"/>
    <w:rsid w:val="00DD38DB"/>
    <w:rsid w:val="00DD4002"/>
    <w:rsid w:val="00DD51D0"/>
    <w:rsid w:val="00DD5A6B"/>
    <w:rsid w:val="00DD5B7E"/>
    <w:rsid w:val="00DD5F7C"/>
    <w:rsid w:val="00DD6334"/>
    <w:rsid w:val="00DD6A97"/>
    <w:rsid w:val="00DD6B39"/>
    <w:rsid w:val="00DD6C9D"/>
    <w:rsid w:val="00DE212B"/>
    <w:rsid w:val="00DE3296"/>
    <w:rsid w:val="00DE3319"/>
    <w:rsid w:val="00DE3690"/>
    <w:rsid w:val="00DE3E07"/>
    <w:rsid w:val="00DE3E3B"/>
    <w:rsid w:val="00DE415A"/>
    <w:rsid w:val="00DE4671"/>
    <w:rsid w:val="00DE4E68"/>
    <w:rsid w:val="00DE4EDD"/>
    <w:rsid w:val="00DE4EF5"/>
    <w:rsid w:val="00DE4F14"/>
    <w:rsid w:val="00DE517A"/>
    <w:rsid w:val="00DE5CD0"/>
    <w:rsid w:val="00DE60BF"/>
    <w:rsid w:val="00DE6271"/>
    <w:rsid w:val="00DE6806"/>
    <w:rsid w:val="00DF0941"/>
    <w:rsid w:val="00DF0983"/>
    <w:rsid w:val="00DF0DEA"/>
    <w:rsid w:val="00DF110D"/>
    <w:rsid w:val="00DF25FF"/>
    <w:rsid w:val="00DF3131"/>
    <w:rsid w:val="00DF3AF1"/>
    <w:rsid w:val="00DF43CC"/>
    <w:rsid w:val="00DF5933"/>
    <w:rsid w:val="00DF7455"/>
    <w:rsid w:val="00DF7C9B"/>
    <w:rsid w:val="00E0006D"/>
    <w:rsid w:val="00E00A2B"/>
    <w:rsid w:val="00E00B63"/>
    <w:rsid w:val="00E018B3"/>
    <w:rsid w:val="00E02E1D"/>
    <w:rsid w:val="00E0326E"/>
    <w:rsid w:val="00E03AAD"/>
    <w:rsid w:val="00E03B92"/>
    <w:rsid w:val="00E03F1F"/>
    <w:rsid w:val="00E04C51"/>
    <w:rsid w:val="00E04F8F"/>
    <w:rsid w:val="00E05B9A"/>
    <w:rsid w:val="00E05BE7"/>
    <w:rsid w:val="00E05C26"/>
    <w:rsid w:val="00E0625B"/>
    <w:rsid w:val="00E06CC5"/>
    <w:rsid w:val="00E07544"/>
    <w:rsid w:val="00E108E4"/>
    <w:rsid w:val="00E11744"/>
    <w:rsid w:val="00E11B7E"/>
    <w:rsid w:val="00E11DE5"/>
    <w:rsid w:val="00E11E5F"/>
    <w:rsid w:val="00E1250D"/>
    <w:rsid w:val="00E13208"/>
    <w:rsid w:val="00E1381F"/>
    <w:rsid w:val="00E13883"/>
    <w:rsid w:val="00E13C53"/>
    <w:rsid w:val="00E15C2C"/>
    <w:rsid w:val="00E17279"/>
    <w:rsid w:val="00E219AB"/>
    <w:rsid w:val="00E21B2E"/>
    <w:rsid w:val="00E21CB1"/>
    <w:rsid w:val="00E21D9F"/>
    <w:rsid w:val="00E23EAF"/>
    <w:rsid w:val="00E23F75"/>
    <w:rsid w:val="00E24092"/>
    <w:rsid w:val="00E248DA"/>
    <w:rsid w:val="00E2564C"/>
    <w:rsid w:val="00E25B29"/>
    <w:rsid w:val="00E25C58"/>
    <w:rsid w:val="00E26652"/>
    <w:rsid w:val="00E26944"/>
    <w:rsid w:val="00E30ABB"/>
    <w:rsid w:val="00E30C5D"/>
    <w:rsid w:val="00E3200F"/>
    <w:rsid w:val="00E324A7"/>
    <w:rsid w:val="00E32A90"/>
    <w:rsid w:val="00E33168"/>
    <w:rsid w:val="00E33B04"/>
    <w:rsid w:val="00E33D9B"/>
    <w:rsid w:val="00E33DAF"/>
    <w:rsid w:val="00E33F40"/>
    <w:rsid w:val="00E33FB6"/>
    <w:rsid w:val="00E349D1"/>
    <w:rsid w:val="00E35062"/>
    <w:rsid w:val="00E3553C"/>
    <w:rsid w:val="00E35A28"/>
    <w:rsid w:val="00E35EA4"/>
    <w:rsid w:val="00E3781A"/>
    <w:rsid w:val="00E41D95"/>
    <w:rsid w:val="00E42540"/>
    <w:rsid w:val="00E43289"/>
    <w:rsid w:val="00E43573"/>
    <w:rsid w:val="00E439D8"/>
    <w:rsid w:val="00E43BDD"/>
    <w:rsid w:val="00E45219"/>
    <w:rsid w:val="00E4547F"/>
    <w:rsid w:val="00E45B45"/>
    <w:rsid w:val="00E45FC5"/>
    <w:rsid w:val="00E4620E"/>
    <w:rsid w:val="00E468B0"/>
    <w:rsid w:val="00E46ABD"/>
    <w:rsid w:val="00E46FAB"/>
    <w:rsid w:val="00E46FB0"/>
    <w:rsid w:val="00E47313"/>
    <w:rsid w:val="00E4799D"/>
    <w:rsid w:val="00E47AF1"/>
    <w:rsid w:val="00E47B8D"/>
    <w:rsid w:val="00E47F22"/>
    <w:rsid w:val="00E50AC6"/>
    <w:rsid w:val="00E50B6B"/>
    <w:rsid w:val="00E50C0B"/>
    <w:rsid w:val="00E51A04"/>
    <w:rsid w:val="00E51E41"/>
    <w:rsid w:val="00E52BCE"/>
    <w:rsid w:val="00E53022"/>
    <w:rsid w:val="00E53149"/>
    <w:rsid w:val="00E536AE"/>
    <w:rsid w:val="00E5543C"/>
    <w:rsid w:val="00E55FE9"/>
    <w:rsid w:val="00E56695"/>
    <w:rsid w:val="00E566E8"/>
    <w:rsid w:val="00E56808"/>
    <w:rsid w:val="00E572B8"/>
    <w:rsid w:val="00E5749B"/>
    <w:rsid w:val="00E601AE"/>
    <w:rsid w:val="00E608B3"/>
    <w:rsid w:val="00E613FE"/>
    <w:rsid w:val="00E61550"/>
    <w:rsid w:val="00E61AFE"/>
    <w:rsid w:val="00E61BB7"/>
    <w:rsid w:val="00E6227E"/>
    <w:rsid w:val="00E62406"/>
    <w:rsid w:val="00E62909"/>
    <w:rsid w:val="00E62A3E"/>
    <w:rsid w:val="00E62BE5"/>
    <w:rsid w:val="00E62F95"/>
    <w:rsid w:val="00E63476"/>
    <w:rsid w:val="00E63764"/>
    <w:rsid w:val="00E64F55"/>
    <w:rsid w:val="00E6794B"/>
    <w:rsid w:val="00E67ADF"/>
    <w:rsid w:val="00E712DA"/>
    <w:rsid w:val="00E715FB"/>
    <w:rsid w:val="00E72DC1"/>
    <w:rsid w:val="00E72ECB"/>
    <w:rsid w:val="00E73316"/>
    <w:rsid w:val="00E73C01"/>
    <w:rsid w:val="00E7483F"/>
    <w:rsid w:val="00E756ED"/>
    <w:rsid w:val="00E75971"/>
    <w:rsid w:val="00E75D2B"/>
    <w:rsid w:val="00E7619A"/>
    <w:rsid w:val="00E768F9"/>
    <w:rsid w:val="00E770E0"/>
    <w:rsid w:val="00E7715F"/>
    <w:rsid w:val="00E77F23"/>
    <w:rsid w:val="00E8128E"/>
    <w:rsid w:val="00E81430"/>
    <w:rsid w:val="00E83250"/>
    <w:rsid w:val="00E84794"/>
    <w:rsid w:val="00E84C4C"/>
    <w:rsid w:val="00E85574"/>
    <w:rsid w:val="00E85D9F"/>
    <w:rsid w:val="00E85EF7"/>
    <w:rsid w:val="00E86029"/>
    <w:rsid w:val="00E87D0D"/>
    <w:rsid w:val="00E9045D"/>
    <w:rsid w:val="00E90A86"/>
    <w:rsid w:val="00E91626"/>
    <w:rsid w:val="00E91E92"/>
    <w:rsid w:val="00E9274D"/>
    <w:rsid w:val="00E9313E"/>
    <w:rsid w:val="00E93446"/>
    <w:rsid w:val="00E93657"/>
    <w:rsid w:val="00E93C52"/>
    <w:rsid w:val="00E94346"/>
    <w:rsid w:val="00E94425"/>
    <w:rsid w:val="00E95542"/>
    <w:rsid w:val="00E957F4"/>
    <w:rsid w:val="00E95D99"/>
    <w:rsid w:val="00E96A53"/>
    <w:rsid w:val="00E97662"/>
    <w:rsid w:val="00E97F21"/>
    <w:rsid w:val="00EA071F"/>
    <w:rsid w:val="00EA11D5"/>
    <w:rsid w:val="00EA1920"/>
    <w:rsid w:val="00EA1AFF"/>
    <w:rsid w:val="00EA2CAA"/>
    <w:rsid w:val="00EA3C15"/>
    <w:rsid w:val="00EA3ECA"/>
    <w:rsid w:val="00EA3FE0"/>
    <w:rsid w:val="00EA4335"/>
    <w:rsid w:val="00EA4A0B"/>
    <w:rsid w:val="00EA4A2C"/>
    <w:rsid w:val="00EA501B"/>
    <w:rsid w:val="00EA5149"/>
    <w:rsid w:val="00EA534F"/>
    <w:rsid w:val="00EA6004"/>
    <w:rsid w:val="00EA6464"/>
    <w:rsid w:val="00EA6C1B"/>
    <w:rsid w:val="00EA6D7A"/>
    <w:rsid w:val="00EA6FC8"/>
    <w:rsid w:val="00EA720F"/>
    <w:rsid w:val="00EA7544"/>
    <w:rsid w:val="00EA776C"/>
    <w:rsid w:val="00EA7CC7"/>
    <w:rsid w:val="00EB0126"/>
    <w:rsid w:val="00EB0B81"/>
    <w:rsid w:val="00EB1588"/>
    <w:rsid w:val="00EB1770"/>
    <w:rsid w:val="00EB2608"/>
    <w:rsid w:val="00EB2F69"/>
    <w:rsid w:val="00EB31B7"/>
    <w:rsid w:val="00EB3721"/>
    <w:rsid w:val="00EB40B9"/>
    <w:rsid w:val="00EB4DC4"/>
    <w:rsid w:val="00EB57D8"/>
    <w:rsid w:val="00EB6060"/>
    <w:rsid w:val="00EB68D9"/>
    <w:rsid w:val="00EB6A4A"/>
    <w:rsid w:val="00EB6EA9"/>
    <w:rsid w:val="00EB724C"/>
    <w:rsid w:val="00EB7571"/>
    <w:rsid w:val="00EB7C38"/>
    <w:rsid w:val="00EC029C"/>
    <w:rsid w:val="00EC04B7"/>
    <w:rsid w:val="00EC0532"/>
    <w:rsid w:val="00EC057F"/>
    <w:rsid w:val="00EC0E1F"/>
    <w:rsid w:val="00EC0F96"/>
    <w:rsid w:val="00EC11D1"/>
    <w:rsid w:val="00EC12A9"/>
    <w:rsid w:val="00EC360D"/>
    <w:rsid w:val="00EC3A54"/>
    <w:rsid w:val="00EC4336"/>
    <w:rsid w:val="00EC5B3B"/>
    <w:rsid w:val="00EC5BEF"/>
    <w:rsid w:val="00EC63BE"/>
    <w:rsid w:val="00EC6EF1"/>
    <w:rsid w:val="00EC70B3"/>
    <w:rsid w:val="00EC741F"/>
    <w:rsid w:val="00EC7584"/>
    <w:rsid w:val="00EC7DAE"/>
    <w:rsid w:val="00ED0FB6"/>
    <w:rsid w:val="00ED1079"/>
    <w:rsid w:val="00ED1D33"/>
    <w:rsid w:val="00ED33FD"/>
    <w:rsid w:val="00ED34EF"/>
    <w:rsid w:val="00ED4005"/>
    <w:rsid w:val="00ED4A94"/>
    <w:rsid w:val="00ED4B17"/>
    <w:rsid w:val="00ED4FF2"/>
    <w:rsid w:val="00ED5029"/>
    <w:rsid w:val="00ED5362"/>
    <w:rsid w:val="00ED6000"/>
    <w:rsid w:val="00ED69A3"/>
    <w:rsid w:val="00ED742E"/>
    <w:rsid w:val="00ED7A0E"/>
    <w:rsid w:val="00EE0308"/>
    <w:rsid w:val="00EE043A"/>
    <w:rsid w:val="00EE0620"/>
    <w:rsid w:val="00EE065C"/>
    <w:rsid w:val="00EE0F79"/>
    <w:rsid w:val="00EE1A0E"/>
    <w:rsid w:val="00EE225D"/>
    <w:rsid w:val="00EE2447"/>
    <w:rsid w:val="00EE2875"/>
    <w:rsid w:val="00EE3058"/>
    <w:rsid w:val="00EE3159"/>
    <w:rsid w:val="00EE3822"/>
    <w:rsid w:val="00EE3FBC"/>
    <w:rsid w:val="00EE3FFD"/>
    <w:rsid w:val="00EE4D32"/>
    <w:rsid w:val="00EE5160"/>
    <w:rsid w:val="00EE5A5A"/>
    <w:rsid w:val="00EE5CDB"/>
    <w:rsid w:val="00EE61C0"/>
    <w:rsid w:val="00EE626A"/>
    <w:rsid w:val="00EE64CC"/>
    <w:rsid w:val="00EE727C"/>
    <w:rsid w:val="00EF0332"/>
    <w:rsid w:val="00EF079D"/>
    <w:rsid w:val="00EF10F7"/>
    <w:rsid w:val="00EF17FC"/>
    <w:rsid w:val="00EF19A7"/>
    <w:rsid w:val="00EF25B0"/>
    <w:rsid w:val="00EF2C04"/>
    <w:rsid w:val="00EF2C4E"/>
    <w:rsid w:val="00EF2D1D"/>
    <w:rsid w:val="00EF2E65"/>
    <w:rsid w:val="00EF2ED0"/>
    <w:rsid w:val="00EF3F01"/>
    <w:rsid w:val="00EF4D88"/>
    <w:rsid w:val="00EF5357"/>
    <w:rsid w:val="00EF5668"/>
    <w:rsid w:val="00EF5FBC"/>
    <w:rsid w:val="00EF6108"/>
    <w:rsid w:val="00EF72A1"/>
    <w:rsid w:val="00EF73F4"/>
    <w:rsid w:val="00F00097"/>
    <w:rsid w:val="00F000FC"/>
    <w:rsid w:val="00F00B2B"/>
    <w:rsid w:val="00F00B48"/>
    <w:rsid w:val="00F0107E"/>
    <w:rsid w:val="00F01089"/>
    <w:rsid w:val="00F01948"/>
    <w:rsid w:val="00F01993"/>
    <w:rsid w:val="00F01AA1"/>
    <w:rsid w:val="00F01B5A"/>
    <w:rsid w:val="00F01E4E"/>
    <w:rsid w:val="00F022B5"/>
    <w:rsid w:val="00F0265A"/>
    <w:rsid w:val="00F02B53"/>
    <w:rsid w:val="00F039BE"/>
    <w:rsid w:val="00F04B70"/>
    <w:rsid w:val="00F04FF8"/>
    <w:rsid w:val="00F053E9"/>
    <w:rsid w:val="00F06577"/>
    <w:rsid w:val="00F076A3"/>
    <w:rsid w:val="00F076AE"/>
    <w:rsid w:val="00F07C5F"/>
    <w:rsid w:val="00F10315"/>
    <w:rsid w:val="00F117C2"/>
    <w:rsid w:val="00F11A54"/>
    <w:rsid w:val="00F11A5C"/>
    <w:rsid w:val="00F11B23"/>
    <w:rsid w:val="00F11C71"/>
    <w:rsid w:val="00F12A77"/>
    <w:rsid w:val="00F13B80"/>
    <w:rsid w:val="00F13E98"/>
    <w:rsid w:val="00F1446A"/>
    <w:rsid w:val="00F1477E"/>
    <w:rsid w:val="00F14BFD"/>
    <w:rsid w:val="00F17521"/>
    <w:rsid w:val="00F20B7A"/>
    <w:rsid w:val="00F20F85"/>
    <w:rsid w:val="00F21493"/>
    <w:rsid w:val="00F2165D"/>
    <w:rsid w:val="00F22ACB"/>
    <w:rsid w:val="00F22EFB"/>
    <w:rsid w:val="00F23C29"/>
    <w:rsid w:val="00F248E2"/>
    <w:rsid w:val="00F263B6"/>
    <w:rsid w:val="00F26BE2"/>
    <w:rsid w:val="00F27CB9"/>
    <w:rsid w:val="00F30EE3"/>
    <w:rsid w:val="00F317D0"/>
    <w:rsid w:val="00F31AA8"/>
    <w:rsid w:val="00F31DD0"/>
    <w:rsid w:val="00F32705"/>
    <w:rsid w:val="00F33BB6"/>
    <w:rsid w:val="00F3447E"/>
    <w:rsid w:val="00F348F8"/>
    <w:rsid w:val="00F34909"/>
    <w:rsid w:val="00F357B8"/>
    <w:rsid w:val="00F357F3"/>
    <w:rsid w:val="00F35B14"/>
    <w:rsid w:val="00F35BB1"/>
    <w:rsid w:val="00F35D99"/>
    <w:rsid w:val="00F37312"/>
    <w:rsid w:val="00F40128"/>
    <w:rsid w:val="00F4051E"/>
    <w:rsid w:val="00F40E1A"/>
    <w:rsid w:val="00F413FD"/>
    <w:rsid w:val="00F4337D"/>
    <w:rsid w:val="00F4347C"/>
    <w:rsid w:val="00F45352"/>
    <w:rsid w:val="00F45FC6"/>
    <w:rsid w:val="00F46757"/>
    <w:rsid w:val="00F46B20"/>
    <w:rsid w:val="00F46CA6"/>
    <w:rsid w:val="00F46EC4"/>
    <w:rsid w:val="00F47289"/>
    <w:rsid w:val="00F473A0"/>
    <w:rsid w:val="00F50002"/>
    <w:rsid w:val="00F50755"/>
    <w:rsid w:val="00F509A8"/>
    <w:rsid w:val="00F50D55"/>
    <w:rsid w:val="00F51BA4"/>
    <w:rsid w:val="00F51BC9"/>
    <w:rsid w:val="00F524F1"/>
    <w:rsid w:val="00F529E6"/>
    <w:rsid w:val="00F52C77"/>
    <w:rsid w:val="00F5380B"/>
    <w:rsid w:val="00F53C8B"/>
    <w:rsid w:val="00F54EFE"/>
    <w:rsid w:val="00F55241"/>
    <w:rsid w:val="00F55A7B"/>
    <w:rsid w:val="00F571AB"/>
    <w:rsid w:val="00F574E8"/>
    <w:rsid w:val="00F575EF"/>
    <w:rsid w:val="00F57FEE"/>
    <w:rsid w:val="00F60990"/>
    <w:rsid w:val="00F62028"/>
    <w:rsid w:val="00F62687"/>
    <w:rsid w:val="00F62F6F"/>
    <w:rsid w:val="00F639A0"/>
    <w:rsid w:val="00F64A0C"/>
    <w:rsid w:val="00F6516D"/>
    <w:rsid w:val="00F66C31"/>
    <w:rsid w:val="00F6749C"/>
    <w:rsid w:val="00F676CF"/>
    <w:rsid w:val="00F67A72"/>
    <w:rsid w:val="00F67C98"/>
    <w:rsid w:val="00F70824"/>
    <w:rsid w:val="00F7133E"/>
    <w:rsid w:val="00F718D5"/>
    <w:rsid w:val="00F71F7A"/>
    <w:rsid w:val="00F72441"/>
    <w:rsid w:val="00F734EB"/>
    <w:rsid w:val="00F73707"/>
    <w:rsid w:val="00F73C05"/>
    <w:rsid w:val="00F741CC"/>
    <w:rsid w:val="00F742EC"/>
    <w:rsid w:val="00F7432F"/>
    <w:rsid w:val="00F746B4"/>
    <w:rsid w:val="00F751E5"/>
    <w:rsid w:val="00F7589D"/>
    <w:rsid w:val="00F76428"/>
    <w:rsid w:val="00F768E0"/>
    <w:rsid w:val="00F77237"/>
    <w:rsid w:val="00F77A4B"/>
    <w:rsid w:val="00F80ED7"/>
    <w:rsid w:val="00F812EC"/>
    <w:rsid w:val="00F81C41"/>
    <w:rsid w:val="00F81F34"/>
    <w:rsid w:val="00F81F8F"/>
    <w:rsid w:val="00F81FE4"/>
    <w:rsid w:val="00F82CCF"/>
    <w:rsid w:val="00F83262"/>
    <w:rsid w:val="00F84CD8"/>
    <w:rsid w:val="00F8595C"/>
    <w:rsid w:val="00F85DB0"/>
    <w:rsid w:val="00F85F2B"/>
    <w:rsid w:val="00F86578"/>
    <w:rsid w:val="00F8680A"/>
    <w:rsid w:val="00F87C3C"/>
    <w:rsid w:val="00F90A8A"/>
    <w:rsid w:val="00F918E6"/>
    <w:rsid w:val="00F9215B"/>
    <w:rsid w:val="00F926BF"/>
    <w:rsid w:val="00F926FA"/>
    <w:rsid w:val="00F92B13"/>
    <w:rsid w:val="00F93B8F"/>
    <w:rsid w:val="00F945AD"/>
    <w:rsid w:val="00F94B91"/>
    <w:rsid w:val="00F95841"/>
    <w:rsid w:val="00F974BB"/>
    <w:rsid w:val="00F97A41"/>
    <w:rsid w:val="00F97C86"/>
    <w:rsid w:val="00FA0DD5"/>
    <w:rsid w:val="00FA0EAC"/>
    <w:rsid w:val="00FA22B0"/>
    <w:rsid w:val="00FA25C2"/>
    <w:rsid w:val="00FA277C"/>
    <w:rsid w:val="00FA2AAA"/>
    <w:rsid w:val="00FA31E8"/>
    <w:rsid w:val="00FA3B35"/>
    <w:rsid w:val="00FA3CEB"/>
    <w:rsid w:val="00FA3FD0"/>
    <w:rsid w:val="00FA48F1"/>
    <w:rsid w:val="00FA4D32"/>
    <w:rsid w:val="00FA6062"/>
    <w:rsid w:val="00FA61EB"/>
    <w:rsid w:val="00FA6257"/>
    <w:rsid w:val="00FA6A74"/>
    <w:rsid w:val="00FA6F08"/>
    <w:rsid w:val="00FA70AB"/>
    <w:rsid w:val="00FA768F"/>
    <w:rsid w:val="00FA7FE2"/>
    <w:rsid w:val="00FB04CB"/>
    <w:rsid w:val="00FB0912"/>
    <w:rsid w:val="00FB1051"/>
    <w:rsid w:val="00FB1186"/>
    <w:rsid w:val="00FB3018"/>
    <w:rsid w:val="00FB636A"/>
    <w:rsid w:val="00FB637C"/>
    <w:rsid w:val="00FB6E06"/>
    <w:rsid w:val="00FB6F2F"/>
    <w:rsid w:val="00FB70CF"/>
    <w:rsid w:val="00FB74C6"/>
    <w:rsid w:val="00FC03D6"/>
    <w:rsid w:val="00FC11F8"/>
    <w:rsid w:val="00FC2E53"/>
    <w:rsid w:val="00FC4EBC"/>
    <w:rsid w:val="00FC5C8C"/>
    <w:rsid w:val="00FC6239"/>
    <w:rsid w:val="00FC7A71"/>
    <w:rsid w:val="00FD117A"/>
    <w:rsid w:val="00FD159A"/>
    <w:rsid w:val="00FD1862"/>
    <w:rsid w:val="00FD2328"/>
    <w:rsid w:val="00FD3411"/>
    <w:rsid w:val="00FD5732"/>
    <w:rsid w:val="00FD5A5E"/>
    <w:rsid w:val="00FD5E70"/>
    <w:rsid w:val="00FD5E95"/>
    <w:rsid w:val="00FD5FCA"/>
    <w:rsid w:val="00FD62EF"/>
    <w:rsid w:val="00FD65DD"/>
    <w:rsid w:val="00FD68ED"/>
    <w:rsid w:val="00FD690B"/>
    <w:rsid w:val="00FD6AD2"/>
    <w:rsid w:val="00FD6B91"/>
    <w:rsid w:val="00FD6D3C"/>
    <w:rsid w:val="00FD7352"/>
    <w:rsid w:val="00FD777E"/>
    <w:rsid w:val="00FD7B9A"/>
    <w:rsid w:val="00FD7F7A"/>
    <w:rsid w:val="00FE0069"/>
    <w:rsid w:val="00FE126D"/>
    <w:rsid w:val="00FE1370"/>
    <w:rsid w:val="00FE1B28"/>
    <w:rsid w:val="00FE2931"/>
    <w:rsid w:val="00FE2AFC"/>
    <w:rsid w:val="00FE2DDF"/>
    <w:rsid w:val="00FE36B3"/>
    <w:rsid w:val="00FE45A4"/>
    <w:rsid w:val="00FE4938"/>
    <w:rsid w:val="00FE4AF1"/>
    <w:rsid w:val="00FE54EA"/>
    <w:rsid w:val="00FE5A5F"/>
    <w:rsid w:val="00FE5C76"/>
    <w:rsid w:val="00FE624A"/>
    <w:rsid w:val="00FE63FF"/>
    <w:rsid w:val="00FE6A1D"/>
    <w:rsid w:val="00FE6F4D"/>
    <w:rsid w:val="00FE78CC"/>
    <w:rsid w:val="00FE79AA"/>
    <w:rsid w:val="00FE7B18"/>
    <w:rsid w:val="00FF0434"/>
    <w:rsid w:val="00FF0503"/>
    <w:rsid w:val="00FF168E"/>
    <w:rsid w:val="00FF1E5F"/>
    <w:rsid w:val="00FF26AD"/>
    <w:rsid w:val="00FF26DB"/>
    <w:rsid w:val="00FF2A9E"/>
    <w:rsid w:val="00FF2E1E"/>
    <w:rsid w:val="00FF35FD"/>
    <w:rsid w:val="00FF50EC"/>
    <w:rsid w:val="00FF562B"/>
    <w:rsid w:val="00FF5F28"/>
    <w:rsid w:val="00FF6185"/>
    <w:rsid w:val="00FF6D41"/>
    <w:rsid w:val="00FF7321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5E9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165A7"/>
    <w:pPr>
      <w:tabs>
        <w:tab w:val="left" w:pos="2940"/>
      </w:tabs>
      <w:spacing w:before="100" w:beforeAutospacing="1" w:after="200"/>
      <w:jc w:val="both"/>
    </w:pPr>
    <w:rPr>
      <w:rFonts w:ascii="Arial" w:hAnsi="Arial" w:cs="Arial"/>
      <w:bCs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49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color w:val="538135" w:themeColor="accent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A2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color w:val="538135" w:themeColor="accent6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C8E"/>
    <w:pPr>
      <w:ind w:left="720"/>
      <w:contextualSpacing/>
    </w:pPr>
  </w:style>
  <w:style w:type="table" w:styleId="TableGrid">
    <w:name w:val="Table Grid"/>
    <w:basedOn w:val="TableNormal"/>
    <w:uiPriority w:val="59"/>
    <w:rsid w:val="006A7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7C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7C8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797496"/>
    <w:rPr>
      <w:rFonts w:ascii="Cambria" w:eastAsia="Times New Roman" w:hAnsi="Cambria"/>
      <w:b/>
      <w:bCs/>
      <w:color w:val="538135" w:themeColor="accent6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sid w:val="00D82A2C"/>
    <w:rPr>
      <w:rFonts w:ascii="Cambria" w:eastAsia="Times New Roman" w:hAnsi="Cambria"/>
      <w:b/>
      <w:bCs/>
      <w:color w:val="538135" w:themeColor="accent6" w:themeShade="BF"/>
      <w:sz w:val="26"/>
      <w:szCs w:val="26"/>
    </w:rPr>
  </w:style>
  <w:style w:type="paragraph" w:styleId="NoSpacing">
    <w:name w:val="No Spacing"/>
    <w:uiPriority w:val="1"/>
    <w:qFormat/>
    <w:rsid w:val="00DE415A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CC0382"/>
  </w:style>
  <w:style w:type="character" w:styleId="Hyperlink">
    <w:name w:val="Hyperlink"/>
    <w:uiPriority w:val="99"/>
    <w:semiHidden/>
    <w:unhideWhenUsed/>
    <w:rsid w:val="000B2B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3F67"/>
  </w:style>
  <w:style w:type="paragraph" w:styleId="Footer">
    <w:name w:val="footer"/>
    <w:basedOn w:val="Normal"/>
    <w:link w:val="Foot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3F67"/>
  </w:style>
  <w:style w:type="paragraph" w:customStyle="1" w:styleId="Style1">
    <w:name w:val="Style1"/>
    <w:basedOn w:val="Normal"/>
    <w:link w:val="Style1Char"/>
    <w:qFormat/>
    <w:rsid w:val="002165A7"/>
    <w:rPr>
      <w:szCs w:val="20"/>
    </w:rPr>
  </w:style>
  <w:style w:type="character" w:customStyle="1" w:styleId="Style1Char">
    <w:name w:val="Style1 Char"/>
    <w:link w:val="Style1"/>
    <w:rsid w:val="002165A7"/>
    <w:rPr>
      <w:rFonts w:ascii="Arial" w:hAnsi="Arial" w:cs="Arial"/>
      <w:bC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82A2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2C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table" w:styleId="ListTable4-Accent6">
    <w:name w:val="List Table 4 Accent 6"/>
    <w:basedOn w:val="TableNormal"/>
    <w:uiPriority w:val="49"/>
    <w:rsid w:val="0079749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79749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BD1E30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3A0C3B"/>
    <w:rPr>
      <w:b/>
      <w:bCs/>
    </w:rPr>
  </w:style>
  <w:style w:type="table" w:styleId="TableGridLight">
    <w:name w:val="Grid Table Light"/>
    <w:basedOn w:val="TableNormal"/>
    <w:uiPriority w:val="40"/>
    <w:rsid w:val="0069383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6A630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630E"/>
    <w:rPr>
      <w:rFonts w:asciiTheme="minorHAnsi" w:eastAsiaTheme="minorEastAsia" w:hAnsiTheme="minorHAnsi" w:cstheme="minorBidi"/>
      <w:bCs/>
      <w:color w:val="5A5A5A" w:themeColor="text1" w:themeTint="A5"/>
      <w:spacing w:val="15"/>
      <w:sz w:val="22"/>
      <w:szCs w:val="22"/>
    </w:rPr>
  </w:style>
  <w:style w:type="table" w:styleId="ListTable4-Accent5">
    <w:name w:val="List Table 4 Accent 5"/>
    <w:basedOn w:val="TableNormal"/>
    <w:uiPriority w:val="49"/>
    <w:rsid w:val="006F27CF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s-room\Documents\Lewa%20borana%20sitre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CCD4B7892504C89A6E38F4B314456" ma:contentTypeVersion="6" ma:contentTypeDescription="Create a new document." ma:contentTypeScope="" ma:versionID="89af725d52d02b694d8677ebf28c09a1">
  <xsd:schema xmlns:xsd="http://www.w3.org/2001/XMLSchema" xmlns:xs="http://www.w3.org/2001/XMLSchema" xmlns:p="http://schemas.microsoft.com/office/2006/metadata/properties" xmlns:ns1="http://schemas.microsoft.com/sharepoint/v3" xmlns:ns2="af2ffc1a-8a72-49fd-8696-8f2bb51a004c" targetNamespace="http://schemas.microsoft.com/office/2006/metadata/properties" ma:root="true" ma:fieldsID="7357ca35f665b83e2a365df59e8315fd" ns1:_="" ns2:_="">
    <xsd:import namespace="http://schemas.microsoft.com/sharepoint/v3"/>
    <xsd:import namespace="af2ffc1a-8a72-49fd-8696-8f2bb51a004c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ffc1a-8a72-49fd-8696-8f2bb51a00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14600-4DAC-4247-A033-FF6ABD5BC6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EB7D80-2DFE-4BA7-B5BD-416D224EF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f2ffc1a-8a72-49fd-8696-8f2bb51a0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49B9B0-E259-43F0-8CA8-9688C0282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C:\Users\ops-room\Documents\Lewa borana sitrep.dotx</Template>
  <TotalTime>274</TotalTime>
  <Pages>6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Lewa Wildlife Conservancy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ops-room</dc:creator>
  <cp:keywords/>
  <cp:lastModifiedBy>Chris Jones</cp:lastModifiedBy>
  <cp:revision>135</cp:revision>
  <dcterms:created xsi:type="dcterms:W3CDTF">2016-09-28T21:53:00Z</dcterms:created>
  <dcterms:modified xsi:type="dcterms:W3CDTF">2024-05-20T00:21:00Z</dcterms:modified>
</cp:coreProperties>
</file>